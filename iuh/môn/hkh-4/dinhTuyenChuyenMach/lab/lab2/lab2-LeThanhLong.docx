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79A9" w14:textId="77777777" w:rsidR="00A158F8" w:rsidRDefault="00A158F8" w:rsidP="00A158F8">
      <w:pPr>
        <w:jc w:val="center"/>
      </w:pPr>
      <w:r w:rsidRPr="00352D74">
        <w:rPr>
          <w:b/>
          <w:noProof/>
        </w:rPr>
        <w:drawing>
          <wp:anchor distT="0" distB="0" distL="114300" distR="114300" simplePos="0" relativeHeight="251661312" behindDoc="1" locked="0" layoutInCell="1" allowOverlap="1" wp14:anchorId="5A554208" wp14:editId="13D314AF">
            <wp:simplePos x="0" y="0"/>
            <wp:positionH relativeFrom="column">
              <wp:posOffset>330645</wp:posOffset>
            </wp:positionH>
            <wp:positionV relativeFrom="paragraph">
              <wp:posOffset>55880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C2707" w14:textId="77777777" w:rsidR="00A158F8" w:rsidRDefault="00A158F8" w:rsidP="00A158F8">
      <w:pPr>
        <w:spacing w:after="0"/>
        <w:jc w:val="center"/>
        <w:rPr>
          <w:b/>
          <w:sz w:val="28"/>
          <w:szCs w:val="28"/>
        </w:rPr>
      </w:pPr>
    </w:p>
    <w:p w14:paraId="14722132" w14:textId="77777777" w:rsidR="00A158F8" w:rsidRPr="00A158F8" w:rsidRDefault="00A158F8" w:rsidP="00A158F8">
      <w:pPr>
        <w:spacing w:after="0"/>
        <w:jc w:val="center"/>
        <w:rPr>
          <w:b/>
          <w:sz w:val="28"/>
          <w:szCs w:val="28"/>
        </w:rPr>
      </w:pPr>
      <w:r w:rsidRPr="00A158F8">
        <w:rPr>
          <w:b/>
          <w:sz w:val="28"/>
          <w:szCs w:val="28"/>
        </w:rPr>
        <w:t>BỘ CÔNG THƯƠNG</w:t>
      </w:r>
    </w:p>
    <w:p w14:paraId="79703322" w14:textId="77777777" w:rsidR="00A158F8" w:rsidRPr="00A158F8" w:rsidRDefault="00A158F8" w:rsidP="00A158F8">
      <w:pPr>
        <w:spacing w:after="0"/>
        <w:jc w:val="center"/>
        <w:rPr>
          <w:b/>
          <w:sz w:val="26"/>
          <w:szCs w:val="26"/>
        </w:rPr>
      </w:pPr>
      <w:r w:rsidRPr="00A158F8">
        <w:rPr>
          <w:b/>
          <w:sz w:val="26"/>
          <w:szCs w:val="26"/>
        </w:rPr>
        <w:t>TRƯỜNG ĐẠI HỌC CÔNG NGHIỆP TP HỒ CHÍ MINH</w:t>
      </w:r>
    </w:p>
    <w:p w14:paraId="6066937D" w14:textId="77777777" w:rsidR="00A158F8" w:rsidRPr="00A158F8" w:rsidRDefault="00A158F8" w:rsidP="00A158F8">
      <w:pPr>
        <w:spacing w:before="120" w:after="120" w:line="360" w:lineRule="exact"/>
        <w:jc w:val="center"/>
        <w:rPr>
          <w:b/>
          <w:sz w:val="28"/>
        </w:rPr>
      </w:pPr>
      <w:r w:rsidRPr="00A158F8">
        <w:rPr>
          <w:b/>
          <w:sz w:val="28"/>
        </w:rPr>
        <w:t>Khoa: Công Nghệ Thông Tin</w:t>
      </w:r>
    </w:p>
    <w:p w14:paraId="5A35113A" w14:textId="77777777" w:rsidR="00A158F8" w:rsidRDefault="00A158F8" w:rsidP="00A158F8"/>
    <w:p w14:paraId="40E2D0B6" w14:textId="77777777" w:rsidR="00A158F8" w:rsidRPr="00A158F8" w:rsidRDefault="00A158F8" w:rsidP="00A158F8">
      <w:r w:rsidRPr="00352D74"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C1114CA" wp14:editId="46575E94">
            <wp:simplePos x="0" y="0"/>
            <wp:positionH relativeFrom="column">
              <wp:posOffset>2154663</wp:posOffset>
            </wp:positionH>
            <wp:positionV relativeFrom="paragraph">
              <wp:posOffset>115139</wp:posOffset>
            </wp:positionV>
            <wp:extent cx="1570355" cy="1543685"/>
            <wp:effectExtent l="0" t="0" r="0" b="0"/>
            <wp:wrapNone/>
            <wp:docPr id="96" name="Picture 96" descr="Logo DHCNTP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Logo DHCNTPHC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DAC82" w14:textId="77777777" w:rsidR="00A158F8" w:rsidRPr="00A158F8" w:rsidRDefault="00A158F8" w:rsidP="00A158F8"/>
    <w:p w14:paraId="027FE1A1" w14:textId="77777777" w:rsidR="00A158F8" w:rsidRPr="00A158F8" w:rsidRDefault="00A158F8" w:rsidP="00A158F8"/>
    <w:p w14:paraId="7EFF8E43" w14:textId="77777777" w:rsidR="00A158F8" w:rsidRDefault="00A158F8" w:rsidP="00A158F8"/>
    <w:p w14:paraId="2D01AA10" w14:textId="77777777" w:rsidR="00AD2A68" w:rsidRDefault="00A158F8" w:rsidP="00A158F8">
      <w:pPr>
        <w:tabs>
          <w:tab w:val="left" w:pos="3048"/>
        </w:tabs>
      </w:pPr>
      <w:r>
        <w:tab/>
      </w:r>
    </w:p>
    <w:p w14:paraId="33E5ECD3" w14:textId="77777777" w:rsidR="00A158F8" w:rsidRDefault="00A158F8" w:rsidP="00A158F8">
      <w:pPr>
        <w:tabs>
          <w:tab w:val="left" w:pos="3048"/>
        </w:tabs>
      </w:pPr>
    </w:p>
    <w:p w14:paraId="16BB194C" w14:textId="77777777" w:rsidR="00A158F8" w:rsidRDefault="00A158F8" w:rsidP="00A158F8">
      <w:pPr>
        <w:tabs>
          <w:tab w:val="left" w:pos="3048"/>
        </w:tabs>
      </w:pPr>
    </w:p>
    <w:p w14:paraId="22C62665" w14:textId="77777777" w:rsidR="00A158F8" w:rsidRDefault="00A158F8" w:rsidP="00A158F8">
      <w:pPr>
        <w:tabs>
          <w:tab w:val="left" w:pos="3048"/>
        </w:tabs>
      </w:pPr>
    </w:p>
    <w:p w14:paraId="26BBA37F" w14:textId="77777777" w:rsidR="00A158F8" w:rsidRPr="00A158F8" w:rsidRDefault="00A158F8" w:rsidP="00A158F8">
      <w:pPr>
        <w:tabs>
          <w:tab w:val="left" w:pos="3048"/>
        </w:tabs>
        <w:jc w:val="center"/>
        <w:rPr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158F8">
        <w:rPr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REPORT</w:t>
      </w:r>
    </w:p>
    <w:p w14:paraId="077BF876" w14:textId="77777777" w:rsidR="00A158F8" w:rsidRPr="00A158F8" w:rsidRDefault="00A158F8" w:rsidP="00A158F8">
      <w:pPr>
        <w:tabs>
          <w:tab w:val="left" w:pos="3048"/>
        </w:tabs>
        <w:rPr>
          <w:sz w:val="26"/>
          <w:szCs w:val="26"/>
        </w:rPr>
      </w:pPr>
    </w:p>
    <w:p w14:paraId="39F7789F" w14:textId="77777777" w:rsidR="00A158F8" w:rsidRDefault="00A158F8" w:rsidP="00A158F8">
      <w:pPr>
        <w:tabs>
          <w:tab w:val="left" w:pos="3048"/>
        </w:tabs>
        <w:rPr>
          <w:sz w:val="26"/>
          <w:szCs w:val="26"/>
        </w:rPr>
      </w:pPr>
    </w:p>
    <w:p w14:paraId="65DB369D" w14:textId="77777777" w:rsidR="00A158F8" w:rsidRPr="00D5337F" w:rsidRDefault="00A158F8" w:rsidP="00D5337F">
      <w:pPr>
        <w:tabs>
          <w:tab w:val="left" w:leader="dot" w:pos="2790"/>
        </w:tabs>
        <w:ind w:left="1440"/>
        <w:rPr>
          <w:b/>
          <w:sz w:val="26"/>
          <w:szCs w:val="26"/>
        </w:rPr>
      </w:pPr>
      <w:r w:rsidRPr="00D5337F">
        <w:rPr>
          <w:b/>
          <w:sz w:val="26"/>
          <w:szCs w:val="26"/>
        </w:rPr>
        <w:t>LESSON 1:</w:t>
      </w:r>
      <w:r w:rsidRPr="00D5337F">
        <w:rPr>
          <w:b/>
          <w:sz w:val="26"/>
          <w:szCs w:val="26"/>
        </w:rPr>
        <w:tab/>
      </w:r>
    </w:p>
    <w:p w14:paraId="25CB107C" w14:textId="38CAC91D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Student’s Name:</w:t>
      </w:r>
      <w:r w:rsidR="00A75C82">
        <w:rPr>
          <w:sz w:val="26"/>
          <w:szCs w:val="26"/>
        </w:rPr>
        <w:t>Lê</w:t>
      </w:r>
      <w:r w:rsidR="00A75C82">
        <w:rPr>
          <w:sz w:val="26"/>
          <w:szCs w:val="26"/>
          <w:lang w:val="vi-VN"/>
        </w:rPr>
        <w:t xml:space="preserve"> Thành Long</w:t>
      </w:r>
      <w:r w:rsidRPr="00D5337F">
        <w:rPr>
          <w:sz w:val="26"/>
          <w:szCs w:val="26"/>
        </w:rPr>
        <w:tab/>
      </w:r>
    </w:p>
    <w:p w14:paraId="7A442AA7" w14:textId="0AE123F0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Student’s ID:</w:t>
      </w:r>
      <w:r w:rsidR="00A75C82">
        <w:rPr>
          <w:sz w:val="26"/>
          <w:szCs w:val="26"/>
        </w:rPr>
        <w:t>23630851</w:t>
      </w:r>
      <w:r w:rsidRPr="00D5337F">
        <w:rPr>
          <w:sz w:val="26"/>
          <w:szCs w:val="26"/>
        </w:rPr>
        <w:tab/>
      </w:r>
    </w:p>
    <w:p w14:paraId="24253F0F" w14:textId="15FC745D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Subject:</w:t>
      </w:r>
      <w:r w:rsidR="00A75C82">
        <w:rPr>
          <w:sz w:val="26"/>
          <w:szCs w:val="26"/>
        </w:rPr>
        <w:t>định</w:t>
      </w:r>
      <w:r w:rsidR="00A75C82">
        <w:rPr>
          <w:sz w:val="26"/>
          <w:szCs w:val="26"/>
          <w:lang w:val="vi-VN"/>
        </w:rPr>
        <w:t xml:space="preserve"> tuyến chuyển mạch</w:t>
      </w:r>
      <w:r w:rsidRPr="00D5337F">
        <w:rPr>
          <w:sz w:val="26"/>
          <w:szCs w:val="26"/>
        </w:rPr>
        <w:tab/>
      </w:r>
    </w:p>
    <w:p w14:paraId="43F0D5A0" w14:textId="4E1E4D6A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Instructor:</w:t>
      </w:r>
      <w:r w:rsidRPr="00D5337F">
        <w:rPr>
          <w:sz w:val="26"/>
          <w:szCs w:val="26"/>
        </w:rPr>
        <w:tab/>
      </w:r>
      <w:r w:rsidR="00A75C82">
        <w:rPr>
          <w:sz w:val="26"/>
          <w:szCs w:val="26"/>
        </w:rPr>
        <w:t>Phạm</w:t>
      </w:r>
      <w:r w:rsidR="00A75C82">
        <w:rPr>
          <w:sz w:val="26"/>
          <w:szCs w:val="26"/>
          <w:lang w:val="vi-VN"/>
        </w:rPr>
        <w:t xml:space="preserve"> Thái Khanh</w:t>
      </w:r>
      <w:r w:rsidRPr="00D5337F">
        <w:rPr>
          <w:sz w:val="26"/>
          <w:szCs w:val="26"/>
        </w:rPr>
        <w:tab/>
      </w:r>
    </w:p>
    <w:p w14:paraId="0940374A" w14:textId="77777777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Faculty:</w:t>
      </w:r>
      <w:r w:rsidRPr="00D5337F">
        <w:rPr>
          <w:sz w:val="26"/>
          <w:szCs w:val="26"/>
        </w:rPr>
        <w:tab/>
        <w:t>Công Nghệ Thông Tin</w:t>
      </w:r>
      <w:r w:rsidRPr="00D5337F">
        <w:rPr>
          <w:sz w:val="26"/>
          <w:szCs w:val="26"/>
        </w:rPr>
        <w:tab/>
      </w:r>
    </w:p>
    <w:p w14:paraId="7F95D564" w14:textId="19CF0846" w:rsidR="00A158F8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Completed Date:</w:t>
      </w:r>
      <w:r w:rsidRPr="00D5337F">
        <w:rPr>
          <w:sz w:val="26"/>
          <w:szCs w:val="26"/>
        </w:rPr>
        <w:tab/>
      </w:r>
      <w:r w:rsidRPr="00D5337F">
        <w:rPr>
          <w:sz w:val="26"/>
          <w:szCs w:val="26"/>
        </w:rPr>
        <w:fldChar w:fldCharType="begin"/>
      </w:r>
      <w:r w:rsidRPr="00D5337F">
        <w:rPr>
          <w:sz w:val="26"/>
          <w:szCs w:val="26"/>
        </w:rPr>
        <w:instrText xml:space="preserve"> DATE  \@ "ddd dd/MM/yyyy"  \* MERGEFORMAT </w:instrText>
      </w:r>
      <w:r w:rsidRPr="00D5337F">
        <w:rPr>
          <w:sz w:val="26"/>
          <w:szCs w:val="26"/>
        </w:rPr>
        <w:fldChar w:fldCharType="separate"/>
      </w:r>
      <w:r w:rsidR="003C755D">
        <w:rPr>
          <w:noProof/>
          <w:sz w:val="26"/>
          <w:szCs w:val="26"/>
        </w:rPr>
        <w:t>Mon 29/06/2026</w:t>
      </w:r>
      <w:r w:rsidRPr="00D5337F">
        <w:rPr>
          <w:sz w:val="26"/>
          <w:szCs w:val="26"/>
        </w:rPr>
        <w:fldChar w:fldCharType="end"/>
      </w:r>
      <w:r w:rsidRPr="00D5337F">
        <w:rPr>
          <w:sz w:val="26"/>
          <w:szCs w:val="26"/>
        </w:rPr>
        <w:tab/>
      </w:r>
    </w:p>
    <w:p w14:paraId="3228506B" w14:textId="77777777" w:rsidR="00D5337F" w:rsidRDefault="00D5337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FA1F2B6" w14:textId="77777777" w:rsidR="00D5337F" w:rsidRPr="00D5337F" w:rsidRDefault="00D5337F" w:rsidP="00D5337F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B762F0" wp14:editId="315B6A5A">
                <wp:simplePos x="0" y="0"/>
                <wp:positionH relativeFrom="column">
                  <wp:posOffset>133823</wp:posOffset>
                </wp:positionH>
                <wp:positionV relativeFrom="paragraph">
                  <wp:posOffset>26035</wp:posOffset>
                </wp:positionV>
                <wp:extent cx="5613991" cy="31897"/>
                <wp:effectExtent l="19050" t="19050" r="254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318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E9BD3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2.05pt" to="452.6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" strokecolor="#0070c0" strokeweight="2.25pt">
                <v:stroke joinstyle="miter"/>
              </v:line>
            </w:pict>
          </mc:Fallback>
        </mc:AlternateContent>
      </w:r>
    </w:p>
    <w:p w14:paraId="12E901CB" w14:textId="77777777" w:rsidR="00D5337F" w:rsidRPr="00D5337F" w:rsidRDefault="00D5337F" w:rsidP="00D5337F">
      <w:pPr>
        <w:jc w:val="center"/>
        <w:rPr>
          <w:b/>
          <w:sz w:val="26"/>
          <w:szCs w:val="26"/>
        </w:rPr>
      </w:pPr>
      <w:r w:rsidRPr="00D5337F">
        <w:rPr>
          <w:b/>
          <w:sz w:val="26"/>
          <w:szCs w:val="26"/>
        </w:rPr>
        <w:t>NHẬN XÉT CỦA GIÁO VIÊN HƯỚNG DẪN</w:t>
      </w:r>
    </w:p>
    <w:p w14:paraId="0FF67BC7" w14:textId="77777777" w:rsidR="00D5337F" w:rsidRDefault="00D5337F" w:rsidP="00D5337F">
      <w:pPr>
        <w:rPr>
          <w:sz w:val="26"/>
          <w:szCs w:val="26"/>
        </w:rPr>
      </w:pPr>
    </w:p>
    <w:p w14:paraId="7DF72927" w14:textId="77777777" w:rsidR="00D5337F" w:rsidRDefault="00D5337F" w:rsidP="00D5337F">
      <w:pPr>
        <w:rPr>
          <w:sz w:val="26"/>
          <w:szCs w:val="26"/>
        </w:rPr>
      </w:pPr>
    </w:p>
    <w:p w14:paraId="0DF2AF4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3B4F93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8687BE4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B65AA3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6404917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B40BEE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DE8DC64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95BC9D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159F01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5CF07C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82932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652F071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6DEF345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2277E32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0214616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8AB8FF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E7E3FB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E21E9C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611553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</w:p>
    <w:p w14:paraId="01FF49E5" w14:textId="77777777" w:rsidR="00D5337F" w:rsidRDefault="00D5337F" w:rsidP="00D5337F">
      <w:pPr>
        <w:tabs>
          <w:tab w:val="right" w:leader="dot" w:pos="9000"/>
        </w:tabs>
        <w:spacing w:before="40" w:after="40"/>
        <w:ind w:firstLine="1440"/>
        <w:rPr>
          <w:sz w:val="26"/>
          <w:szCs w:val="26"/>
        </w:rPr>
      </w:pPr>
      <w:r w:rsidRPr="00D5337F">
        <w:rPr>
          <w:b/>
          <w:sz w:val="26"/>
          <w:szCs w:val="26"/>
        </w:rPr>
        <w:t>Điểm bài lab</w:t>
      </w:r>
      <w:r w:rsidRPr="00D5337F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39C29608" w14:textId="77777777" w:rsidR="00580ADE" w:rsidRDefault="00580ADE" w:rsidP="00D5337F">
      <w:pPr>
        <w:tabs>
          <w:tab w:val="right" w:leader="dot" w:pos="9000"/>
        </w:tabs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8685F" wp14:editId="0208B4C5">
                <wp:simplePos x="0" y="0"/>
                <wp:positionH relativeFrom="column">
                  <wp:posOffset>324181</wp:posOffset>
                </wp:positionH>
                <wp:positionV relativeFrom="paragraph">
                  <wp:posOffset>2097358</wp:posOffset>
                </wp:positionV>
                <wp:extent cx="5613991" cy="31897"/>
                <wp:effectExtent l="19050" t="19050" r="254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318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BAC64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5pt,165.15pt" to="467.6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" strokecolor="#0070c0" strokeweight="2.25pt">
                <v:stroke joinstyle="miter"/>
              </v:line>
            </w:pict>
          </mc:Fallback>
        </mc:AlternateContent>
      </w:r>
    </w:p>
    <w:p w14:paraId="79028174" w14:textId="77777777" w:rsidR="00580ADE" w:rsidRPr="00580ADE" w:rsidRDefault="00580ADE" w:rsidP="00580ADE">
      <w:pPr>
        <w:rPr>
          <w:sz w:val="26"/>
          <w:szCs w:val="26"/>
        </w:rPr>
      </w:pPr>
    </w:p>
    <w:p w14:paraId="702D3A18" w14:textId="77777777" w:rsidR="00580ADE" w:rsidRPr="00580ADE" w:rsidRDefault="00580ADE" w:rsidP="00580ADE">
      <w:pPr>
        <w:rPr>
          <w:sz w:val="26"/>
          <w:szCs w:val="26"/>
        </w:rPr>
      </w:pPr>
    </w:p>
    <w:p w14:paraId="121AADC5" w14:textId="77777777" w:rsidR="00580ADE" w:rsidRPr="00580ADE" w:rsidRDefault="00580ADE" w:rsidP="00580ADE">
      <w:pPr>
        <w:rPr>
          <w:sz w:val="26"/>
          <w:szCs w:val="26"/>
        </w:rPr>
      </w:pPr>
    </w:p>
    <w:p w14:paraId="24892C92" w14:textId="77777777" w:rsidR="00580ADE" w:rsidRPr="00580ADE" w:rsidRDefault="00580ADE" w:rsidP="00580ADE">
      <w:pPr>
        <w:rPr>
          <w:sz w:val="26"/>
          <w:szCs w:val="26"/>
        </w:rPr>
      </w:pPr>
    </w:p>
    <w:p w14:paraId="3D7F93E3" w14:textId="77777777" w:rsidR="00580ADE" w:rsidRPr="00580ADE" w:rsidRDefault="00580ADE" w:rsidP="00580ADE">
      <w:pPr>
        <w:rPr>
          <w:sz w:val="26"/>
          <w:szCs w:val="26"/>
        </w:rPr>
      </w:pPr>
    </w:p>
    <w:p w14:paraId="625943CE" w14:textId="77777777" w:rsidR="00580ADE" w:rsidRDefault="00580ADE" w:rsidP="00580ADE">
      <w:pPr>
        <w:tabs>
          <w:tab w:val="left" w:pos="3116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158B1599" w14:textId="77777777" w:rsidR="004B6F42" w:rsidRDefault="00580ADE">
      <w:pPr>
        <w:rPr>
          <w:sz w:val="26"/>
          <w:szCs w:val="26"/>
        </w:rPr>
        <w:sectPr w:rsidR="004B6F42" w:rsidSect="00A158F8">
          <w:headerReference w:type="default" r:id="rId9"/>
          <w:footerReference w:type="default" r:id="rId10"/>
          <w:pgSz w:w="12240" w:h="15840"/>
          <w:pgMar w:top="1080" w:right="1440" w:bottom="1440" w:left="1440" w:header="720" w:footer="720" w:gutter="0"/>
          <w:cols w:space="720"/>
          <w:docGrid w:linePitch="360"/>
        </w:sectPr>
      </w:pPr>
      <w:r>
        <w:rPr>
          <w:sz w:val="26"/>
          <w:szCs w:val="26"/>
        </w:rPr>
        <w:br w:type="page"/>
      </w:r>
    </w:p>
    <w:p w14:paraId="13C8474E" w14:textId="77777777" w:rsidR="00580ADE" w:rsidRDefault="00580ADE" w:rsidP="00580ADE">
      <w:pPr>
        <w:spacing w:after="0"/>
        <w:jc w:val="center"/>
        <w:rPr>
          <w:b/>
          <w:sz w:val="26"/>
          <w:szCs w:val="26"/>
        </w:rPr>
      </w:pPr>
      <w:r w:rsidRPr="00580ADE">
        <w:rPr>
          <w:b/>
          <w:sz w:val="26"/>
          <w:szCs w:val="26"/>
        </w:rPr>
        <w:lastRenderedPageBreak/>
        <w:t>PHẦN BÀI LÀM THỰC HÀNH</w:t>
      </w:r>
    </w:p>
    <w:p w14:paraId="05644212" w14:textId="77777777" w:rsidR="00580ADE" w:rsidRDefault="00580ADE" w:rsidP="00580ADE">
      <w:pPr>
        <w:spacing w:after="0"/>
        <w:jc w:val="center"/>
        <w:rPr>
          <w:sz w:val="26"/>
          <w:szCs w:val="26"/>
          <w:lang w:val="vi-VN"/>
        </w:rPr>
      </w:pPr>
      <w:r w:rsidRPr="004B6F42">
        <w:rPr>
          <w:sz w:val="26"/>
          <w:szCs w:val="26"/>
        </w:rPr>
        <w:t>(SV chụp màn hình thực hành các bước của các yêu cầu và giải thích các hình ảnh)</w:t>
      </w:r>
    </w:p>
    <w:p w14:paraId="6E84D4EE" w14:textId="77777777" w:rsidR="00843461" w:rsidRPr="00843461" w:rsidRDefault="00843461" w:rsidP="00580ADE">
      <w:pPr>
        <w:spacing w:after="0"/>
        <w:jc w:val="center"/>
        <w:rPr>
          <w:sz w:val="26"/>
          <w:szCs w:val="26"/>
          <w:lang w:val="vi-VN"/>
        </w:rPr>
      </w:pPr>
    </w:p>
    <w:p w14:paraId="74E4A4E5" w14:textId="11450617" w:rsidR="009528D2" w:rsidRDefault="00DD2F34" w:rsidP="00580ADE">
      <w:pPr>
        <w:rPr>
          <w:lang w:val="vi-VN"/>
        </w:rPr>
      </w:pPr>
      <w:r>
        <w:t>Bài</w:t>
      </w:r>
      <w:r>
        <w:rPr>
          <w:lang w:val="vi-VN"/>
        </w:rPr>
        <w:t xml:space="preserve"> 1 </w:t>
      </w:r>
    </w:p>
    <w:p w14:paraId="3BC08389" w14:textId="1F8518C0" w:rsidR="00611BB0" w:rsidRDefault="00611BB0" w:rsidP="00580ADE">
      <w:pPr>
        <w:rPr>
          <w:lang w:val="vi-VN"/>
        </w:rPr>
      </w:pPr>
      <w:r w:rsidRPr="00611BB0">
        <w:rPr>
          <w:lang w:val="vi-VN"/>
        </w:rPr>
        <w:drawing>
          <wp:inline distT="0" distB="0" distL="0" distR="0" wp14:anchorId="50133D97" wp14:editId="0D2E9A68">
            <wp:extent cx="5458587" cy="3248478"/>
            <wp:effectExtent l="0" t="0" r="8890" b="9525"/>
            <wp:docPr id="13189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9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3330" w14:textId="4661B48C" w:rsidR="00611BB0" w:rsidRDefault="00611BB0" w:rsidP="00580ADE">
      <w:pPr>
        <w:rPr>
          <w:lang w:val="vi-VN"/>
        </w:rPr>
      </w:pPr>
      <w:r w:rsidRPr="00611BB0">
        <w:rPr>
          <w:lang w:val="vi-VN"/>
        </w:rPr>
        <w:lastRenderedPageBreak/>
        <w:drawing>
          <wp:inline distT="0" distB="0" distL="0" distR="0" wp14:anchorId="2D584C08" wp14:editId="15656016">
            <wp:extent cx="5943600" cy="4371975"/>
            <wp:effectExtent l="0" t="0" r="0" b="9525"/>
            <wp:docPr id="3793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54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01BA" w14:textId="55E27DE5" w:rsidR="00943CCC" w:rsidRDefault="00943CCC" w:rsidP="00580ADE">
      <w:pPr>
        <w:rPr>
          <w:lang w:val="vi-VN"/>
        </w:rPr>
      </w:pPr>
      <w:r w:rsidRPr="00943CCC">
        <w:rPr>
          <w:lang w:val="vi-VN"/>
        </w:rPr>
        <w:t>Router West</w:t>
      </w:r>
    </w:p>
    <w:p w14:paraId="65DD6F7D" w14:textId="77777777" w:rsidR="00943CCC" w:rsidRDefault="00943CCC" w:rsidP="00580ADE">
      <w:pPr>
        <w:rPr>
          <w:lang w:val="vi-VN"/>
        </w:rPr>
      </w:pPr>
    </w:p>
    <w:p w14:paraId="757E98E0" w14:textId="1FECE697" w:rsidR="000116B4" w:rsidRDefault="000116B4" w:rsidP="00580ADE">
      <w:pPr>
        <w:rPr>
          <w:lang w:val="vi-VN"/>
        </w:rPr>
      </w:pPr>
      <w:r>
        <w:rPr>
          <w:lang w:val="vi-VN"/>
        </w:rPr>
        <w:t>Bài 2</w:t>
      </w:r>
    </w:p>
    <w:p w14:paraId="6D572717" w14:textId="7A3A0970" w:rsidR="00943CCC" w:rsidRDefault="00943CCC" w:rsidP="00580ADE">
      <w:pPr>
        <w:rPr>
          <w:lang w:val="vi-VN"/>
        </w:rPr>
      </w:pPr>
      <w:r w:rsidRPr="00943CCC">
        <w:rPr>
          <w:lang w:val="vi-VN"/>
        </w:rPr>
        <w:lastRenderedPageBreak/>
        <w:drawing>
          <wp:inline distT="0" distB="0" distL="0" distR="0" wp14:anchorId="1F890A5F" wp14:editId="3FA2F87B">
            <wp:extent cx="5943600" cy="3442970"/>
            <wp:effectExtent l="0" t="0" r="0" b="5080"/>
            <wp:docPr id="40624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5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6D9" w14:textId="7DF26ACE" w:rsidR="000116B4" w:rsidRDefault="000116B4" w:rsidP="000116B4">
      <w:pPr>
        <w:rPr>
          <w:lang w:val="vi-VN"/>
        </w:rPr>
      </w:pPr>
      <w:r>
        <w:t>Bài</w:t>
      </w:r>
      <w:r>
        <w:rPr>
          <w:lang w:val="vi-VN"/>
        </w:rPr>
        <w:t xml:space="preserve"> </w:t>
      </w:r>
      <w:r>
        <w:rPr>
          <w:lang w:val="vi-VN"/>
        </w:rPr>
        <w:t>3</w:t>
      </w:r>
    </w:p>
    <w:p w14:paraId="6996EDB9" w14:textId="6A51CF48" w:rsidR="00943CCC" w:rsidRDefault="00943CCC" w:rsidP="000116B4">
      <w:pPr>
        <w:rPr>
          <w:lang w:val="vi-VN"/>
        </w:rPr>
      </w:pPr>
      <w:r w:rsidRPr="00943CCC">
        <w:rPr>
          <w:lang w:val="vi-VN"/>
        </w:rPr>
        <w:drawing>
          <wp:inline distT="0" distB="0" distL="0" distR="0" wp14:anchorId="5F89F9AF" wp14:editId="5B2324A2">
            <wp:extent cx="5943600" cy="2286000"/>
            <wp:effectExtent l="0" t="0" r="0" b="0"/>
            <wp:docPr id="26825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4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087" w14:textId="2AF36601" w:rsidR="000116B4" w:rsidRDefault="000116B4" w:rsidP="000116B4">
      <w:pPr>
        <w:rPr>
          <w:lang w:val="vi-VN"/>
        </w:rPr>
      </w:pPr>
      <w:r>
        <w:rPr>
          <w:lang w:val="vi-VN"/>
        </w:rPr>
        <w:t xml:space="preserve">Bài </w:t>
      </w:r>
      <w:r>
        <w:rPr>
          <w:lang w:val="vi-VN"/>
        </w:rPr>
        <w:t>4</w:t>
      </w:r>
    </w:p>
    <w:p w14:paraId="58300938" w14:textId="0727A4F7" w:rsidR="00943CCC" w:rsidRDefault="00943CCC" w:rsidP="000116B4">
      <w:pPr>
        <w:rPr>
          <w:lang w:val="vi-VN"/>
        </w:rPr>
      </w:pPr>
      <w:r w:rsidRPr="00943CCC">
        <w:rPr>
          <w:lang w:val="vi-VN"/>
        </w:rPr>
        <w:lastRenderedPageBreak/>
        <w:drawing>
          <wp:inline distT="0" distB="0" distL="0" distR="0" wp14:anchorId="16F05121" wp14:editId="1C6517B6">
            <wp:extent cx="5601482" cy="2391109"/>
            <wp:effectExtent l="0" t="0" r="0" b="9525"/>
            <wp:docPr id="15928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6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320B" w14:textId="2FA1939D" w:rsidR="000116B4" w:rsidRDefault="000116B4" w:rsidP="000116B4">
      <w:pPr>
        <w:rPr>
          <w:lang w:val="vi-VN"/>
        </w:rPr>
      </w:pPr>
      <w:r>
        <w:rPr>
          <w:lang w:val="vi-VN"/>
        </w:rPr>
        <w:t>Bài 5</w:t>
      </w:r>
    </w:p>
    <w:p w14:paraId="39CC50C3" w14:textId="370797FB" w:rsidR="000116B4" w:rsidRDefault="00943CCC" w:rsidP="000116B4">
      <w:pPr>
        <w:rPr>
          <w:lang w:val="vi-VN"/>
        </w:rPr>
      </w:pPr>
      <w:r w:rsidRPr="00943CCC">
        <w:rPr>
          <w:lang w:val="vi-VN"/>
        </w:rPr>
        <w:drawing>
          <wp:inline distT="0" distB="0" distL="0" distR="0" wp14:anchorId="395E45A9" wp14:editId="70A33730">
            <wp:extent cx="5677692" cy="3667637"/>
            <wp:effectExtent l="0" t="0" r="0" b="9525"/>
            <wp:docPr id="8035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7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B81" w14:textId="77777777" w:rsidR="000116B4" w:rsidRPr="00DD2F34" w:rsidRDefault="000116B4" w:rsidP="00580ADE">
      <w:pPr>
        <w:rPr>
          <w:lang w:val="vi-VN"/>
        </w:rPr>
      </w:pPr>
    </w:p>
    <w:sectPr w:rsidR="000116B4" w:rsidRPr="00DD2F34" w:rsidSect="004B6F42">
      <w:footerReference w:type="default" r:id="rId17"/>
      <w:pgSz w:w="12240" w:h="15840"/>
      <w:pgMar w:top="108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4288" w14:textId="77777777" w:rsidR="004136F7" w:rsidRDefault="004136F7" w:rsidP="00580ADE">
      <w:pPr>
        <w:spacing w:after="0" w:line="240" w:lineRule="auto"/>
      </w:pPr>
      <w:r>
        <w:separator/>
      </w:r>
    </w:p>
  </w:endnote>
  <w:endnote w:type="continuationSeparator" w:id="0">
    <w:p w14:paraId="36FC14D2" w14:textId="77777777" w:rsidR="004136F7" w:rsidRDefault="004136F7" w:rsidP="0058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5087" w14:textId="77777777" w:rsidR="00580ADE" w:rsidRDefault="00580ADE" w:rsidP="00580ADE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4B6F42">
      <w:rPr>
        <w:b/>
        <w:bCs/>
        <w:noProof/>
      </w:rPr>
      <w:t>2</w:t>
    </w:r>
    <w:r>
      <w:rPr>
        <w:b/>
        <w:bCs/>
      </w:rPr>
      <w:fldChar w:fldCharType="end"/>
    </w:r>
    <w:r>
      <w:t xml:space="preserve"> </w:t>
    </w:r>
    <w:r w:rsidR="004B6F42">
      <w:t>/</w:t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4B6F42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6AA0" w14:textId="77777777" w:rsidR="004B6F42" w:rsidRDefault="004B6F42" w:rsidP="00580ADE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1C02" w14:textId="77777777" w:rsidR="004136F7" w:rsidRDefault="004136F7" w:rsidP="00580ADE">
      <w:pPr>
        <w:spacing w:after="0" w:line="240" w:lineRule="auto"/>
      </w:pPr>
      <w:r>
        <w:separator/>
      </w:r>
    </w:p>
  </w:footnote>
  <w:footnote w:type="continuationSeparator" w:id="0">
    <w:p w14:paraId="3BDF6C30" w14:textId="77777777" w:rsidR="004136F7" w:rsidRDefault="004136F7" w:rsidP="00580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DA1B" w14:textId="77777777" w:rsidR="00580ADE" w:rsidRDefault="00580ADE">
    <w:pPr>
      <w:pStyle w:val="Header"/>
    </w:pPr>
    <w:r>
      <w:fldChar w:fldCharType="begin"/>
    </w:r>
    <w:r>
      <w:instrText xml:space="preserve"> DOCPROPERTY  LastSavedBy  \* MERGEFORMAT </w:instrText>
    </w:r>
    <w:r>
      <w:fldChar w:fldCharType="end"/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F7104"/>
    <w:multiLevelType w:val="hybridMultilevel"/>
    <w:tmpl w:val="BAAAB176"/>
    <w:lvl w:ilvl="0" w:tplc="18B066B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82"/>
    <w:rsid w:val="000116B4"/>
    <w:rsid w:val="000B610D"/>
    <w:rsid w:val="000E3348"/>
    <w:rsid w:val="00105D00"/>
    <w:rsid w:val="001A3415"/>
    <w:rsid w:val="00264C46"/>
    <w:rsid w:val="00375AC4"/>
    <w:rsid w:val="003C755D"/>
    <w:rsid w:val="004136F7"/>
    <w:rsid w:val="004B3C09"/>
    <w:rsid w:val="004B6F42"/>
    <w:rsid w:val="00580ADE"/>
    <w:rsid w:val="005B34D7"/>
    <w:rsid w:val="00611BB0"/>
    <w:rsid w:val="006610B4"/>
    <w:rsid w:val="006E1387"/>
    <w:rsid w:val="00736DB9"/>
    <w:rsid w:val="008233FF"/>
    <w:rsid w:val="00843461"/>
    <w:rsid w:val="008D21FE"/>
    <w:rsid w:val="00915B83"/>
    <w:rsid w:val="00917410"/>
    <w:rsid w:val="00943CCC"/>
    <w:rsid w:val="009528D2"/>
    <w:rsid w:val="00957897"/>
    <w:rsid w:val="00994927"/>
    <w:rsid w:val="009F3085"/>
    <w:rsid w:val="00A158F8"/>
    <w:rsid w:val="00A75C82"/>
    <w:rsid w:val="00A96912"/>
    <w:rsid w:val="00AC27F2"/>
    <w:rsid w:val="00AD2A68"/>
    <w:rsid w:val="00AD771A"/>
    <w:rsid w:val="00B47146"/>
    <w:rsid w:val="00BC6D68"/>
    <w:rsid w:val="00C50535"/>
    <w:rsid w:val="00C87E01"/>
    <w:rsid w:val="00D5337F"/>
    <w:rsid w:val="00D926EF"/>
    <w:rsid w:val="00DD2F34"/>
    <w:rsid w:val="00EC2B28"/>
    <w:rsid w:val="00FA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13831"/>
  <w15:chartTrackingRefBased/>
  <w15:docId w15:val="{2B650DBA-CD33-470F-9132-48C7FD59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5"/>
        <w:szCs w:val="25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3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0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ADE"/>
  </w:style>
  <w:style w:type="paragraph" w:styleId="Footer">
    <w:name w:val="footer"/>
    <w:basedOn w:val="Normal"/>
    <w:link w:val="FooterChar"/>
    <w:uiPriority w:val="99"/>
    <w:unhideWhenUsed/>
    <w:rsid w:val="00580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lder\rac\iuh\m&#244;n\hkh-4\dinhTuyenChuyenMach\lab\lab1\%23LABREPORT20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#LABREPORT2022.dotx</Template>
  <TotalTime>156</TotalTime>
  <Pages>6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Long Lê</cp:lastModifiedBy>
  <cp:revision>24</cp:revision>
  <dcterms:created xsi:type="dcterms:W3CDTF">2026-06-15T02:46:00Z</dcterms:created>
  <dcterms:modified xsi:type="dcterms:W3CDTF">2026-06-29T01:13:00Z</dcterms:modified>
</cp:coreProperties>
</file>
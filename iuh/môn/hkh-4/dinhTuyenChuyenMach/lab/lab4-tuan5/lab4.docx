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79A9" w14:textId="77777777" w:rsidR="00A158F8" w:rsidRPr="00726C6B" w:rsidRDefault="00A158F8" w:rsidP="00A158F8">
      <w:pPr>
        <w:jc w:val="center"/>
        <w:rPr>
          <w:bCs/>
        </w:rPr>
      </w:pPr>
      <w:r w:rsidRPr="00726C6B">
        <w:rPr>
          <w:bCs/>
          <w:noProof/>
        </w:rPr>
        <w:drawing>
          <wp:anchor distT="0" distB="0" distL="114300" distR="114300" simplePos="0" relativeHeight="251661312" behindDoc="1" locked="0" layoutInCell="1" allowOverlap="1" wp14:anchorId="5A554208" wp14:editId="13D314AF">
            <wp:simplePos x="0" y="0"/>
            <wp:positionH relativeFrom="column">
              <wp:posOffset>330645</wp:posOffset>
            </wp:positionH>
            <wp:positionV relativeFrom="paragraph">
              <wp:posOffset>55880</wp:posOffset>
            </wp:positionV>
            <wp:extent cx="1774190" cy="705485"/>
            <wp:effectExtent l="0" t="0" r="0" b="0"/>
            <wp:wrapNone/>
            <wp:docPr id="98" name="Picture 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190"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C2707" w14:textId="77777777" w:rsidR="00A158F8" w:rsidRPr="00726C6B" w:rsidRDefault="00A158F8" w:rsidP="00A158F8">
      <w:pPr>
        <w:spacing w:after="0"/>
        <w:jc w:val="center"/>
        <w:rPr>
          <w:bCs/>
          <w:sz w:val="28"/>
          <w:szCs w:val="28"/>
        </w:rPr>
      </w:pPr>
    </w:p>
    <w:p w14:paraId="14722132" w14:textId="77777777" w:rsidR="00A158F8" w:rsidRPr="00726C6B" w:rsidRDefault="00A158F8" w:rsidP="00A158F8">
      <w:pPr>
        <w:spacing w:after="0"/>
        <w:jc w:val="center"/>
        <w:rPr>
          <w:bCs/>
          <w:sz w:val="28"/>
          <w:szCs w:val="28"/>
        </w:rPr>
      </w:pPr>
      <w:r w:rsidRPr="00726C6B">
        <w:rPr>
          <w:bCs/>
          <w:sz w:val="28"/>
          <w:szCs w:val="28"/>
        </w:rPr>
        <w:t>BỘ CÔNG THƯƠNG</w:t>
      </w:r>
    </w:p>
    <w:p w14:paraId="79703322" w14:textId="77777777" w:rsidR="00A158F8" w:rsidRPr="00726C6B" w:rsidRDefault="00A158F8" w:rsidP="00A158F8">
      <w:pPr>
        <w:spacing w:after="0"/>
        <w:jc w:val="center"/>
        <w:rPr>
          <w:bCs/>
          <w:sz w:val="26"/>
          <w:szCs w:val="26"/>
        </w:rPr>
      </w:pPr>
      <w:r w:rsidRPr="00726C6B">
        <w:rPr>
          <w:bCs/>
          <w:sz w:val="26"/>
          <w:szCs w:val="26"/>
        </w:rPr>
        <w:t>TRƯỜNG ĐẠI HỌC CÔNG NGHIỆP TP HỒ CHÍ MINH</w:t>
      </w:r>
    </w:p>
    <w:p w14:paraId="6066937D" w14:textId="77777777" w:rsidR="00A158F8" w:rsidRPr="00726C6B" w:rsidRDefault="00A158F8" w:rsidP="00A158F8">
      <w:pPr>
        <w:spacing w:before="120" w:after="120" w:line="360" w:lineRule="exact"/>
        <w:jc w:val="center"/>
        <w:rPr>
          <w:bCs/>
          <w:sz w:val="28"/>
        </w:rPr>
      </w:pPr>
      <w:r w:rsidRPr="00726C6B">
        <w:rPr>
          <w:bCs/>
          <w:sz w:val="28"/>
        </w:rPr>
        <w:t xml:space="preserve">Khoa: Công </w:t>
      </w:r>
      <w:proofErr w:type="spellStart"/>
      <w:r w:rsidRPr="00726C6B">
        <w:rPr>
          <w:bCs/>
          <w:sz w:val="28"/>
        </w:rPr>
        <w:t>Nghệ</w:t>
      </w:r>
      <w:proofErr w:type="spellEnd"/>
      <w:r w:rsidRPr="00726C6B">
        <w:rPr>
          <w:bCs/>
          <w:sz w:val="28"/>
        </w:rPr>
        <w:t xml:space="preserve"> Thông Tin</w:t>
      </w:r>
    </w:p>
    <w:p w14:paraId="5A35113A" w14:textId="77777777" w:rsidR="00A158F8" w:rsidRPr="00726C6B" w:rsidRDefault="00A158F8" w:rsidP="00A158F8">
      <w:pPr>
        <w:rPr>
          <w:bCs/>
        </w:rPr>
      </w:pPr>
    </w:p>
    <w:p w14:paraId="40E2D0B6" w14:textId="77777777" w:rsidR="00A158F8" w:rsidRPr="00726C6B" w:rsidRDefault="00A158F8" w:rsidP="00A158F8">
      <w:pPr>
        <w:rPr>
          <w:bCs/>
        </w:rPr>
      </w:pPr>
      <w:r w:rsidRPr="00726C6B">
        <w:rPr>
          <w:bCs/>
          <w:noProof/>
          <w:sz w:val="26"/>
          <w:szCs w:val="26"/>
        </w:rPr>
        <w:drawing>
          <wp:anchor distT="0" distB="0" distL="114300" distR="114300" simplePos="0" relativeHeight="251659264" behindDoc="1" locked="0" layoutInCell="1" allowOverlap="1" wp14:anchorId="4C1114CA" wp14:editId="46575E94">
            <wp:simplePos x="0" y="0"/>
            <wp:positionH relativeFrom="column">
              <wp:posOffset>2154663</wp:posOffset>
            </wp:positionH>
            <wp:positionV relativeFrom="paragraph">
              <wp:posOffset>115139</wp:posOffset>
            </wp:positionV>
            <wp:extent cx="1570355" cy="1543685"/>
            <wp:effectExtent l="0" t="0" r="0" b="0"/>
            <wp:wrapNone/>
            <wp:docPr id="96" name="Picture 96" descr="Logo DHCN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ogo DHCNTPHC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0355" cy="154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6DAC82" w14:textId="77777777" w:rsidR="00A158F8" w:rsidRPr="00726C6B" w:rsidRDefault="00A158F8" w:rsidP="00A158F8">
      <w:pPr>
        <w:rPr>
          <w:bCs/>
        </w:rPr>
      </w:pPr>
    </w:p>
    <w:p w14:paraId="027FE1A1" w14:textId="77777777" w:rsidR="00A158F8" w:rsidRPr="00726C6B" w:rsidRDefault="00A158F8" w:rsidP="00A158F8">
      <w:pPr>
        <w:rPr>
          <w:bCs/>
        </w:rPr>
      </w:pPr>
    </w:p>
    <w:p w14:paraId="7EFF8E43" w14:textId="77777777" w:rsidR="00A158F8" w:rsidRPr="00726C6B" w:rsidRDefault="00A158F8" w:rsidP="00A158F8">
      <w:pPr>
        <w:rPr>
          <w:bCs/>
        </w:rPr>
      </w:pPr>
    </w:p>
    <w:p w14:paraId="2D01AA10" w14:textId="77777777" w:rsidR="00AD2A68" w:rsidRPr="00726C6B" w:rsidRDefault="00A158F8" w:rsidP="00A158F8">
      <w:pPr>
        <w:tabs>
          <w:tab w:val="left" w:pos="3048"/>
        </w:tabs>
        <w:rPr>
          <w:bCs/>
        </w:rPr>
      </w:pPr>
      <w:r w:rsidRPr="00726C6B">
        <w:rPr>
          <w:bCs/>
        </w:rPr>
        <w:tab/>
      </w:r>
    </w:p>
    <w:p w14:paraId="33E5ECD3" w14:textId="77777777" w:rsidR="00A158F8" w:rsidRPr="00726C6B" w:rsidRDefault="00A158F8" w:rsidP="00A158F8">
      <w:pPr>
        <w:tabs>
          <w:tab w:val="left" w:pos="3048"/>
        </w:tabs>
        <w:rPr>
          <w:bCs/>
        </w:rPr>
      </w:pPr>
    </w:p>
    <w:p w14:paraId="16BB194C" w14:textId="77777777" w:rsidR="00A158F8" w:rsidRPr="00726C6B" w:rsidRDefault="00A158F8" w:rsidP="00A158F8">
      <w:pPr>
        <w:tabs>
          <w:tab w:val="left" w:pos="3048"/>
        </w:tabs>
        <w:rPr>
          <w:bCs/>
        </w:rPr>
      </w:pPr>
    </w:p>
    <w:p w14:paraId="22C62665" w14:textId="77777777" w:rsidR="00A158F8" w:rsidRPr="00726C6B" w:rsidRDefault="00A158F8" w:rsidP="00A158F8">
      <w:pPr>
        <w:tabs>
          <w:tab w:val="left" w:pos="3048"/>
        </w:tabs>
        <w:rPr>
          <w:bCs/>
        </w:rPr>
      </w:pPr>
    </w:p>
    <w:p w14:paraId="26BBA37F" w14:textId="77777777" w:rsidR="00A158F8" w:rsidRPr="00726C6B" w:rsidRDefault="00A158F8" w:rsidP="00A158F8">
      <w:pPr>
        <w:tabs>
          <w:tab w:val="left" w:pos="3048"/>
        </w:tabs>
        <w:jc w:val="center"/>
        <w:rPr>
          <w:bCs/>
          <w:color w:val="000000" w:themeColor="text1"/>
          <w:sz w:val="72"/>
          <w:szCs w:val="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26C6B">
        <w:rPr>
          <w:bCs/>
          <w:color w:val="000000" w:themeColor="text1"/>
          <w:sz w:val="72"/>
          <w:szCs w:val="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LAB REPORT</w:t>
      </w:r>
    </w:p>
    <w:p w14:paraId="077BF876" w14:textId="77777777" w:rsidR="00A158F8" w:rsidRPr="00726C6B" w:rsidRDefault="00A158F8" w:rsidP="00A158F8">
      <w:pPr>
        <w:tabs>
          <w:tab w:val="left" w:pos="3048"/>
        </w:tabs>
        <w:rPr>
          <w:bCs/>
          <w:sz w:val="26"/>
          <w:szCs w:val="26"/>
        </w:rPr>
      </w:pPr>
    </w:p>
    <w:p w14:paraId="39F7789F" w14:textId="77777777" w:rsidR="00A158F8" w:rsidRPr="00726C6B" w:rsidRDefault="00A158F8" w:rsidP="00A158F8">
      <w:pPr>
        <w:tabs>
          <w:tab w:val="left" w:pos="3048"/>
        </w:tabs>
        <w:rPr>
          <w:bCs/>
          <w:sz w:val="26"/>
          <w:szCs w:val="26"/>
        </w:rPr>
      </w:pPr>
    </w:p>
    <w:p w14:paraId="65DB369D" w14:textId="77777777" w:rsidR="00A158F8" w:rsidRPr="00726C6B" w:rsidRDefault="00A158F8" w:rsidP="00D5337F">
      <w:pPr>
        <w:tabs>
          <w:tab w:val="left" w:leader="dot" w:pos="2790"/>
        </w:tabs>
        <w:ind w:left="1440"/>
        <w:rPr>
          <w:bCs/>
          <w:sz w:val="26"/>
          <w:szCs w:val="26"/>
        </w:rPr>
      </w:pPr>
      <w:r w:rsidRPr="00726C6B">
        <w:rPr>
          <w:bCs/>
          <w:sz w:val="26"/>
          <w:szCs w:val="26"/>
        </w:rPr>
        <w:t>LESSON 1:</w:t>
      </w:r>
      <w:r w:rsidRPr="00726C6B">
        <w:rPr>
          <w:bCs/>
          <w:sz w:val="26"/>
          <w:szCs w:val="26"/>
        </w:rPr>
        <w:tab/>
      </w:r>
    </w:p>
    <w:p w14:paraId="25CB107C" w14:textId="38CAC91D"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 xml:space="preserve">Student’s </w:t>
      </w:r>
      <w:proofErr w:type="spellStart"/>
      <w:proofErr w:type="gramStart"/>
      <w:r w:rsidRPr="00726C6B">
        <w:rPr>
          <w:bCs/>
          <w:sz w:val="26"/>
          <w:szCs w:val="26"/>
        </w:rPr>
        <w:t>Name:</w:t>
      </w:r>
      <w:r w:rsidR="00A75C82" w:rsidRPr="00726C6B">
        <w:rPr>
          <w:bCs/>
          <w:sz w:val="26"/>
          <w:szCs w:val="26"/>
        </w:rPr>
        <w:t>Lê</w:t>
      </w:r>
      <w:proofErr w:type="spellEnd"/>
      <w:proofErr w:type="gramEnd"/>
      <w:r w:rsidR="00A75C82" w:rsidRPr="00726C6B">
        <w:rPr>
          <w:bCs/>
          <w:sz w:val="26"/>
          <w:szCs w:val="26"/>
          <w:lang w:val="vi-VN"/>
        </w:rPr>
        <w:t xml:space="preserve"> Thành Long</w:t>
      </w:r>
      <w:r w:rsidRPr="00726C6B">
        <w:rPr>
          <w:bCs/>
          <w:sz w:val="26"/>
          <w:szCs w:val="26"/>
        </w:rPr>
        <w:tab/>
      </w:r>
    </w:p>
    <w:p w14:paraId="7A442AA7" w14:textId="0AE123F0"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Student’s ID:</w:t>
      </w:r>
      <w:r w:rsidR="00A75C82" w:rsidRPr="00726C6B">
        <w:rPr>
          <w:bCs/>
          <w:sz w:val="26"/>
          <w:szCs w:val="26"/>
        </w:rPr>
        <w:t>23630851</w:t>
      </w:r>
      <w:r w:rsidRPr="00726C6B">
        <w:rPr>
          <w:bCs/>
          <w:sz w:val="26"/>
          <w:szCs w:val="26"/>
        </w:rPr>
        <w:tab/>
      </w:r>
    </w:p>
    <w:p w14:paraId="24253F0F" w14:textId="15FC745D" w:rsidR="00A158F8" w:rsidRPr="00726C6B" w:rsidRDefault="00A158F8" w:rsidP="00A158F8">
      <w:pPr>
        <w:tabs>
          <w:tab w:val="left" w:leader="dot" w:pos="3240"/>
          <w:tab w:val="right" w:leader="dot" w:pos="8640"/>
        </w:tabs>
        <w:ind w:firstLine="720"/>
        <w:rPr>
          <w:bCs/>
          <w:sz w:val="26"/>
          <w:szCs w:val="26"/>
        </w:rPr>
      </w:pPr>
      <w:proofErr w:type="spellStart"/>
      <w:proofErr w:type="gramStart"/>
      <w:r w:rsidRPr="00726C6B">
        <w:rPr>
          <w:bCs/>
          <w:sz w:val="26"/>
          <w:szCs w:val="26"/>
        </w:rPr>
        <w:t>Subject:</w:t>
      </w:r>
      <w:r w:rsidR="00A75C82" w:rsidRPr="00726C6B">
        <w:rPr>
          <w:bCs/>
          <w:sz w:val="26"/>
          <w:szCs w:val="26"/>
        </w:rPr>
        <w:t>định</w:t>
      </w:r>
      <w:proofErr w:type="spellEnd"/>
      <w:proofErr w:type="gramEnd"/>
      <w:r w:rsidR="00A75C82" w:rsidRPr="00726C6B">
        <w:rPr>
          <w:bCs/>
          <w:sz w:val="26"/>
          <w:szCs w:val="26"/>
          <w:lang w:val="vi-VN"/>
        </w:rPr>
        <w:t xml:space="preserve"> tuyến chuyển mạch</w:t>
      </w:r>
      <w:r w:rsidRPr="00726C6B">
        <w:rPr>
          <w:bCs/>
          <w:sz w:val="26"/>
          <w:szCs w:val="26"/>
        </w:rPr>
        <w:tab/>
      </w:r>
    </w:p>
    <w:p w14:paraId="43F0D5A0" w14:textId="4E1E4D6A"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Instructor:</w:t>
      </w:r>
      <w:r w:rsidRPr="00726C6B">
        <w:rPr>
          <w:bCs/>
          <w:sz w:val="26"/>
          <w:szCs w:val="26"/>
        </w:rPr>
        <w:tab/>
      </w:r>
      <w:r w:rsidR="00A75C82" w:rsidRPr="00726C6B">
        <w:rPr>
          <w:bCs/>
          <w:sz w:val="26"/>
          <w:szCs w:val="26"/>
        </w:rPr>
        <w:t>Phạm</w:t>
      </w:r>
      <w:r w:rsidR="00A75C82" w:rsidRPr="00726C6B">
        <w:rPr>
          <w:bCs/>
          <w:sz w:val="26"/>
          <w:szCs w:val="26"/>
          <w:lang w:val="vi-VN"/>
        </w:rPr>
        <w:t xml:space="preserve"> Thái Khanh</w:t>
      </w:r>
      <w:r w:rsidRPr="00726C6B">
        <w:rPr>
          <w:bCs/>
          <w:sz w:val="26"/>
          <w:szCs w:val="26"/>
        </w:rPr>
        <w:tab/>
      </w:r>
    </w:p>
    <w:p w14:paraId="0940374A" w14:textId="77777777"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Faculty:</w:t>
      </w:r>
      <w:r w:rsidRPr="00726C6B">
        <w:rPr>
          <w:bCs/>
          <w:sz w:val="26"/>
          <w:szCs w:val="26"/>
        </w:rPr>
        <w:tab/>
        <w:t xml:space="preserve">Công </w:t>
      </w:r>
      <w:proofErr w:type="spellStart"/>
      <w:r w:rsidRPr="00726C6B">
        <w:rPr>
          <w:bCs/>
          <w:sz w:val="26"/>
          <w:szCs w:val="26"/>
        </w:rPr>
        <w:t>Nghệ</w:t>
      </w:r>
      <w:proofErr w:type="spellEnd"/>
      <w:r w:rsidRPr="00726C6B">
        <w:rPr>
          <w:bCs/>
          <w:sz w:val="26"/>
          <w:szCs w:val="26"/>
        </w:rPr>
        <w:t xml:space="preserve"> Thông Tin</w:t>
      </w:r>
      <w:r w:rsidRPr="00726C6B">
        <w:rPr>
          <w:bCs/>
          <w:sz w:val="26"/>
          <w:szCs w:val="26"/>
        </w:rPr>
        <w:tab/>
      </w:r>
    </w:p>
    <w:p w14:paraId="7F95D564" w14:textId="69065ABE"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Completed Date:</w:t>
      </w:r>
      <w:r w:rsidRPr="00726C6B">
        <w:rPr>
          <w:bCs/>
          <w:sz w:val="26"/>
          <w:szCs w:val="26"/>
        </w:rPr>
        <w:tab/>
      </w:r>
      <w:r w:rsidRPr="00726C6B">
        <w:rPr>
          <w:bCs/>
          <w:sz w:val="26"/>
          <w:szCs w:val="26"/>
        </w:rPr>
        <w:fldChar w:fldCharType="begin"/>
      </w:r>
      <w:r w:rsidRPr="00726C6B">
        <w:rPr>
          <w:bCs/>
          <w:sz w:val="26"/>
          <w:szCs w:val="26"/>
        </w:rPr>
        <w:instrText xml:space="preserve"> DATE  \@ "ddd dd/MM/yyyy"  \* MERGEFORMAT </w:instrText>
      </w:r>
      <w:r w:rsidRPr="00726C6B">
        <w:rPr>
          <w:bCs/>
          <w:sz w:val="26"/>
          <w:szCs w:val="26"/>
        </w:rPr>
        <w:fldChar w:fldCharType="separate"/>
      </w:r>
      <w:r w:rsidR="005D0AE0">
        <w:rPr>
          <w:bCs/>
          <w:noProof/>
          <w:sz w:val="26"/>
          <w:szCs w:val="26"/>
        </w:rPr>
        <w:t>Sun 19/07/2026</w:t>
      </w:r>
      <w:r w:rsidRPr="00726C6B">
        <w:rPr>
          <w:bCs/>
          <w:sz w:val="26"/>
          <w:szCs w:val="26"/>
        </w:rPr>
        <w:fldChar w:fldCharType="end"/>
      </w:r>
      <w:r w:rsidRPr="00726C6B">
        <w:rPr>
          <w:bCs/>
          <w:sz w:val="26"/>
          <w:szCs w:val="26"/>
        </w:rPr>
        <w:tab/>
      </w:r>
    </w:p>
    <w:p w14:paraId="3228506B" w14:textId="77777777" w:rsidR="00D5337F" w:rsidRPr="00726C6B" w:rsidRDefault="00D5337F">
      <w:pPr>
        <w:rPr>
          <w:bCs/>
          <w:sz w:val="26"/>
          <w:szCs w:val="26"/>
        </w:rPr>
      </w:pPr>
      <w:r w:rsidRPr="00726C6B">
        <w:rPr>
          <w:bCs/>
          <w:sz w:val="26"/>
          <w:szCs w:val="26"/>
        </w:rPr>
        <w:br w:type="page"/>
      </w:r>
    </w:p>
    <w:p w14:paraId="4FA1F2B6" w14:textId="77777777" w:rsidR="00D5337F" w:rsidRPr="00726C6B" w:rsidRDefault="00D5337F" w:rsidP="00D5337F">
      <w:pPr>
        <w:rPr>
          <w:bCs/>
          <w:sz w:val="26"/>
          <w:szCs w:val="26"/>
        </w:rPr>
      </w:pPr>
      <w:r w:rsidRPr="00726C6B">
        <w:rPr>
          <w:bCs/>
          <w:noProof/>
          <w:sz w:val="26"/>
          <w:szCs w:val="26"/>
        </w:rPr>
        <w:lastRenderedPageBreak/>
        <mc:AlternateContent>
          <mc:Choice Requires="wps">
            <w:drawing>
              <wp:anchor distT="0" distB="0" distL="114300" distR="114300" simplePos="0" relativeHeight="251662336" behindDoc="0" locked="0" layoutInCell="1" allowOverlap="1" wp14:anchorId="57B762F0" wp14:editId="315B6A5A">
                <wp:simplePos x="0" y="0"/>
                <wp:positionH relativeFrom="column">
                  <wp:posOffset>133823</wp:posOffset>
                </wp:positionH>
                <wp:positionV relativeFrom="paragraph">
                  <wp:posOffset>26035</wp:posOffset>
                </wp:positionV>
                <wp:extent cx="5613991" cy="31897"/>
                <wp:effectExtent l="19050" t="19050" r="25400" b="25400"/>
                <wp:wrapNone/>
                <wp:docPr id="2" name="Straight Connector 2"/>
                <wp:cNvGraphicFramePr/>
                <a:graphic xmlns:a="http://schemas.openxmlformats.org/drawingml/2006/main">
                  <a:graphicData uri="http://schemas.microsoft.com/office/word/2010/wordprocessingShape">
                    <wps:wsp>
                      <wps:cNvCnPr/>
                      <wps:spPr>
                        <a:xfrm>
                          <a:off x="0" y="0"/>
                          <a:ext cx="5613991" cy="31897"/>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AE9BD3"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pt,2.05pt" to="452.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" strokecolor="#0070c0" strokeweight="2.25pt">
                <v:stroke joinstyle="miter"/>
              </v:line>
            </w:pict>
          </mc:Fallback>
        </mc:AlternateContent>
      </w:r>
    </w:p>
    <w:p w14:paraId="12E901CB" w14:textId="77777777" w:rsidR="00D5337F" w:rsidRPr="00726C6B" w:rsidRDefault="00D5337F" w:rsidP="00D5337F">
      <w:pPr>
        <w:jc w:val="center"/>
        <w:rPr>
          <w:bCs/>
          <w:sz w:val="26"/>
          <w:szCs w:val="26"/>
        </w:rPr>
      </w:pPr>
      <w:r w:rsidRPr="00726C6B">
        <w:rPr>
          <w:bCs/>
          <w:sz w:val="26"/>
          <w:szCs w:val="26"/>
        </w:rPr>
        <w:t>NHẬN XÉT CỦA GIÁO VIÊN HƯỚNG DẪN</w:t>
      </w:r>
    </w:p>
    <w:p w14:paraId="0FF67BC7" w14:textId="77777777" w:rsidR="00D5337F" w:rsidRPr="00726C6B" w:rsidRDefault="00D5337F" w:rsidP="00D5337F">
      <w:pPr>
        <w:rPr>
          <w:bCs/>
          <w:sz w:val="26"/>
          <w:szCs w:val="26"/>
        </w:rPr>
      </w:pPr>
    </w:p>
    <w:p w14:paraId="7DF72927" w14:textId="77777777" w:rsidR="00D5337F" w:rsidRPr="00726C6B" w:rsidRDefault="00D5337F" w:rsidP="00D5337F">
      <w:pPr>
        <w:rPr>
          <w:bCs/>
          <w:sz w:val="26"/>
          <w:szCs w:val="26"/>
        </w:rPr>
      </w:pPr>
    </w:p>
    <w:p w14:paraId="0DF2AF4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23B4F93"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8687BE4"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B65AA3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16404917"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B40BEE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DE8DC64"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95BC9D0"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159F01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25CF07C"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2829320"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5652F071"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6DEF345"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72277E32"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70214616"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78AB8FF"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FE7E3FB"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6E21E9C0"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611553A" w14:textId="77777777" w:rsidR="00D5337F" w:rsidRPr="00726C6B" w:rsidRDefault="00D5337F" w:rsidP="00D5337F">
      <w:pPr>
        <w:tabs>
          <w:tab w:val="right" w:leader="dot" w:pos="9000"/>
        </w:tabs>
        <w:spacing w:before="40" w:after="40"/>
        <w:rPr>
          <w:bCs/>
          <w:sz w:val="26"/>
          <w:szCs w:val="26"/>
        </w:rPr>
      </w:pPr>
    </w:p>
    <w:p w14:paraId="01FF49E5" w14:textId="77777777" w:rsidR="00D5337F" w:rsidRPr="00726C6B" w:rsidRDefault="00D5337F" w:rsidP="00D5337F">
      <w:pPr>
        <w:tabs>
          <w:tab w:val="right" w:leader="dot" w:pos="9000"/>
        </w:tabs>
        <w:spacing w:before="40" w:after="40"/>
        <w:ind w:firstLine="1440"/>
        <w:rPr>
          <w:bCs/>
          <w:sz w:val="26"/>
          <w:szCs w:val="26"/>
        </w:rPr>
      </w:pPr>
      <w:proofErr w:type="spellStart"/>
      <w:r w:rsidRPr="00726C6B">
        <w:rPr>
          <w:bCs/>
          <w:sz w:val="26"/>
          <w:szCs w:val="26"/>
        </w:rPr>
        <w:t>Điểm</w:t>
      </w:r>
      <w:proofErr w:type="spellEnd"/>
      <w:r w:rsidRPr="00726C6B">
        <w:rPr>
          <w:bCs/>
          <w:sz w:val="26"/>
          <w:szCs w:val="26"/>
        </w:rPr>
        <w:t xml:space="preserve"> </w:t>
      </w:r>
      <w:proofErr w:type="spellStart"/>
      <w:r w:rsidRPr="00726C6B">
        <w:rPr>
          <w:bCs/>
          <w:sz w:val="26"/>
          <w:szCs w:val="26"/>
        </w:rPr>
        <w:t>bài</w:t>
      </w:r>
      <w:proofErr w:type="spellEnd"/>
      <w:r w:rsidRPr="00726C6B">
        <w:rPr>
          <w:bCs/>
          <w:sz w:val="26"/>
          <w:szCs w:val="26"/>
        </w:rPr>
        <w:t xml:space="preserve"> lab:</w:t>
      </w:r>
      <w:r w:rsidRPr="00726C6B">
        <w:rPr>
          <w:bCs/>
          <w:sz w:val="26"/>
          <w:szCs w:val="26"/>
        </w:rPr>
        <w:tab/>
      </w:r>
    </w:p>
    <w:p w14:paraId="39C29608" w14:textId="77777777" w:rsidR="00580ADE" w:rsidRPr="00726C6B" w:rsidRDefault="00580ADE" w:rsidP="00D5337F">
      <w:pPr>
        <w:tabs>
          <w:tab w:val="right" w:leader="dot" w:pos="9000"/>
        </w:tabs>
        <w:rPr>
          <w:bCs/>
          <w:sz w:val="26"/>
          <w:szCs w:val="26"/>
        </w:rPr>
      </w:pPr>
      <w:r w:rsidRPr="00726C6B">
        <w:rPr>
          <w:bCs/>
          <w:noProof/>
          <w:sz w:val="26"/>
          <w:szCs w:val="26"/>
        </w:rPr>
        <mc:AlternateContent>
          <mc:Choice Requires="wps">
            <w:drawing>
              <wp:anchor distT="0" distB="0" distL="114300" distR="114300" simplePos="0" relativeHeight="251664384" behindDoc="0" locked="0" layoutInCell="1" allowOverlap="1" wp14:anchorId="0F38685F" wp14:editId="0208B4C5">
                <wp:simplePos x="0" y="0"/>
                <wp:positionH relativeFrom="column">
                  <wp:posOffset>324181</wp:posOffset>
                </wp:positionH>
                <wp:positionV relativeFrom="paragraph">
                  <wp:posOffset>2097358</wp:posOffset>
                </wp:positionV>
                <wp:extent cx="5613991" cy="31897"/>
                <wp:effectExtent l="19050" t="19050" r="25400" b="25400"/>
                <wp:wrapNone/>
                <wp:docPr id="3" name="Straight Connector 3"/>
                <wp:cNvGraphicFramePr/>
                <a:graphic xmlns:a="http://schemas.openxmlformats.org/drawingml/2006/main">
                  <a:graphicData uri="http://schemas.microsoft.com/office/word/2010/wordprocessingShape">
                    <wps:wsp>
                      <wps:cNvCnPr/>
                      <wps:spPr>
                        <a:xfrm>
                          <a:off x="0" y="0"/>
                          <a:ext cx="5613991" cy="31897"/>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BAC64"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5pt,165.15pt" to="467.6pt,1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" strokecolor="#0070c0" strokeweight="2.25pt">
                <v:stroke joinstyle="miter"/>
              </v:line>
            </w:pict>
          </mc:Fallback>
        </mc:AlternateContent>
      </w:r>
    </w:p>
    <w:p w14:paraId="79028174" w14:textId="77777777" w:rsidR="00580ADE" w:rsidRPr="00726C6B" w:rsidRDefault="00580ADE" w:rsidP="00580ADE">
      <w:pPr>
        <w:rPr>
          <w:bCs/>
          <w:sz w:val="26"/>
          <w:szCs w:val="26"/>
        </w:rPr>
      </w:pPr>
    </w:p>
    <w:p w14:paraId="702D3A18" w14:textId="77777777" w:rsidR="00580ADE" w:rsidRPr="00726C6B" w:rsidRDefault="00580ADE" w:rsidP="00580ADE">
      <w:pPr>
        <w:rPr>
          <w:bCs/>
          <w:sz w:val="26"/>
          <w:szCs w:val="26"/>
        </w:rPr>
      </w:pPr>
    </w:p>
    <w:p w14:paraId="121AADC5" w14:textId="77777777" w:rsidR="00580ADE" w:rsidRPr="00726C6B" w:rsidRDefault="00580ADE" w:rsidP="00580ADE">
      <w:pPr>
        <w:rPr>
          <w:bCs/>
          <w:sz w:val="26"/>
          <w:szCs w:val="26"/>
        </w:rPr>
      </w:pPr>
    </w:p>
    <w:p w14:paraId="6629EB42" w14:textId="77777777" w:rsidR="004B6F42" w:rsidRDefault="004B6F42" w:rsidP="0093090C">
      <w:pPr>
        <w:tabs>
          <w:tab w:val="left" w:pos="3116"/>
        </w:tabs>
        <w:rPr>
          <w:bCs/>
          <w:sz w:val="26"/>
          <w:szCs w:val="26"/>
          <w:lang w:val="vi-VN"/>
        </w:rPr>
      </w:pPr>
    </w:p>
    <w:p w14:paraId="5662F05B" w14:textId="77777777" w:rsidR="0093090C" w:rsidRDefault="0093090C" w:rsidP="0093090C">
      <w:pPr>
        <w:tabs>
          <w:tab w:val="left" w:pos="3116"/>
        </w:tabs>
        <w:rPr>
          <w:bCs/>
          <w:sz w:val="26"/>
          <w:szCs w:val="26"/>
          <w:lang w:val="vi-VN"/>
        </w:rPr>
      </w:pPr>
    </w:p>
    <w:p w14:paraId="53BB26B4" w14:textId="77777777" w:rsidR="0093090C" w:rsidRDefault="0093090C" w:rsidP="0093090C">
      <w:pPr>
        <w:tabs>
          <w:tab w:val="left" w:pos="3116"/>
        </w:tabs>
        <w:rPr>
          <w:bCs/>
          <w:sz w:val="26"/>
          <w:szCs w:val="26"/>
          <w:lang w:val="vi-VN"/>
        </w:rPr>
      </w:pPr>
    </w:p>
    <w:p w14:paraId="28873BF2" w14:textId="77777777" w:rsidR="0093090C" w:rsidRDefault="0093090C" w:rsidP="0093090C">
      <w:pPr>
        <w:tabs>
          <w:tab w:val="left" w:pos="3116"/>
        </w:tabs>
        <w:rPr>
          <w:bCs/>
          <w:sz w:val="26"/>
          <w:szCs w:val="26"/>
          <w:lang w:val="vi-VN"/>
        </w:rPr>
      </w:pPr>
    </w:p>
    <w:p w14:paraId="73DD9BDA" w14:textId="77777777" w:rsidR="0093090C" w:rsidRDefault="0093090C" w:rsidP="0093090C">
      <w:pPr>
        <w:tabs>
          <w:tab w:val="left" w:pos="3116"/>
        </w:tabs>
        <w:rPr>
          <w:bCs/>
          <w:sz w:val="26"/>
          <w:szCs w:val="26"/>
          <w:lang w:val="vi-VN"/>
        </w:rPr>
      </w:pPr>
    </w:p>
    <w:p w14:paraId="79D3C032" w14:textId="77777777" w:rsidR="0093090C" w:rsidRDefault="0093090C" w:rsidP="0093090C">
      <w:pPr>
        <w:tabs>
          <w:tab w:val="left" w:pos="3116"/>
        </w:tabs>
        <w:rPr>
          <w:bCs/>
          <w:sz w:val="26"/>
          <w:szCs w:val="26"/>
          <w:lang w:val="vi-VN"/>
        </w:rPr>
      </w:pPr>
    </w:p>
    <w:p w14:paraId="4DDEBE76" w14:textId="78CC243E" w:rsidR="00590FC3" w:rsidRDefault="00C129CE" w:rsidP="004B7CD0">
      <w:pPr>
        <w:rPr>
          <w:bCs/>
        </w:rPr>
      </w:pPr>
      <w:r>
        <w:rPr>
          <w:bCs/>
        </w:rPr>
        <w:t xml:space="preserve">Lab tuan 5 v1 </w:t>
      </w:r>
    </w:p>
    <w:p w14:paraId="2D78878A" w14:textId="61A3E25D" w:rsidR="00C129CE" w:rsidRDefault="00C129CE" w:rsidP="004B7CD0">
      <w:pPr>
        <w:rPr>
          <w:bCs/>
          <w:lang w:val="vi-VN"/>
        </w:rPr>
      </w:pPr>
      <w:proofErr w:type="spellStart"/>
      <w:r>
        <w:rPr>
          <w:bCs/>
        </w:rPr>
        <w:t>Câu</w:t>
      </w:r>
      <w:proofErr w:type="spellEnd"/>
      <w:r>
        <w:rPr>
          <w:bCs/>
          <w:lang w:val="vi-VN"/>
        </w:rPr>
        <w:t xml:space="preserve"> 1</w:t>
      </w:r>
    </w:p>
    <w:p w14:paraId="364A1F9F" w14:textId="3108A416" w:rsidR="00C129CE" w:rsidRDefault="00C66B89" w:rsidP="004B7CD0">
      <w:pPr>
        <w:rPr>
          <w:bCs/>
          <w:lang w:val="vi-VN"/>
        </w:rPr>
      </w:pPr>
      <w:r w:rsidRPr="00C66B89">
        <w:rPr>
          <w:bCs/>
          <w:noProof/>
          <w:lang w:val="vi-VN"/>
        </w:rPr>
        <w:drawing>
          <wp:inline distT="0" distB="0" distL="0" distR="0" wp14:anchorId="338BC0BA" wp14:editId="1AB57697">
            <wp:extent cx="5943600" cy="3170555"/>
            <wp:effectExtent l="0" t="0" r="0" b="0"/>
            <wp:docPr id="1375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9046" name=""/>
                    <pic:cNvPicPr/>
                  </pic:nvPicPr>
                  <pic:blipFill>
                    <a:blip r:embed="rId10"/>
                    <a:stretch>
                      <a:fillRect/>
                    </a:stretch>
                  </pic:blipFill>
                  <pic:spPr>
                    <a:xfrm>
                      <a:off x="0" y="0"/>
                      <a:ext cx="5943600" cy="3170555"/>
                    </a:xfrm>
                    <a:prstGeom prst="rect">
                      <a:avLst/>
                    </a:prstGeom>
                  </pic:spPr>
                </pic:pic>
              </a:graphicData>
            </a:graphic>
          </wp:inline>
        </w:drawing>
      </w:r>
    </w:p>
    <w:p w14:paraId="33E70B8C" w14:textId="77777777" w:rsidR="00C66B89" w:rsidRDefault="00C66B89" w:rsidP="004B7CD0">
      <w:pPr>
        <w:rPr>
          <w:bCs/>
          <w:lang w:val="vi-VN"/>
        </w:rPr>
      </w:pPr>
    </w:p>
    <w:p w14:paraId="736918E6" w14:textId="77777777" w:rsidR="00C66B89" w:rsidRPr="00C66B89" w:rsidRDefault="00C66B89" w:rsidP="00C66B89">
      <w:pPr>
        <w:rPr>
          <w:bCs/>
          <w:lang w:val="vi-VN"/>
        </w:rPr>
      </w:pPr>
      <w:r w:rsidRPr="00C66B89">
        <w:rPr>
          <w:bCs/>
          <w:lang w:val="vi-VN"/>
        </w:rPr>
        <w:t>=====================================================================</w:t>
      </w:r>
    </w:p>
    <w:p w14:paraId="21ED208C" w14:textId="77777777" w:rsidR="00C66B89" w:rsidRPr="00C66B89" w:rsidRDefault="00C66B89" w:rsidP="00C66B89">
      <w:pPr>
        <w:rPr>
          <w:bCs/>
          <w:lang w:val="vi-VN"/>
        </w:rPr>
      </w:pPr>
      <w:r w:rsidRPr="00C66B89">
        <w:rPr>
          <w:bCs/>
          <w:lang w:val="vi-VN"/>
        </w:rPr>
        <w:t># CÁC LỆNH CẤU HÌNH TUẦN 5 - BÀI 1 (VLAN &amp; TRUNKING &amp; VTP)</w:t>
      </w:r>
    </w:p>
    <w:p w14:paraId="21067167" w14:textId="77777777" w:rsidR="00C66B89" w:rsidRPr="00C66B89" w:rsidRDefault="00C66B89" w:rsidP="00C66B89">
      <w:pPr>
        <w:rPr>
          <w:bCs/>
          <w:lang w:val="vi-VN"/>
        </w:rPr>
      </w:pPr>
      <w:r w:rsidRPr="00C66B89">
        <w:rPr>
          <w:bCs/>
          <w:lang w:val="vi-VN"/>
        </w:rPr>
        <w:t>=====================================================================</w:t>
      </w:r>
    </w:p>
    <w:p w14:paraId="0F394E65" w14:textId="77777777" w:rsidR="00C66B89" w:rsidRPr="00C66B89" w:rsidRDefault="00C66B89" w:rsidP="00C66B89">
      <w:pPr>
        <w:rPr>
          <w:bCs/>
          <w:lang w:val="vi-VN"/>
        </w:rPr>
      </w:pPr>
    </w:p>
    <w:p w14:paraId="2481213B" w14:textId="77777777" w:rsidR="00C66B89" w:rsidRPr="00C66B89" w:rsidRDefault="00C66B89" w:rsidP="00C66B89">
      <w:pPr>
        <w:rPr>
          <w:bCs/>
          <w:lang w:val="vi-VN"/>
        </w:rPr>
      </w:pPr>
      <w:r w:rsidRPr="00C66B89">
        <w:rPr>
          <w:bCs/>
          <w:lang w:val="vi-VN"/>
        </w:rPr>
        <w:t>THÔNG TIN SINH VIÊN:</w:t>
      </w:r>
    </w:p>
    <w:p w14:paraId="08E4922E" w14:textId="77777777" w:rsidR="00C66B89" w:rsidRPr="00C66B89" w:rsidRDefault="00C66B89" w:rsidP="00C66B89">
      <w:pPr>
        <w:rPr>
          <w:bCs/>
          <w:lang w:val="vi-VN"/>
        </w:rPr>
      </w:pPr>
      <w:r w:rsidRPr="00C66B89">
        <w:rPr>
          <w:bCs/>
          <w:lang w:val="vi-VN"/>
        </w:rPr>
        <w:t>- Tên: Long</w:t>
      </w:r>
    </w:p>
    <w:p w14:paraId="43C89599" w14:textId="77777777" w:rsidR="00C66B89" w:rsidRPr="00C66B89" w:rsidRDefault="00C66B89" w:rsidP="00C66B89">
      <w:pPr>
        <w:rPr>
          <w:bCs/>
          <w:lang w:val="vi-VN"/>
        </w:rPr>
      </w:pPr>
      <w:r w:rsidRPr="00C66B89">
        <w:rPr>
          <w:bCs/>
          <w:lang w:val="vi-VN"/>
        </w:rPr>
        <w:t>- MSSV: 23630851</w:t>
      </w:r>
    </w:p>
    <w:p w14:paraId="011FF2D7" w14:textId="77777777" w:rsidR="00C66B89" w:rsidRPr="00C66B89" w:rsidRDefault="00C66B89" w:rsidP="00C66B89">
      <w:pPr>
        <w:rPr>
          <w:bCs/>
          <w:lang w:val="vi-VN"/>
        </w:rPr>
      </w:pPr>
    </w:p>
    <w:p w14:paraId="41B3D6EE" w14:textId="77777777" w:rsidR="00C66B89" w:rsidRPr="00C66B89" w:rsidRDefault="00C66B89" w:rsidP="00C66B89">
      <w:pPr>
        <w:rPr>
          <w:bCs/>
          <w:lang w:val="vi-VN"/>
        </w:rPr>
      </w:pPr>
      <w:r w:rsidRPr="00C66B89">
        <w:rPr>
          <w:bCs/>
          <w:lang w:val="vi-VN"/>
        </w:rPr>
        <w:t>---------------------------------------------------------------------</w:t>
      </w:r>
    </w:p>
    <w:p w14:paraId="2B49447A" w14:textId="77777777" w:rsidR="00C66B89" w:rsidRPr="00C66B89" w:rsidRDefault="00C66B89" w:rsidP="00C66B89">
      <w:pPr>
        <w:rPr>
          <w:bCs/>
          <w:lang w:val="vi-VN"/>
        </w:rPr>
      </w:pPr>
      <w:r w:rsidRPr="00C66B89">
        <w:rPr>
          <w:bCs/>
          <w:lang w:val="vi-VN"/>
        </w:rPr>
        <w:t>1. THIẾT BỊ: SW_SERVER (VTP SERVER)</w:t>
      </w:r>
    </w:p>
    <w:p w14:paraId="34D4BD5C" w14:textId="77777777" w:rsidR="00C66B89" w:rsidRPr="00C66B89" w:rsidRDefault="00C66B89" w:rsidP="00C66B89">
      <w:pPr>
        <w:rPr>
          <w:bCs/>
          <w:lang w:val="vi-VN"/>
        </w:rPr>
      </w:pPr>
      <w:r w:rsidRPr="00C66B89">
        <w:rPr>
          <w:bCs/>
          <w:lang w:val="vi-VN"/>
        </w:rPr>
        <w:t>---------------------------------------------------------------------</w:t>
      </w:r>
    </w:p>
    <w:p w14:paraId="60713F5F" w14:textId="77777777" w:rsidR="00C66B89" w:rsidRPr="00C66B89" w:rsidRDefault="00C66B89" w:rsidP="00C66B89">
      <w:pPr>
        <w:rPr>
          <w:bCs/>
          <w:lang w:val="vi-VN"/>
        </w:rPr>
      </w:pPr>
      <w:r w:rsidRPr="00C66B89">
        <w:rPr>
          <w:bCs/>
          <w:lang w:val="vi-VN"/>
        </w:rPr>
        <w:lastRenderedPageBreak/>
        <w:t>enable</w:t>
      </w:r>
    </w:p>
    <w:p w14:paraId="73990E41" w14:textId="77777777" w:rsidR="00C66B89" w:rsidRPr="00C66B89" w:rsidRDefault="00C66B89" w:rsidP="00C66B89">
      <w:pPr>
        <w:rPr>
          <w:bCs/>
          <w:lang w:val="vi-VN"/>
        </w:rPr>
      </w:pPr>
      <w:r w:rsidRPr="00C66B89">
        <w:rPr>
          <w:bCs/>
          <w:lang w:val="vi-VN"/>
        </w:rPr>
        <w:t>configure terminal</w:t>
      </w:r>
    </w:p>
    <w:p w14:paraId="51C4BF49" w14:textId="77777777" w:rsidR="00C66B89" w:rsidRPr="00C66B89" w:rsidRDefault="00C66B89" w:rsidP="00C66B89">
      <w:pPr>
        <w:rPr>
          <w:bCs/>
          <w:lang w:val="vi-VN"/>
        </w:rPr>
      </w:pPr>
      <w:r w:rsidRPr="00C66B89">
        <w:rPr>
          <w:bCs/>
          <w:lang w:val="vi-VN"/>
        </w:rPr>
        <w:t>vtp domain Long</w:t>
      </w:r>
    </w:p>
    <w:p w14:paraId="03EB2E1D" w14:textId="77777777" w:rsidR="00C66B89" w:rsidRPr="00C66B89" w:rsidRDefault="00C66B89" w:rsidP="00C66B89">
      <w:pPr>
        <w:rPr>
          <w:bCs/>
          <w:lang w:val="vi-VN"/>
        </w:rPr>
      </w:pPr>
      <w:r w:rsidRPr="00C66B89">
        <w:rPr>
          <w:bCs/>
          <w:lang w:val="vi-VN"/>
        </w:rPr>
        <w:t>vtp password 23630851</w:t>
      </w:r>
    </w:p>
    <w:p w14:paraId="7054B2CC" w14:textId="77777777" w:rsidR="00C66B89" w:rsidRPr="00C66B89" w:rsidRDefault="00C66B89" w:rsidP="00C66B89">
      <w:pPr>
        <w:rPr>
          <w:bCs/>
          <w:lang w:val="vi-VN"/>
        </w:rPr>
      </w:pPr>
      <w:r w:rsidRPr="00C66B89">
        <w:rPr>
          <w:bCs/>
          <w:lang w:val="vi-VN"/>
        </w:rPr>
        <w:t>vtp version 2</w:t>
      </w:r>
    </w:p>
    <w:p w14:paraId="7C5C3903" w14:textId="77777777" w:rsidR="00C66B89" w:rsidRPr="00C66B89" w:rsidRDefault="00C66B89" w:rsidP="00C66B89">
      <w:pPr>
        <w:rPr>
          <w:bCs/>
          <w:lang w:val="vi-VN"/>
        </w:rPr>
      </w:pPr>
      <w:r w:rsidRPr="00C66B89">
        <w:rPr>
          <w:bCs/>
          <w:lang w:val="vi-VN"/>
        </w:rPr>
        <w:t>vtp mode server</w:t>
      </w:r>
    </w:p>
    <w:p w14:paraId="7904207F" w14:textId="77777777" w:rsidR="00C66B89" w:rsidRPr="00C66B89" w:rsidRDefault="00C66B89" w:rsidP="00C66B89">
      <w:pPr>
        <w:rPr>
          <w:bCs/>
          <w:lang w:val="vi-VN"/>
        </w:rPr>
      </w:pPr>
      <w:r w:rsidRPr="00C66B89">
        <w:rPr>
          <w:bCs/>
          <w:lang w:val="vi-VN"/>
        </w:rPr>
        <w:t>vlan 2</w:t>
      </w:r>
    </w:p>
    <w:p w14:paraId="2E5FA472" w14:textId="77777777" w:rsidR="00C66B89" w:rsidRPr="00C66B89" w:rsidRDefault="00C66B89" w:rsidP="00C66B89">
      <w:pPr>
        <w:rPr>
          <w:bCs/>
          <w:lang w:val="vi-VN"/>
        </w:rPr>
      </w:pPr>
      <w:r w:rsidRPr="00C66B89">
        <w:rPr>
          <w:bCs/>
          <w:lang w:val="vi-VN"/>
        </w:rPr>
        <w:t xml:space="preserve"> name IT</w:t>
      </w:r>
    </w:p>
    <w:p w14:paraId="26346A14" w14:textId="77777777" w:rsidR="00C66B89" w:rsidRPr="00C66B89" w:rsidRDefault="00C66B89" w:rsidP="00C66B89">
      <w:pPr>
        <w:rPr>
          <w:bCs/>
          <w:lang w:val="vi-VN"/>
        </w:rPr>
      </w:pPr>
      <w:r w:rsidRPr="00C66B89">
        <w:rPr>
          <w:bCs/>
          <w:lang w:val="vi-VN"/>
        </w:rPr>
        <w:t>vlan 3</w:t>
      </w:r>
    </w:p>
    <w:p w14:paraId="43D651BD" w14:textId="77777777" w:rsidR="00C66B89" w:rsidRPr="00C66B89" w:rsidRDefault="00C66B89" w:rsidP="00C66B89">
      <w:pPr>
        <w:rPr>
          <w:bCs/>
          <w:lang w:val="vi-VN"/>
        </w:rPr>
      </w:pPr>
      <w:r w:rsidRPr="00C66B89">
        <w:rPr>
          <w:bCs/>
          <w:lang w:val="vi-VN"/>
        </w:rPr>
        <w:t xml:space="preserve"> name IS</w:t>
      </w:r>
    </w:p>
    <w:p w14:paraId="100A9CA6" w14:textId="77777777" w:rsidR="00C66B89" w:rsidRPr="00C66B89" w:rsidRDefault="00C66B89" w:rsidP="00C66B89">
      <w:pPr>
        <w:rPr>
          <w:bCs/>
          <w:lang w:val="vi-VN"/>
        </w:rPr>
      </w:pPr>
      <w:r w:rsidRPr="00C66B89">
        <w:rPr>
          <w:bCs/>
          <w:lang w:val="vi-VN"/>
        </w:rPr>
        <w:t>vlan 4</w:t>
      </w:r>
    </w:p>
    <w:p w14:paraId="02284FBF" w14:textId="77777777" w:rsidR="00C66B89" w:rsidRPr="00C66B89" w:rsidRDefault="00C66B89" w:rsidP="00C66B89">
      <w:pPr>
        <w:rPr>
          <w:bCs/>
          <w:lang w:val="vi-VN"/>
        </w:rPr>
      </w:pPr>
      <w:r w:rsidRPr="00C66B89">
        <w:rPr>
          <w:bCs/>
          <w:lang w:val="vi-VN"/>
        </w:rPr>
        <w:t xml:space="preserve"> name SE</w:t>
      </w:r>
    </w:p>
    <w:p w14:paraId="5F87F1C8" w14:textId="77777777" w:rsidR="00C66B89" w:rsidRPr="00C66B89" w:rsidRDefault="00C66B89" w:rsidP="00C66B89">
      <w:pPr>
        <w:rPr>
          <w:bCs/>
          <w:lang w:val="vi-VN"/>
        </w:rPr>
      </w:pPr>
      <w:r w:rsidRPr="00C66B89">
        <w:rPr>
          <w:bCs/>
          <w:lang w:val="vi-VN"/>
        </w:rPr>
        <w:t>vlan 5</w:t>
      </w:r>
    </w:p>
    <w:p w14:paraId="7D53639E" w14:textId="77777777" w:rsidR="00C66B89" w:rsidRPr="00C66B89" w:rsidRDefault="00C66B89" w:rsidP="00C66B89">
      <w:pPr>
        <w:rPr>
          <w:bCs/>
          <w:lang w:val="vi-VN"/>
        </w:rPr>
      </w:pPr>
      <w:r w:rsidRPr="00C66B89">
        <w:rPr>
          <w:bCs/>
          <w:lang w:val="vi-VN"/>
        </w:rPr>
        <w:t xml:space="preserve"> name CS</w:t>
      </w:r>
    </w:p>
    <w:p w14:paraId="03218CB4" w14:textId="77777777" w:rsidR="00C66B89" w:rsidRPr="00C66B89" w:rsidRDefault="00C66B89" w:rsidP="00C66B89">
      <w:pPr>
        <w:rPr>
          <w:bCs/>
          <w:lang w:val="vi-VN"/>
        </w:rPr>
      </w:pPr>
      <w:r w:rsidRPr="00C66B89">
        <w:rPr>
          <w:bCs/>
          <w:lang w:val="vi-VN"/>
        </w:rPr>
        <w:t>interface range e0/0 - 3</w:t>
      </w:r>
    </w:p>
    <w:p w14:paraId="391F82DF" w14:textId="77777777" w:rsidR="00C66B89" w:rsidRPr="00C66B89" w:rsidRDefault="00C66B89" w:rsidP="00C66B89">
      <w:pPr>
        <w:rPr>
          <w:bCs/>
          <w:lang w:val="vi-VN"/>
        </w:rPr>
      </w:pPr>
      <w:r w:rsidRPr="00C66B89">
        <w:rPr>
          <w:bCs/>
          <w:lang w:val="vi-VN"/>
        </w:rPr>
        <w:t xml:space="preserve"> switchport trunk encapsulation dot1q</w:t>
      </w:r>
    </w:p>
    <w:p w14:paraId="08EC88AC" w14:textId="77777777" w:rsidR="00C66B89" w:rsidRPr="00C66B89" w:rsidRDefault="00C66B89" w:rsidP="00C66B89">
      <w:pPr>
        <w:rPr>
          <w:bCs/>
          <w:lang w:val="vi-VN"/>
        </w:rPr>
      </w:pPr>
      <w:r w:rsidRPr="00C66B89">
        <w:rPr>
          <w:bCs/>
          <w:lang w:val="vi-VN"/>
        </w:rPr>
        <w:t xml:space="preserve"> switchport mode trunk</w:t>
      </w:r>
    </w:p>
    <w:p w14:paraId="7543E8ED" w14:textId="77777777" w:rsidR="00C66B89" w:rsidRPr="00C66B89" w:rsidRDefault="00C66B89" w:rsidP="00C66B89">
      <w:pPr>
        <w:rPr>
          <w:bCs/>
          <w:lang w:val="vi-VN"/>
        </w:rPr>
      </w:pPr>
      <w:r w:rsidRPr="00C66B89">
        <w:rPr>
          <w:bCs/>
          <w:lang w:val="vi-VN"/>
        </w:rPr>
        <w:t xml:space="preserve"> no shutdown</w:t>
      </w:r>
    </w:p>
    <w:p w14:paraId="494BC003" w14:textId="77777777" w:rsidR="00C66B89" w:rsidRPr="00C66B89" w:rsidRDefault="00C66B89" w:rsidP="00C66B89">
      <w:pPr>
        <w:rPr>
          <w:bCs/>
          <w:lang w:val="vi-VN"/>
        </w:rPr>
      </w:pPr>
      <w:r w:rsidRPr="00C66B89">
        <w:rPr>
          <w:bCs/>
          <w:lang w:val="vi-VN"/>
        </w:rPr>
        <w:t>end</w:t>
      </w:r>
    </w:p>
    <w:p w14:paraId="7A120CED" w14:textId="77777777" w:rsidR="00C66B89" w:rsidRPr="00C66B89" w:rsidRDefault="00C66B89" w:rsidP="00C66B89">
      <w:pPr>
        <w:rPr>
          <w:bCs/>
          <w:lang w:val="vi-VN"/>
        </w:rPr>
      </w:pPr>
      <w:r w:rsidRPr="00C66B89">
        <w:rPr>
          <w:bCs/>
          <w:lang w:val="vi-VN"/>
        </w:rPr>
        <w:t>write memory</w:t>
      </w:r>
    </w:p>
    <w:p w14:paraId="2186D823" w14:textId="77777777" w:rsidR="00C66B89" w:rsidRPr="00C66B89" w:rsidRDefault="00C66B89" w:rsidP="00C66B89">
      <w:pPr>
        <w:rPr>
          <w:bCs/>
          <w:lang w:val="vi-VN"/>
        </w:rPr>
      </w:pPr>
    </w:p>
    <w:p w14:paraId="4D1E69E4" w14:textId="77777777" w:rsidR="00C66B89" w:rsidRPr="00C66B89" w:rsidRDefault="00C66B89" w:rsidP="00C66B89">
      <w:pPr>
        <w:rPr>
          <w:bCs/>
          <w:lang w:val="vi-VN"/>
        </w:rPr>
      </w:pPr>
    </w:p>
    <w:p w14:paraId="22D12BFE" w14:textId="77777777" w:rsidR="00C66B89" w:rsidRPr="00C66B89" w:rsidRDefault="00C66B89" w:rsidP="00C66B89">
      <w:pPr>
        <w:rPr>
          <w:bCs/>
          <w:lang w:val="vi-VN"/>
        </w:rPr>
      </w:pPr>
      <w:r w:rsidRPr="00C66B89">
        <w:rPr>
          <w:bCs/>
          <w:lang w:val="vi-VN"/>
        </w:rPr>
        <w:t>---------------------------------------------------------------------</w:t>
      </w:r>
    </w:p>
    <w:p w14:paraId="4D9172C9" w14:textId="77777777" w:rsidR="00C66B89" w:rsidRPr="00C66B89" w:rsidRDefault="00C66B89" w:rsidP="00C66B89">
      <w:pPr>
        <w:rPr>
          <w:bCs/>
          <w:lang w:val="vi-VN"/>
        </w:rPr>
      </w:pPr>
      <w:r w:rsidRPr="00C66B89">
        <w:rPr>
          <w:bCs/>
          <w:lang w:val="vi-VN"/>
        </w:rPr>
        <w:t>2. THIẾT BỊ: SW_CL1 (VTP CLIENT 1)</w:t>
      </w:r>
    </w:p>
    <w:p w14:paraId="5FED55BF" w14:textId="77777777" w:rsidR="00C66B89" w:rsidRPr="00C66B89" w:rsidRDefault="00C66B89" w:rsidP="00C66B89">
      <w:pPr>
        <w:rPr>
          <w:bCs/>
          <w:lang w:val="vi-VN"/>
        </w:rPr>
      </w:pPr>
      <w:r w:rsidRPr="00C66B89">
        <w:rPr>
          <w:bCs/>
          <w:lang w:val="vi-VN"/>
        </w:rPr>
        <w:t>---------------------------------------------------------------------</w:t>
      </w:r>
    </w:p>
    <w:p w14:paraId="2EFF5A3A" w14:textId="77777777" w:rsidR="00C66B89" w:rsidRPr="00C66B89" w:rsidRDefault="00C66B89" w:rsidP="00C66B89">
      <w:pPr>
        <w:rPr>
          <w:bCs/>
          <w:lang w:val="vi-VN"/>
        </w:rPr>
      </w:pPr>
      <w:r w:rsidRPr="00C66B89">
        <w:rPr>
          <w:bCs/>
          <w:lang w:val="vi-VN"/>
        </w:rPr>
        <w:t>enable</w:t>
      </w:r>
    </w:p>
    <w:p w14:paraId="153534BF" w14:textId="77777777" w:rsidR="00C66B89" w:rsidRPr="00C66B89" w:rsidRDefault="00C66B89" w:rsidP="00C66B89">
      <w:pPr>
        <w:rPr>
          <w:bCs/>
          <w:lang w:val="vi-VN"/>
        </w:rPr>
      </w:pPr>
      <w:r w:rsidRPr="00C66B89">
        <w:rPr>
          <w:bCs/>
          <w:lang w:val="vi-VN"/>
        </w:rPr>
        <w:t>configure terminal</w:t>
      </w:r>
    </w:p>
    <w:p w14:paraId="3535366A" w14:textId="77777777" w:rsidR="00C66B89" w:rsidRPr="00C66B89" w:rsidRDefault="00C66B89" w:rsidP="00C66B89">
      <w:pPr>
        <w:rPr>
          <w:bCs/>
          <w:lang w:val="vi-VN"/>
        </w:rPr>
      </w:pPr>
      <w:r w:rsidRPr="00C66B89">
        <w:rPr>
          <w:bCs/>
          <w:lang w:val="vi-VN"/>
        </w:rPr>
        <w:t>vtp domain Long</w:t>
      </w:r>
    </w:p>
    <w:p w14:paraId="55754EBB" w14:textId="77777777" w:rsidR="00C66B89" w:rsidRPr="00C66B89" w:rsidRDefault="00C66B89" w:rsidP="00C66B89">
      <w:pPr>
        <w:rPr>
          <w:bCs/>
          <w:lang w:val="vi-VN"/>
        </w:rPr>
      </w:pPr>
      <w:r w:rsidRPr="00C66B89">
        <w:rPr>
          <w:bCs/>
          <w:lang w:val="vi-VN"/>
        </w:rPr>
        <w:lastRenderedPageBreak/>
        <w:t>vtp password 23630851</w:t>
      </w:r>
    </w:p>
    <w:p w14:paraId="105A4E0D" w14:textId="77777777" w:rsidR="00C66B89" w:rsidRPr="00C66B89" w:rsidRDefault="00C66B89" w:rsidP="00C66B89">
      <w:pPr>
        <w:rPr>
          <w:bCs/>
          <w:lang w:val="vi-VN"/>
        </w:rPr>
      </w:pPr>
      <w:r w:rsidRPr="00C66B89">
        <w:rPr>
          <w:bCs/>
          <w:lang w:val="vi-VN"/>
        </w:rPr>
        <w:t>vtp version 2</w:t>
      </w:r>
    </w:p>
    <w:p w14:paraId="737114B2" w14:textId="77777777" w:rsidR="00C66B89" w:rsidRPr="00C66B89" w:rsidRDefault="00C66B89" w:rsidP="00C66B89">
      <w:pPr>
        <w:rPr>
          <w:bCs/>
          <w:lang w:val="vi-VN"/>
        </w:rPr>
      </w:pPr>
      <w:r w:rsidRPr="00C66B89">
        <w:rPr>
          <w:bCs/>
          <w:lang w:val="vi-VN"/>
        </w:rPr>
        <w:t>vtp mode client</w:t>
      </w:r>
    </w:p>
    <w:p w14:paraId="5433F7E9" w14:textId="77777777" w:rsidR="00C66B89" w:rsidRPr="00C66B89" w:rsidRDefault="00C66B89" w:rsidP="00C66B89">
      <w:pPr>
        <w:rPr>
          <w:bCs/>
          <w:lang w:val="vi-VN"/>
        </w:rPr>
      </w:pPr>
      <w:r w:rsidRPr="00C66B89">
        <w:rPr>
          <w:bCs/>
          <w:lang w:val="vi-VN"/>
        </w:rPr>
        <w:t>interface range e0/0 - 2</w:t>
      </w:r>
    </w:p>
    <w:p w14:paraId="68BA7A3D" w14:textId="77777777" w:rsidR="00C66B89" w:rsidRPr="00C66B89" w:rsidRDefault="00C66B89" w:rsidP="00C66B89">
      <w:pPr>
        <w:rPr>
          <w:bCs/>
          <w:lang w:val="vi-VN"/>
        </w:rPr>
      </w:pPr>
      <w:r w:rsidRPr="00C66B89">
        <w:rPr>
          <w:bCs/>
          <w:lang w:val="vi-VN"/>
        </w:rPr>
        <w:t xml:space="preserve"> switchport trunk encapsulation dot1q</w:t>
      </w:r>
    </w:p>
    <w:p w14:paraId="54F052C5" w14:textId="77777777" w:rsidR="00C66B89" w:rsidRPr="00C66B89" w:rsidRDefault="00C66B89" w:rsidP="00C66B89">
      <w:pPr>
        <w:rPr>
          <w:bCs/>
          <w:lang w:val="vi-VN"/>
        </w:rPr>
      </w:pPr>
      <w:r w:rsidRPr="00C66B89">
        <w:rPr>
          <w:bCs/>
          <w:lang w:val="vi-VN"/>
        </w:rPr>
        <w:t xml:space="preserve"> switchport mode trunk</w:t>
      </w:r>
    </w:p>
    <w:p w14:paraId="22A43CE4" w14:textId="77777777" w:rsidR="00C66B89" w:rsidRPr="00C66B89" w:rsidRDefault="00C66B89" w:rsidP="00C66B89">
      <w:pPr>
        <w:rPr>
          <w:bCs/>
          <w:lang w:val="vi-VN"/>
        </w:rPr>
      </w:pPr>
      <w:r w:rsidRPr="00C66B89">
        <w:rPr>
          <w:bCs/>
          <w:lang w:val="vi-VN"/>
        </w:rPr>
        <w:t xml:space="preserve"> no shutdown</w:t>
      </w:r>
    </w:p>
    <w:p w14:paraId="11C0AAD5" w14:textId="77777777" w:rsidR="00C66B89" w:rsidRPr="00C66B89" w:rsidRDefault="00C66B89" w:rsidP="00C66B89">
      <w:pPr>
        <w:rPr>
          <w:bCs/>
          <w:lang w:val="vi-VN"/>
        </w:rPr>
      </w:pPr>
      <w:r w:rsidRPr="00C66B89">
        <w:rPr>
          <w:bCs/>
          <w:lang w:val="vi-VN"/>
        </w:rPr>
        <w:t xml:space="preserve"> exit</w:t>
      </w:r>
    </w:p>
    <w:p w14:paraId="2766631B" w14:textId="77777777" w:rsidR="00C66B89" w:rsidRPr="00C66B89" w:rsidRDefault="00C66B89" w:rsidP="00C66B89">
      <w:pPr>
        <w:rPr>
          <w:bCs/>
          <w:lang w:val="vi-VN"/>
        </w:rPr>
      </w:pPr>
      <w:r w:rsidRPr="00C66B89">
        <w:rPr>
          <w:bCs/>
          <w:lang w:val="vi-VN"/>
        </w:rPr>
        <w:t>interface range e1/0 - 2</w:t>
      </w:r>
    </w:p>
    <w:p w14:paraId="1DF4BF5A" w14:textId="77777777" w:rsidR="00C66B89" w:rsidRPr="00C66B89" w:rsidRDefault="00C66B89" w:rsidP="00C66B89">
      <w:pPr>
        <w:rPr>
          <w:bCs/>
          <w:lang w:val="vi-VN"/>
        </w:rPr>
      </w:pPr>
      <w:r w:rsidRPr="00C66B89">
        <w:rPr>
          <w:bCs/>
          <w:lang w:val="vi-VN"/>
        </w:rPr>
        <w:t xml:space="preserve"> switchport mode access</w:t>
      </w:r>
    </w:p>
    <w:p w14:paraId="515DB08B" w14:textId="77777777" w:rsidR="00C66B89" w:rsidRPr="00C66B89" w:rsidRDefault="00C66B89" w:rsidP="00C66B89">
      <w:pPr>
        <w:rPr>
          <w:bCs/>
          <w:lang w:val="vi-VN"/>
        </w:rPr>
      </w:pPr>
      <w:r w:rsidRPr="00C66B89">
        <w:rPr>
          <w:bCs/>
          <w:lang w:val="vi-VN"/>
        </w:rPr>
        <w:t xml:space="preserve"> switchport access vlan 2</w:t>
      </w:r>
    </w:p>
    <w:p w14:paraId="124A9DF7" w14:textId="77777777" w:rsidR="00C66B89" w:rsidRPr="00C66B89" w:rsidRDefault="00C66B89" w:rsidP="00C66B89">
      <w:pPr>
        <w:rPr>
          <w:bCs/>
          <w:lang w:val="vi-VN"/>
        </w:rPr>
      </w:pPr>
      <w:r w:rsidRPr="00C66B89">
        <w:rPr>
          <w:bCs/>
          <w:lang w:val="vi-VN"/>
        </w:rPr>
        <w:t xml:space="preserve"> no shutdown</w:t>
      </w:r>
    </w:p>
    <w:p w14:paraId="539ABB8F" w14:textId="77777777" w:rsidR="00C66B89" w:rsidRPr="00C66B89" w:rsidRDefault="00C66B89" w:rsidP="00C66B89">
      <w:pPr>
        <w:rPr>
          <w:bCs/>
          <w:lang w:val="vi-VN"/>
        </w:rPr>
      </w:pPr>
      <w:r w:rsidRPr="00C66B89">
        <w:rPr>
          <w:bCs/>
          <w:lang w:val="vi-VN"/>
        </w:rPr>
        <w:t xml:space="preserve"> exit</w:t>
      </w:r>
    </w:p>
    <w:p w14:paraId="721A4AF1" w14:textId="77777777" w:rsidR="00C66B89" w:rsidRPr="00C66B89" w:rsidRDefault="00C66B89" w:rsidP="00C66B89">
      <w:pPr>
        <w:rPr>
          <w:bCs/>
          <w:lang w:val="vi-VN"/>
        </w:rPr>
      </w:pPr>
      <w:r w:rsidRPr="00C66B89">
        <w:rPr>
          <w:bCs/>
          <w:lang w:val="vi-VN"/>
        </w:rPr>
        <w:t>interface e1/3</w:t>
      </w:r>
    </w:p>
    <w:p w14:paraId="75B9F243" w14:textId="77777777" w:rsidR="00C66B89" w:rsidRPr="00C66B89" w:rsidRDefault="00C66B89" w:rsidP="00C66B89">
      <w:pPr>
        <w:rPr>
          <w:bCs/>
          <w:lang w:val="vi-VN"/>
        </w:rPr>
      </w:pPr>
      <w:r w:rsidRPr="00C66B89">
        <w:rPr>
          <w:bCs/>
          <w:lang w:val="vi-VN"/>
        </w:rPr>
        <w:t xml:space="preserve"> switchport mode access</w:t>
      </w:r>
    </w:p>
    <w:p w14:paraId="798FF823" w14:textId="77777777" w:rsidR="00C66B89" w:rsidRPr="00C66B89" w:rsidRDefault="00C66B89" w:rsidP="00C66B89">
      <w:pPr>
        <w:rPr>
          <w:bCs/>
          <w:lang w:val="vi-VN"/>
        </w:rPr>
      </w:pPr>
      <w:r w:rsidRPr="00C66B89">
        <w:rPr>
          <w:bCs/>
          <w:lang w:val="vi-VN"/>
        </w:rPr>
        <w:t xml:space="preserve"> switchport access vlan 3</w:t>
      </w:r>
    </w:p>
    <w:p w14:paraId="232F440A" w14:textId="77777777" w:rsidR="00C66B89" w:rsidRPr="00C66B89" w:rsidRDefault="00C66B89" w:rsidP="00C66B89">
      <w:pPr>
        <w:rPr>
          <w:bCs/>
          <w:lang w:val="vi-VN"/>
        </w:rPr>
      </w:pPr>
      <w:r w:rsidRPr="00C66B89">
        <w:rPr>
          <w:bCs/>
          <w:lang w:val="vi-VN"/>
        </w:rPr>
        <w:t xml:space="preserve"> no shutdown</w:t>
      </w:r>
    </w:p>
    <w:p w14:paraId="6751E7B5" w14:textId="77777777" w:rsidR="00C66B89" w:rsidRPr="00C66B89" w:rsidRDefault="00C66B89" w:rsidP="00C66B89">
      <w:pPr>
        <w:rPr>
          <w:bCs/>
          <w:lang w:val="vi-VN"/>
        </w:rPr>
      </w:pPr>
      <w:r w:rsidRPr="00C66B89">
        <w:rPr>
          <w:bCs/>
          <w:lang w:val="vi-VN"/>
        </w:rPr>
        <w:t xml:space="preserve"> exit</w:t>
      </w:r>
    </w:p>
    <w:p w14:paraId="4C32EDCF" w14:textId="77777777" w:rsidR="00C66B89" w:rsidRPr="00C66B89" w:rsidRDefault="00C66B89" w:rsidP="00C66B89">
      <w:pPr>
        <w:rPr>
          <w:bCs/>
          <w:lang w:val="vi-VN"/>
        </w:rPr>
      </w:pPr>
      <w:r w:rsidRPr="00C66B89">
        <w:rPr>
          <w:bCs/>
          <w:lang w:val="vi-VN"/>
        </w:rPr>
        <w:t>interface range e2/0 - 1</w:t>
      </w:r>
    </w:p>
    <w:p w14:paraId="58D9FCFB" w14:textId="77777777" w:rsidR="00C66B89" w:rsidRPr="00C66B89" w:rsidRDefault="00C66B89" w:rsidP="00C66B89">
      <w:pPr>
        <w:rPr>
          <w:bCs/>
          <w:lang w:val="vi-VN"/>
        </w:rPr>
      </w:pPr>
      <w:r w:rsidRPr="00C66B89">
        <w:rPr>
          <w:bCs/>
          <w:lang w:val="vi-VN"/>
        </w:rPr>
        <w:t xml:space="preserve"> switchport mode access</w:t>
      </w:r>
    </w:p>
    <w:p w14:paraId="3DCB20C5" w14:textId="77777777" w:rsidR="00C66B89" w:rsidRPr="00C66B89" w:rsidRDefault="00C66B89" w:rsidP="00C66B89">
      <w:pPr>
        <w:rPr>
          <w:bCs/>
          <w:lang w:val="vi-VN"/>
        </w:rPr>
      </w:pPr>
      <w:r w:rsidRPr="00C66B89">
        <w:rPr>
          <w:bCs/>
          <w:lang w:val="vi-VN"/>
        </w:rPr>
        <w:t xml:space="preserve"> switchport access vlan 3</w:t>
      </w:r>
    </w:p>
    <w:p w14:paraId="34B4FB83" w14:textId="77777777" w:rsidR="00C66B89" w:rsidRPr="00C66B89" w:rsidRDefault="00C66B89" w:rsidP="00C66B89">
      <w:pPr>
        <w:rPr>
          <w:bCs/>
          <w:lang w:val="vi-VN"/>
        </w:rPr>
      </w:pPr>
      <w:r w:rsidRPr="00C66B89">
        <w:rPr>
          <w:bCs/>
          <w:lang w:val="vi-VN"/>
        </w:rPr>
        <w:t xml:space="preserve"> no shutdown</w:t>
      </w:r>
    </w:p>
    <w:p w14:paraId="1E21912E" w14:textId="77777777" w:rsidR="00C66B89" w:rsidRPr="00C66B89" w:rsidRDefault="00C66B89" w:rsidP="00C66B89">
      <w:pPr>
        <w:rPr>
          <w:bCs/>
          <w:lang w:val="vi-VN"/>
        </w:rPr>
      </w:pPr>
      <w:r w:rsidRPr="00C66B89">
        <w:rPr>
          <w:bCs/>
          <w:lang w:val="vi-VN"/>
        </w:rPr>
        <w:t xml:space="preserve"> exit</w:t>
      </w:r>
    </w:p>
    <w:p w14:paraId="08CB5B38" w14:textId="77777777" w:rsidR="00C66B89" w:rsidRPr="00C66B89" w:rsidRDefault="00C66B89" w:rsidP="00C66B89">
      <w:pPr>
        <w:rPr>
          <w:bCs/>
          <w:lang w:val="vi-VN"/>
        </w:rPr>
      </w:pPr>
      <w:r w:rsidRPr="00C66B89">
        <w:rPr>
          <w:bCs/>
          <w:lang w:val="vi-VN"/>
        </w:rPr>
        <w:t>interface range e2/2 - 3</w:t>
      </w:r>
    </w:p>
    <w:p w14:paraId="7C772E16" w14:textId="77777777" w:rsidR="00C66B89" w:rsidRPr="00C66B89" w:rsidRDefault="00C66B89" w:rsidP="00C66B89">
      <w:pPr>
        <w:rPr>
          <w:bCs/>
          <w:lang w:val="vi-VN"/>
        </w:rPr>
      </w:pPr>
      <w:r w:rsidRPr="00C66B89">
        <w:rPr>
          <w:bCs/>
          <w:lang w:val="vi-VN"/>
        </w:rPr>
        <w:t xml:space="preserve"> switchport mode access</w:t>
      </w:r>
    </w:p>
    <w:p w14:paraId="032FEB6C" w14:textId="77777777" w:rsidR="00C66B89" w:rsidRPr="00C66B89" w:rsidRDefault="00C66B89" w:rsidP="00C66B89">
      <w:pPr>
        <w:rPr>
          <w:bCs/>
          <w:lang w:val="vi-VN"/>
        </w:rPr>
      </w:pPr>
      <w:r w:rsidRPr="00C66B89">
        <w:rPr>
          <w:bCs/>
          <w:lang w:val="vi-VN"/>
        </w:rPr>
        <w:t xml:space="preserve"> switchport access vlan 4</w:t>
      </w:r>
    </w:p>
    <w:p w14:paraId="60673139" w14:textId="77777777" w:rsidR="00C66B89" w:rsidRPr="00C66B89" w:rsidRDefault="00C66B89" w:rsidP="00C66B89">
      <w:pPr>
        <w:rPr>
          <w:bCs/>
          <w:lang w:val="vi-VN"/>
        </w:rPr>
      </w:pPr>
      <w:r w:rsidRPr="00C66B89">
        <w:rPr>
          <w:bCs/>
          <w:lang w:val="vi-VN"/>
        </w:rPr>
        <w:t xml:space="preserve"> no shutdown</w:t>
      </w:r>
    </w:p>
    <w:p w14:paraId="71D8513E" w14:textId="77777777" w:rsidR="00C66B89" w:rsidRPr="00C66B89" w:rsidRDefault="00C66B89" w:rsidP="00C66B89">
      <w:pPr>
        <w:rPr>
          <w:bCs/>
          <w:lang w:val="vi-VN"/>
        </w:rPr>
      </w:pPr>
      <w:r w:rsidRPr="00C66B89">
        <w:rPr>
          <w:bCs/>
          <w:lang w:val="vi-VN"/>
        </w:rPr>
        <w:t xml:space="preserve"> exit</w:t>
      </w:r>
    </w:p>
    <w:p w14:paraId="12B199D5" w14:textId="77777777" w:rsidR="00C66B89" w:rsidRPr="00C66B89" w:rsidRDefault="00C66B89" w:rsidP="00C66B89">
      <w:pPr>
        <w:rPr>
          <w:bCs/>
          <w:lang w:val="vi-VN"/>
        </w:rPr>
      </w:pPr>
      <w:r w:rsidRPr="00C66B89">
        <w:rPr>
          <w:bCs/>
          <w:lang w:val="vi-VN"/>
        </w:rPr>
        <w:lastRenderedPageBreak/>
        <w:t>interface e3/0</w:t>
      </w:r>
    </w:p>
    <w:p w14:paraId="42673FD8" w14:textId="77777777" w:rsidR="00C66B89" w:rsidRPr="00C66B89" w:rsidRDefault="00C66B89" w:rsidP="00C66B89">
      <w:pPr>
        <w:rPr>
          <w:bCs/>
          <w:lang w:val="vi-VN"/>
        </w:rPr>
      </w:pPr>
      <w:r w:rsidRPr="00C66B89">
        <w:rPr>
          <w:bCs/>
          <w:lang w:val="vi-VN"/>
        </w:rPr>
        <w:t xml:space="preserve"> switchport mode access</w:t>
      </w:r>
    </w:p>
    <w:p w14:paraId="0E09158B" w14:textId="77777777" w:rsidR="00C66B89" w:rsidRPr="00C66B89" w:rsidRDefault="00C66B89" w:rsidP="00C66B89">
      <w:pPr>
        <w:rPr>
          <w:bCs/>
          <w:lang w:val="vi-VN"/>
        </w:rPr>
      </w:pPr>
      <w:r w:rsidRPr="00C66B89">
        <w:rPr>
          <w:bCs/>
          <w:lang w:val="vi-VN"/>
        </w:rPr>
        <w:t xml:space="preserve"> switchport access vlan 4</w:t>
      </w:r>
    </w:p>
    <w:p w14:paraId="0D8C2155" w14:textId="77777777" w:rsidR="00C66B89" w:rsidRPr="00C66B89" w:rsidRDefault="00C66B89" w:rsidP="00C66B89">
      <w:pPr>
        <w:rPr>
          <w:bCs/>
          <w:lang w:val="vi-VN"/>
        </w:rPr>
      </w:pPr>
      <w:r w:rsidRPr="00C66B89">
        <w:rPr>
          <w:bCs/>
          <w:lang w:val="vi-VN"/>
        </w:rPr>
        <w:t xml:space="preserve"> no shutdown</w:t>
      </w:r>
    </w:p>
    <w:p w14:paraId="53E77752" w14:textId="77777777" w:rsidR="00C66B89" w:rsidRPr="00C66B89" w:rsidRDefault="00C66B89" w:rsidP="00C66B89">
      <w:pPr>
        <w:rPr>
          <w:bCs/>
          <w:lang w:val="vi-VN"/>
        </w:rPr>
      </w:pPr>
      <w:r w:rsidRPr="00C66B89">
        <w:rPr>
          <w:bCs/>
          <w:lang w:val="vi-VN"/>
        </w:rPr>
        <w:t xml:space="preserve"> exit</w:t>
      </w:r>
    </w:p>
    <w:p w14:paraId="71D95C87" w14:textId="77777777" w:rsidR="00C66B89" w:rsidRPr="00C66B89" w:rsidRDefault="00C66B89" w:rsidP="00C66B89">
      <w:pPr>
        <w:rPr>
          <w:bCs/>
          <w:lang w:val="vi-VN"/>
        </w:rPr>
      </w:pPr>
      <w:r w:rsidRPr="00C66B89">
        <w:rPr>
          <w:bCs/>
          <w:lang w:val="vi-VN"/>
        </w:rPr>
        <w:t>interface range e3/1 - 3</w:t>
      </w:r>
    </w:p>
    <w:p w14:paraId="3ABF9BC8" w14:textId="77777777" w:rsidR="00C66B89" w:rsidRPr="00C66B89" w:rsidRDefault="00C66B89" w:rsidP="00C66B89">
      <w:pPr>
        <w:rPr>
          <w:bCs/>
          <w:lang w:val="vi-VN"/>
        </w:rPr>
      </w:pPr>
      <w:r w:rsidRPr="00C66B89">
        <w:rPr>
          <w:bCs/>
          <w:lang w:val="vi-VN"/>
        </w:rPr>
        <w:t xml:space="preserve"> switchport mode access</w:t>
      </w:r>
    </w:p>
    <w:p w14:paraId="63C8217E" w14:textId="77777777" w:rsidR="00C66B89" w:rsidRPr="00C66B89" w:rsidRDefault="00C66B89" w:rsidP="00C66B89">
      <w:pPr>
        <w:rPr>
          <w:bCs/>
          <w:lang w:val="vi-VN"/>
        </w:rPr>
      </w:pPr>
      <w:r w:rsidRPr="00C66B89">
        <w:rPr>
          <w:bCs/>
          <w:lang w:val="vi-VN"/>
        </w:rPr>
        <w:t xml:space="preserve"> switchport access vlan 5</w:t>
      </w:r>
    </w:p>
    <w:p w14:paraId="0FB9D6D0" w14:textId="77777777" w:rsidR="00C66B89" w:rsidRPr="00C66B89" w:rsidRDefault="00C66B89" w:rsidP="00C66B89">
      <w:pPr>
        <w:rPr>
          <w:bCs/>
          <w:lang w:val="vi-VN"/>
        </w:rPr>
      </w:pPr>
      <w:r w:rsidRPr="00C66B89">
        <w:rPr>
          <w:bCs/>
          <w:lang w:val="vi-VN"/>
        </w:rPr>
        <w:t xml:space="preserve"> no shutdown</w:t>
      </w:r>
    </w:p>
    <w:p w14:paraId="67729C96" w14:textId="77777777" w:rsidR="00C66B89" w:rsidRPr="00C66B89" w:rsidRDefault="00C66B89" w:rsidP="00C66B89">
      <w:pPr>
        <w:rPr>
          <w:bCs/>
          <w:lang w:val="vi-VN"/>
        </w:rPr>
      </w:pPr>
      <w:r w:rsidRPr="00C66B89">
        <w:rPr>
          <w:bCs/>
          <w:lang w:val="vi-VN"/>
        </w:rPr>
        <w:t xml:space="preserve"> end</w:t>
      </w:r>
    </w:p>
    <w:p w14:paraId="32EE1B15" w14:textId="77777777" w:rsidR="00C66B89" w:rsidRPr="00C66B89" w:rsidRDefault="00C66B89" w:rsidP="00C66B89">
      <w:pPr>
        <w:rPr>
          <w:bCs/>
          <w:lang w:val="vi-VN"/>
        </w:rPr>
      </w:pPr>
      <w:r w:rsidRPr="00C66B89">
        <w:rPr>
          <w:bCs/>
          <w:lang w:val="vi-VN"/>
        </w:rPr>
        <w:t>write memory</w:t>
      </w:r>
    </w:p>
    <w:p w14:paraId="7391C061" w14:textId="77777777" w:rsidR="00C66B89" w:rsidRPr="00C66B89" w:rsidRDefault="00C66B89" w:rsidP="00C66B89">
      <w:pPr>
        <w:rPr>
          <w:bCs/>
          <w:lang w:val="vi-VN"/>
        </w:rPr>
      </w:pPr>
    </w:p>
    <w:p w14:paraId="398E3B94" w14:textId="77777777" w:rsidR="00C66B89" w:rsidRPr="00C66B89" w:rsidRDefault="00C66B89" w:rsidP="00C66B89">
      <w:pPr>
        <w:rPr>
          <w:bCs/>
          <w:lang w:val="vi-VN"/>
        </w:rPr>
      </w:pPr>
    </w:p>
    <w:p w14:paraId="20907DCD" w14:textId="77777777" w:rsidR="00C66B89" w:rsidRPr="00C66B89" w:rsidRDefault="00C66B89" w:rsidP="00C66B89">
      <w:pPr>
        <w:rPr>
          <w:bCs/>
          <w:lang w:val="vi-VN"/>
        </w:rPr>
      </w:pPr>
      <w:r w:rsidRPr="00C66B89">
        <w:rPr>
          <w:bCs/>
          <w:lang w:val="vi-VN"/>
        </w:rPr>
        <w:t>---------------------------------------------------------------------</w:t>
      </w:r>
    </w:p>
    <w:p w14:paraId="6236DD90" w14:textId="77777777" w:rsidR="00C66B89" w:rsidRPr="00C66B89" w:rsidRDefault="00C66B89" w:rsidP="00C66B89">
      <w:pPr>
        <w:rPr>
          <w:bCs/>
          <w:lang w:val="vi-VN"/>
        </w:rPr>
      </w:pPr>
      <w:r w:rsidRPr="00C66B89">
        <w:rPr>
          <w:bCs/>
          <w:lang w:val="vi-VN"/>
        </w:rPr>
        <w:t>3. THIẾT BỊ: SW_CL2 (VTP CLIENT 2)</w:t>
      </w:r>
    </w:p>
    <w:p w14:paraId="6DDED113" w14:textId="77777777" w:rsidR="00C66B89" w:rsidRPr="00C66B89" w:rsidRDefault="00C66B89" w:rsidP="00C66B89">
      <w:pPr>
        <w:rPr>
          <w:bCs/>
          <w:lang w:val="vi-VN"/>
        </w:rPr>
      </w:pPr>
      <w:r w:rsidRPr="00C66B89">
        <w:rPr>
          <w:bCs/>
          <w:lang w:val="vi-VN"/>
        </w:rPr>
        <w:t>---------------------------------------------------------------------</w:t>
      </w:r>
    </w:p>
    <w:p w14:paraId="1807B819" w14:textId="77777777" w:rsidR="00C66B89" w:rsidRPr="00C66B89" w:rsidRDefault="00C66B89" w:rsidP="00C66B89">
      <w:pPr>
        <w:rPr>
          <w:bCs/>
          <w:lang w:val="vi-VN"/>
        </w:rPr>
      </w:pPr>
      <w:r w:rsidRPr="00C66B89">
        <w:rPr>
          <w:bCs/>
          <w:lang w:val="vi-VN"/>
        </w:rPr>
        <w:t>enable</w:t>
      </w:r>
    </w:p>
    <w:p w14:paraId="7B2E43A9" w14:textId="77777777" w:rsidR="00C66B89" w:rsidRPr="00C66B89" w:rsidRDefault="00C66B89" w:rsidP="00C66B89">
      <w:pPr>
        <w:rPr>
          <w:bCs/>
          <w:lang w:val="vi-VN"/>
        </w:rPr>
      </w:pPr>
      <w:r w:rsidRPr="00C66B89">
        <w:rPr>
          <w:bCs/>
          <w:lang w:val="vi-VN"/>
        </w:rPr>
        <w:t>configure terminal</w:t>
      </w:r>
    </w:p>
    <w:p w14:paraId="38E6AD85" w14:textId="77777777" w:rsidR="00C66B89" w:rsidRPr="00C66B89" w:rsidRDefault="00C66B89" w:rsidP="00C66B89">
      <w:pPr>
        <w:rPr>
          <w:bCs/>
          <w:lang w:val="vi-VN"/>
        </w:rPr>
      </w:pPr>
      <w:r w:rsidRPr="00C66B89">
        <w:rPr>
          <w:bCs/>
          <w:lang w:val="vi-VN"/>
        </w:rPr>
        <w:t>vtp domain Long</w:t>
      </w:r>
    </w:p>
    <w:p w14:paraId="049B9C5D" w14:textId="77777777" w:rsidR="00C66B89" w:rsidRPr="00C66B89" w:rsidRDefault="00C66B89" w:rsidP="00C66B89">
      <w:pPr>
        <w:rPr>
          <w:bCs/>
          <w:lang w:val="vi-VN"/>
        </w:rPr>
      </w:pPr>
      <w:r w:rsidRPr="00C66B89">
        <w:rPr>
          <w:bCs/>
          <w:lang w:val="vi-VN"/>
        </w:rPr>
        <w:t>vtp password 23630851</w:t>
      </w:r>
    </w:p>
    <w:p w14:paraId="60CA557A" w14:textId="77777777" w:rsidR="00C66B89" w:rsidRPr="00C66B89" w:rsidRDefault="00C66B89" w:rsidP="00C66B89">
      <w:pPr>
        <w:rPr>
          <w:bCs/>
          <w:lang w:val="vi-VN"/>
        </w:rPr>
      </w:pPr>
      <w:r w:rsidRPr="00C66B89">
        <w:rPr>
          <w:bCs/>
          <w:lang w:val="vi-VN"/>
        </w:rPr>
        <w:t>vtp version 2</w:t>
      </w:r>
    </w:p>
    <w:p w14:paraId="4D3E2447" w14:textId="77777777" w:rsidR="00C66B89" w:rsidRPr="00C66B89" w:rsidRDefault="00C66B89" w:rsidP="00C66B89">
      <w:pPr>
        <w:rPr>
          <w:bCs/>
          <w:lang w:val="vi-VN"/>
        </w:rPr>
      </w:pPr>
      <w:r w:rsidRPr="00C66B89">
        <w:rPr>
          <w:bCs/>
          <w:lang w:val="vi-VN"/>
        </w:rPr>
        <w:t>vtp mode client</w:t>
      </w:r>
    </w:p>
    <w:p w14:paraId="64029467" w14:textId="77777777" w:rsidR="00C66B89" w:rsidRPr="00C66B89" w:rsidRDefault="00C66B89" w:rsidP="00C66B89">
      <w:pPr>
        <w:rPr>
          <w:bCs/>
          <w:lang w:val="vi-VN"/>
        </w:rPr>
      </w:pPr>
      <w:r w:rsidRPr="00C66B89">
        <w:rPr>
          <w:bCs/>
          <w:lang w:val="vi-VN"/>
        </w:rPr>
        <w:t>interface range e0/0 - 2</w:t>
      </w:r>
    </w:p>
    <w:p w14:paraId="520420BD" w14:textId="77777777" w:rsidR="00C66B89" w:rsidRPr="00C66B89" w:rsidRDefault="00C66B89" w:rsidP="00C66B89">
      <w:pPr>
        <w:rPr>
          <w:bCs/>
          <w:lang w:val="vi-VN"/>
        </w:rPr>
      </w:pPr>
      <w:r w:rsidRPr="00C66B89">
        <w:rPr>
          <w:bCs/>
          <w:lang w:val="vi-VN"/>
        </w:rPr>
        <w:t xml:space="preserve"> switchport trunk encapsulation dot1q</w:t>
      </w:r>
    </w:p>
    <w:p w14:paraId="0368CD07" w14:textId="77777777" w:rsidR="00C66B89" w:rsidRPr="00C66B89" w:rsidRDefault="00C66B89" w:rsidP="00C66B89">
      <w:pPr>
        <w:rPr>
          <w:bCs/>
          <w:lang w:val="vi-VN"/>
        </w:rPr>
      </w:pPr>
      <w:r w:rsidRPr="00C66B89">
        <w:rPr>
          <w:bCs/>
          <w:lang w:val="vi-VN"/>
        </w:rPr>
        <w:t xml:space="preserve"> switchport mode trunk</w:t>
      </w:r>
    </w:p>
    <w:p w14:paraId="668E3B44" w14:textId="77777777" w:rsidR="00C66B89" w:rsidRPr="00C66B89" w:rsidRDefault="00C66B89" w:rsidP="00C66B89">
      <w:pPr>
        <w:rPr>
          <w:bCs/>
          <w:lang w:val="vi-VN"/>
        </w:rPr>
      </w:pPr>
      <w:r w:rsidRPr="00C66B89">
        <w:rPr>
          <w:bCs/>
          <w:lang w:val="vi-VN"/>
        </w:rPr>
        <w:t xml:space="preserve"> no shutdown</w:t>
      </w:r>
    </w:p>
    <w:p w14:paraId="7984829B" w14:textId="77777777" w:rsidR="00C66B89" w:rsidRPr="00C66B89" w:rsidRDefault="00C66B89" w:rsidP="00C66B89">
      <w:pPr>
        <w:rPr>
          <w:bCs/>
          <w:lang w:val="vi-VN"/>
        </w:rPr>
      </w:pPr>
      <w:r w:rsidRPr="00C66B89">
        <w:rPr>
          <w:bCs/>
          <w:lang w:val="vi-VN"/>
        </w:rPr>
        <w:t xml:space="preserve"> exit</w:t>
      </w:r>
    </w:p>
    <w:p w14:paraId="6B936B84" w14:textId="77777777" w:rsidR="00C66B89" w:rsidRPr="00C66B89" w:rsidRDefault="00C66B89" w:rsidP="00C66B89">
      <w:pPr>
        <w:rPr>
          <w:bCs/>
          <w:lang w:val="vi-VN"/>
        </w:rPr>
      </w:pPr>
      <w:r w:rsidRPr="00C66B89">
        <w:rPr>
          <w:bCs/>
          <w:lang w:val="vi-VN"/>
        </w:rPr>
        <w:t>interface range e1/0 - 2</w:t>
      </w:r>
    </w:p>
    <w:p w14:paraId="1190A6DC" w14:textId="77777777" w:rsidR="00C66B89" w:rsidRPr="00C66B89" w:rsidRDefault="00C66B89" w:rsidP="00C66B89">
      <w:pPr>
        <w:rPr>
          <w:bCs/>
          <w:lang w:val="vi-VN"/>
        </w:rPr>
      </w:pPr>
      <w:r w:rsidRPr="00C66B89">
        <w:rPr>
          <w:bCs/>
          <w:lang w:val="vi-VN"/>
        </w:rPr>
        <w:lastRenderedPageBreak/>
        <w:t xml:space="preserve"> switchport mode access</w:t>
      </w:r>
    </w:p>
    <w:p w14:paraId="755DFBCB" w14:textId="77777777" w:rsidR="00C66B89" w:rsidRPr="00C66B89" w:rsidRDefault="00C66B89" w:rsidP="00C66B89">
      <w:pPr>
        <w:rPr>
          <w:bCs/>
          <w:lang w:val="vi-VN"/>
        </w:rPr>
      </w:pPr>
      <w:r w:rsidRPr="00C66B89">
        <w:rPr>
          <w:bCs/>
          <w:lang w:val="vi-VN"/>
        </w:rPr>
        <w:t xml:space="preserve"> switchport access vlan 2</w:t>
      </w:r>
    </w:p>
    <w:p w14:paraId="31918B97" w14:textId="77777777" w:rsidR="00C66B89" w:rsidRPr="00C66B89" w:rsidRDefault="00C66B89" w:rsidP="00C66B89">
      <w:pPr>
        <w:rPr>
          <w:bCs/>
          <w:lang w:val="vi-VN"/>
        </w:rPr>
      </w:pPr>
      <w:r w:rsidRPr="00C66B89">
        <w:rPr>
          <w:bCs/>
          <w:lang w:val="vi-VN"/>
        </w:rPr>
        <w:t xml:space="preserve"> no shutdown</w:t>
      </w:r>
    </w:p>
    <w:p w14:paraId="37A4E89D" w14:textId="77777777" w:rsidR="00C66B89" w:rsidRPr="00C66B89" w:rsidRDefault="00C66B89" w:rsidP="00C66B89">
      <w:pPr>
        <w:rPr>
          <w:bCs/>
          <w:lang w:val="vi-VN"/>
        </w:rPr>
      </w:pPr>
      <w:r w:rsidRPr="00C66B89">
        <w:rPr>
          <w:bCs/>
          <w:lang w:val="vi-VN"/>
        </w:rPr>
        <w:t xml:space="preserve"> exit</w:t>
      </w:r>
    </w:p>
    <w:p w14:paraId="4C7C90D2" w14:textId="77777777" w:rsidR="00C66B89" w:rsidRPr="00C66B89" w:rsidRDefault="00C66B89" w:rsidP="00C66B89">
      <w:pPr>
        <w:rPr>
          <w:bCs/>
          <w:lang w:val="vi-VN"/>
        </w:rPr>
      </w:pPr>
      <w:r w:rsidRPr="00C66B89">
        <w:rPr>
          <w:bCs/>
          <w:lang w:val="vi-VN"/>
        </w:rPr>
        <w:t>interface e1/3</w:t>
      </w:r>
    </w:p>
    <w:p w14:paraId="61CCB48F" w14:textId="77777777" w:rsidR="00C66B89" w:rsidRPr="00C66B89" w:rsidRDefault="00C66B89" w:rsidP="00C66B89">
      <w:pPr>
        <w:rPr>
          <w:bCs/>
          <w:lang w:val="vi-VN"/>
        </w:rPr>
      </w:pPr>
      <w:r w:rsidRPr="00C66B89">
        <w:rPr>
          <w:bCs/>
          <w:lang w:val="vi-VN"/>
        </w:rPr>
        <w:t xml:space="preserve"> switchport mode access</w:t>
      </w:r>
    </w:p>
    <w:p w14:paraId="0537BDDA" w14:textId="77777777" w:rsidR="00C66B89" w:rsidRPr="00C66B89" w:rsidRDefault="00C66B89" w:rsidP="00C66B89">
      <w:pPr>
        <w:rPr>
          <w:bCs/>
          <w:lang w:val="vi-VN"/>
        </w:rPr>
      </w:pPr>
      <w:r w:rsidRPr="00C66B89">
        <w:rPr>
          <w:bCs/>
          <w:lang w:val="vi-VN"/>
        </w:rPr>
        <w:t xml:space="preserve"> switchport access vlan 3</w:t>
      </w:r>
    </w:p>
    <w:p w14:paraId="467AF6E3" w14:textId="77777777" w:rsidR="00C66B89" w:rsidRPr="00C66B89" w:rsidRDefault="00C66B89" w:rsidP="00C66B89">
      <w:pPr>
        <w:rPr>
          <w:bCs/>
          <w:lang w:val="vi-VN"/>
        </w:rPr>
      </w:pPr>
      <w:r w:rsidRPr="00C66B89">
        <w:rPr>
          <w:bCs/>
          <w:lang w:val="vi-VN"/>
        </w:rPr>
        <w:t xml:space="preserve"> no shutdown</w:t>
      </w:r>
    </w:p>
    <w:p w14:paraId="765E401F" w14:textId="77777777" w:rsidR="00C66B89" w:rsidRPr="00C66B89" w:rsidRDefault="00C66B89" w:rsidP="00C66B89">
      <w:pPr>
        <w:rPr>
          <w:bCs/>
          <w:lang w:val="vi-VN"/>
        </w:rPr>
      </w:pPr>
      <w:r w:rsidRPr="00C66B89">
        <w:rPr>
          <w:bCs/>
          <w:lang w:val="vi-VN"/>
        </w:rPr>
        <w:t xml:space="preserve"> exit</w:t>
      </w:r>
    </w:p>
    <w:p w14:paraId="18CEE76A" w14:textId="77777777" w:rsidR="00C66B89" w:rsidRPr="00C66B89" w:rsidRDefault="00C66B89" w:rsidP="00C66B89">
      <w:pPr>
        <w:rPr>
          <w:bCs/>
          <w:lang w:val="vi-VN"/>
        </w:rPr>
      </w:pPr>
      <w:r w:rsidRPr="00C66B89">
        <w:rPr>
          <w:bCs/>
          <w:lang w:val="vi-VN"/>
        </w:rPr>
        <w:t>interface range e2/0 - 1</w:t>
      </w:r>
    </w:p>
    <w:p w14:paraId="5490949D" w14:textId="77777777" w:rsidR="00C66B89" w:rsidRPr="00C66B89" w:rsidRDefault="00C66B89" w:rsidP="00C66B89">
      <w:pPr>
        <w:rPr>
          <w:bCs/>
          <w:lang w:val="vi-VN"/>
        </w:rPr>
      </w:pPr>
      <w:r w:rsidRPr="00C66B89">
        <w:rPr>
          <w:bCs/>
          <w:lang w:val="vi-VN"/>
        </w:rPr>
        <w:t xml:space="preserve"> switchport mode access</w:t>
      </w:r>
    </w:p>
    <w:p w14:paraId="49A23356" w14:textId="77777777" w:rsidR="00C66B89" w:rsidRPr="00C66B89" w:rsidRDefault="00C66B89" w:rsidP="00C66B89">
      <w:pPr>
        <w:rPr>
          <w:bCs/>
          <w:lang w:val="vi-VN"/>
        </w:rPr>
      </w:pPr>
      <w:r w:rsidRPr="00C66B89">
        <w:rPr>
          <w:bCs/>
          <w:lang w:val="vi-VN"/>
        </w:rPr>
        <w:t xml:space="preserve"> switchport access vlan 3</w:t>
      </w:r>
    </w:p>
    <w:p w14:paraId="6E983E16" w14:textId="77777777" w:rsidR="00C66B89" w:rsidRPr="00C66B89" w:rsidRDefault="00C66B89" w:rsidP="00C66B89">
      <w:pPr>
        <w:rPr>
          <w:bCs/>
          <w:lang w:val="vi-VN"/>
        </w:rPr>
      </w:pPr>
      <w:r w:rsidRPr="00C66B89">
        <w:rPr>
          <w:bCs/>
          <w:lang w:val="vi-VN"/>
        </w:rPr>
        <w:t xml:space="preserve"> no shutdown</w:t>
      </w:r>
    </w:p>
    <w:p w14:paraId="6192B5A5" w14:textId="77777777" w:rsidR="00C66B89" w:rsidRPr="00C66B89" w:rsidRDefault="00C66B89" w:rsidP="00C66B89">
      <w:pPr>
        <w:rPr>
          <w:bCs/>
          <w:lang w:val="vi-VN"/>
        </w:rPr>
      </w:pPr>
      <w:r w:rsidRPr="00C66B89">
        <w:rPr>
          <w:bCs/>
          <w:lang w:val="vi-VN"/>
        </w:rPr>
        <w:t xml:space="preserve"> exit</w:t>
      </w:r>
    </w:p>
    <w:p w14:paraId="544F6B42" w14:textId="77777777" w:rsidR="00C66B89" w:rsidRPr="00C66B89" w:rsidRDefault="00C66B89" w:rsidP="00C66B89">
      <w:pPr>
        <w:rPr>
          <w:bCs/>
          <w:lang w:val="vi-VN"/>
        </w:rPr>
      </w:pPr>
      <w:r w:rsidRPr="00C66B89">
        <w:rPr>
          <w:bCs/>
          <w:lang w:val="vi-VN"/>
        </w:rPr>
        <w:t>interface range e2/2 - 3</w:t>
      </w:r>
    </w:p>
    <w:p w14:paraId="05D2A789" w14:textId="77777777" w:rsidR="00C66B89" w:rsidRPr="00C66B89" w:rsidRDefault="00C66B89" w:rsidP="00C66B89">
      <w:pPr>
        <w:rPr>
          <w:bCs/>
          <w:lang w:val="vi-VN"/>
        </w:rPr>
      </w:pPr>
      <w:r w:rsidRPr="00C66B89">
        <w:rPr>
          <w:bCs/>
          <w:lang w:val="vi-VN"/>
        </w:rPr>
        <w:t xml:space="preserve"> switchport mode access</w:t>
      </w:r>
    </w:p>
    <w:p w14:paraId="7D71DD1A" w14:textId="77777777" w:rsidR="00C66B89" w:rsidRPr="00C66B89" w:rsidRDefault="00C66B89" w:rsidP="00C66B89">
      <w:pPr>
        <w:rPr>
          <w:bCs/>
          <w:lang w:val="vi-VN"/>
        </w:rPr>
      </w:pPr>
      <w:r w:rsidRPr="00C66B89">
        <w:rPr>
          <w:bCs/>
          <w:lang w:val="vi-VN"/>
        </w:rPr>
        <w:t xml:space="preserve"> switchport access vlan 4</w:t>
      </w:r>
    </w:p>
    <w:p w14:paraId="143C2057" w14:textId="77777777" w:rsidR="00C66B89" w:rsidRPr="00C66B89" w:rsidRDefault="00C66B89" w:rsidP="00C66B89">
      <w:pPr>
        <w:rPr>
          <w:bCs/>
          <w:lang w:val="vi-VN"/>
        </w:rPr>
      </w:pPr>
      <w:r w:rsidRPr="00C66B89">
        <w:rPr>
          <w:bCs/>
          <w:lang w:val="vi-VN"/>
        </w:rPr>
        <w:t xml:space="preserve"> no shutdown</w:t>
      </w:r>
    </w:p>
    <w:p w14:paraId="61B160AD" w14:textId="77777777" w:rsidR="00C66B89" w:rsidRPr="00C66B89" w:rsidRDefault="00C66B89" w:rsidP="00C66B89">
      <w:pPr>
        <w:rPr>
          <w:bCs/>
          <w:lang w:val="vi-VN"/>
        </w:rPr>
      </w:pPr>
      <w:r w:rsidRPr="00C66B89">
        <w:rPr>
          <w:bCs/>
          <w:lang w:val="vi-VN"/>
        </w:rPr>
        <w:t xml:space="preserve"> exit</w:t>
      </w:r>
    </w:p>
    <w:p w14:paraId="6CD6BA17" w14:textId="77777777" w:rsidR="00C66B89" w:rsidRPr="00C66B89" w:rsidRDefault="00C66B89" w:rsidP="00C66B89">
      <w:pPr>
        <w:rPr>
          <w:bCs/>
          <w:lang w:val="vi-VN"/>
        </w:rPr>
      </w:pPr>
      <w:r w:rsidRPr="00C66B89">
        <w:rPr>
          <w:bCs/>
          <w:lang w:val="vi-VN"/>
        </w:rPr>
        <w:t>interface e3/0</w:t>
      </w:r>
    </w:p>
    <w:p w14:paraId="04ADFE1E" w14:textId="77777777" w:rsidR="00C66B89" w:rsidRPr="00C66B89" w:rsidRDefault="00C66B89" w:rsidP="00C66B89">
      <w:pPr>
        <w:rPr>
          <w:bCs/>
          <w:lang w:val="vi-VN"/>
        </w:rPr>
      </w:pPr>
      <w:r w:rsidRPr="00C66B89">
        <w:rPr>
          <w:bCs/>
          <w:lang w:val="vi-VN"/>
        </w:rPr>
        <w:t xml:space="preserve"> switchport mode access</w:t>
      </w:r>
    </w:p>
    <w:p w14:paraId="21FA7ED2" w14:textId="77777777" w:rsidR="00C66B89" w:rsidRPr="00C66B89" w:rsidRDefault="00C66B89" w:rsidP="00C66B89">
      <w:pPr>
        <w:rPr>
          <w:bCs/>
          <w:lang w:val="vi-VN"/>
        </w:rPr>
      </w:pPr>
      <w:r w:rsidRPr="00C66B89">
        <w:rPr>
          <w:bCs/>
          <w:lang w:val="vi-VN"/>
        </w:rPr>
        <w:t xml:space="preserve"> switchport access vlan 4</w:t>
      </w:r>
    </w:p>
    <w:p w14:paraId="21E0016D" w14:textId="77777777" w:rsidR="00C66B89" w:rsidRPr="00C66B89" w:rsidRDefault="00C66B89" w:rsidP="00C66B89">
      <w:pPr>
        <w:rPr>
          <w:bCs/>
          <w:lang w:val="vi-VN"/>
        </w:rPr>
      </w:pPr>
      <w:r w:rsidRPr="00C66B89">
        <w:rPr>
          <w:bCs/>
          <w:lang w:val="vi-VN"/>
        </w:rPr>
        <w:t xml:space="preserve"> no shutdown</w:t>
      </w:r>
    </w:p>
    <w:p w14:paraId="29A382D9" w14:textId="77777777" w:rsidR="00C66B89" w:rsidRPr="00C66B89" w:rsidRDefault="00C66B89" w:rsidP="00C66B89">
      <w:pPr>
        <w:rPr>
          <w:bCs/>
          <w:lang w:val="vi-VN"/>
        </w:rPr>
      </w:pPr>
      <w:r w:rsidRPr="00C66B89">
        <w:rPr>
          <w:bCs/>
          <w:lang w:val="vi-VN"/>
        </w:rPr>
        <w:t xml:space="preserve"> exit</w:t>
      </w:r>
    </w:p>
    <w:p w14:paraId="00DF86EB" w14:textId="77777777" w:rsidR="00C66B89" w:rsidRPr="00C66B89" w:rsidRDefault="00C66B89" w:rsidP="00C66B89">
      <w:pPr>
        <w:rPr>
          <w:bCs/>
          <w:lang w:val="vi-VN"/>
        </w:rPr>
      </w:pPr>
      <w:r w:rsidRPr="00C66B89">
        <w:rPr>
          <w:bCs/>
          <w:lang w:val="vi-VN"/>
        </w:rPr>
        <w:t>interface range e3/1 - 3</w:t>
      </w:r>
    </w:p>
    <w:p w14:paraId="1A478ECF" w14:textId="77777777" w:rsidR="00C66B89" w:rsidRPr="00C66B89" w:rsidRDefault="00C66B89" w:rsidP="00C66B89">
      <w:pPr>
        <w:rPr>
          <w:bCs/>
          <w:lang w:val="vi-VN"/>
        </w:rPr>
      </w:pPr>
      <w:r w:rsidRPr="00C66B89">
        <w:rPr>
          <w:bCs/>
          <w:lang w:val="vi-VN"/>
        </w:rPr>
        <w:t xml:space="preserve"> switchport mode access</w:t>
      </w:r>
    </w:p>
    <w:p w14:paraId="463E5FD6" w14:textId="77777777" w:rsidR="00C66B89" w:rsidRPr="00C66B89" w:rsidRDefault="00C66B89" w:rsidP="00C66B89">
      <w:pPr>
        <w:rPr>
          <w:bCs/>
          <w:lang w:val="vi-VN"/>
        </w:rPr>
      </w:pPr>
      <w:r w:rsidRPr="00C66B89">
        <w:rPr>
          <w:bCs/>
          <w:lang w:val="vi-VN"/>
        </w:rPr>
        <w:t xml:space="preserve"> switchport access vlan 5</w:t>
      </w:r>
    </w:p>
    <w:p w14:paraId="61EF6267" w14:textId="77777777" w:rsidR="00C66B89" w:rsidRPr="00C66B89" w:rsidRDefault="00C66B89" w:rsidP="00C66B89">
      <w:pPr>
        <w:rPr>
          <w:bCs/>
          <w:lang w:val="vi-VN"/>
        </w:rPr>
      </w:pPr>
      <w:r w:rsidRPr="00C66B89">
        <w:rPr>
          <w:bCs/>
          <w:lang w:val="vi-VN"/>
        </w:rPr>
        <w:t xml:space="preserve"> no shutdown</w:t>
      </w:r>
    </w:p>
    <w:p w14:paraId="379F00DB" w14:textId="77777777" w:rsidR="00C66B89" w:rsidRPr="00C66B89" w:rsidRDefault="00C66B89" w:rsidP="00C66B89">
      <w:pPr>
        <w:rPr>
          <w:bCs/>
          <w:lang w:val="vi-VN"/>
        </w:rPr>
      </w:pPr>
      <w:r w:rsidRPr="00C66B89">
        <w:rPr>
          <w:bCs/>
          <w:lang w:val="vi-VN"/>
        </w:rPr>
        <w:lastRenderedPageBreak/>
        <w:t xml:space="preserve"> end</w:t>
      </w:r>
    </w:p>
    <w:p w14:paraId="69F09990" w14:textId="77777777" w:rsidR="00C66B89" w:rsidRPr="00C66B89" w:rsidRDefault="00C66B89" w:rsidP="00C66B89">
      <w:pPr>
        <w:rPr>
          <w:bCs/>
          <w:lang w:val="vi-VN"/>
        </w:rPr>
      </w:pPr>
      <w:r w:rsidRPr="00C66B89">
        <w:rPr>
          <w:bCs/>
          <w:lang w:val="vi-VN"/>
        </w:rPr>
        <w:t>write memory</w:t>
      </w:r>
    </w:p>
    <w:p w14:paraId="4E401881" w14:textId="77777777" w:rsidR="00C66B89" w:rsidRPr="00C66B89" w:rsidRDefault="00C66B89" w:rsidP="00C66B89">
      <w:pPr>
        <w:rPr>
          <w:bCs/>
          <w:lang w:val="vi-VN"/>
        </w:rPr>
      </w:pPr>
    </w:p>
    <w:p w14:paraId="0BF8FBFC" w14:textId="77777777" w:rsidR="00C66B89" w:rsidRPr="00C66B89" w:rsidRDefault="00C66B89" w:rsidP="00C66B89">
      <w:pPr>
        <w:rPr>
          <w:bCs/>
          <w:lang w:val="vi-VN"/>
        </w:rPr>
      </w:pPr>
    </w:p>
    <w:p w14:paraId="69E7B455" w14:textId="77777777" w:rsidR="00C66B89" w:rsidRPr="00C66B89" w:rsidRDefault="00C66B89" w:rsidP="00C66B89">
      <w:pPr>
        <w:rPr>
          <w:bCs/>
          <w:lang w:val="vi-VN"/>
        </w:rPr>
      </w:pPr>
      <w:r w:rsidRPr="00C66B89">
        <w:rPr>
          <w:bCs/>
          <w:lang w:val="vi-VN"/>
        </w:rPr>
        <w:t>---------------------------------------------------------------------</w:t>
      </w:r>
    </w:p>
    <w:p w14:paraId="78FE0D26" w14:textId="77777777" w:rsidR="00C66B89" w:rsidRPr="00C66B89" w:rsidRDefault="00C66B89" w:rsidP="00C66B89">
      <w:pPr>
        <w:rPr>
          <w:bCs/>
          <w:lang w:val="vi-VN"/>
        </w:rPr>
      </w:pPr>
      <w:r w:rsidRPr="00C66B89">
        <w:rPr>
          <w:bCs/>
          <w:lang w:val="vi-VN"/>
        </w:rPr>
        <w:t>4. CẤU HÌNH IP TRÊN CÁC MÁY TÍNH (VPCs)</w:t>
      </w:r>
    </w:p>
    <w:p w14:paraId="454B56B4" w14:textId="77777777" w:rsidR="00C66B89" w:rsidRPr="00C66B89" w:rsidRDefault="00C66B89" w:rsidP="00C66B89">
      <w:pPr>
        <w:rPr>
          <w:bCs/>
          <w:lang w:val="vi-VN"/>
        </w:rPr>
      </w:pPr>
      <w:r w:rsidRPr="00C66B89">
        <w:rPr>
          <w:bCs/>
          <w:lang w:val="vi-VN"/>
        </w:rPr>
        <w:t>---------------------------------------------------------------------</w:t>
      </w:r>
    </w:p>
    <w:p w14:paraId="764A0071" w14:textId="77777777" w:rsidR="00C66B89" w:rsidRPr="00C66B89" w:rsidRDefault="00C66B89" w:rsidP="00C66B89">
      <w:pPr>
        <w:rPr>
          <w:bCs/>
          <w:lang w:val="vi-VN"/>
        </w:rPr>
      </w:pPr>
      <w:r w:rsidRPr="00C66B89">
        <w:rPr>
          <w:bCs/>
          <w:lang w:val="vi-VN"/>
        </w:rPr>
        <w:t>Nối vào SW_CL1:</w:t>
      </w:r>
    </w:p>
    <w:p w14:paraId="0FFFF314" w14:textId="77777777" w:rsidR="00C66B89" w:rsidRPr="00C66B89" w:rsidRDefault="00C66B89" w:rsidP="00C66B89">
      <w:pPr>
        <w:rPr>
          <w:bCs/>
          <w:lang w:val="vi-VN"/>
        </w:rPr>
      </w:pPr>
      <w:r w:rsidRPr="00C66B89">
        <w:rPr>
          <w:bCs/>
          <w:lang w:val="vi-VN"/>
        </w:rPr>
        <w:t>VPC2_1 (Cổng e1/0):</w:t>
      </w:r>
    </w:p>
    <w:p w14:paraId="691CFBD6" w14:textId="77777777" w:rsidR="00C66B89" w:rsidRPr="00C66B89" w:rsidRDefault="00C66B89" w:rsidP="00C66B89">
      <w:pPr>
        <w:rPr>
          <w:bCs/>
          <w:lang w:val="vi-VN"/>
        </w:rPr>
      </w:pPr>
      <w:r w:rsidRPr="00C66B89">
        <w:rPr>
          <w:bCs/>
          <w:lang w:val="vi-VN"/>
        </w:rPr>
        <w:t>ip 192.168.0.2 255.255.255.0</w:t>
      </w:r>
    </w:p>
    <w:p w14:paraId="17F63C14" w14:textId="77777777" w:rsidR="00C66B89" w:rsidRPr="00C66B89" w:rsidRDefault="00C66B89" w:rsidP="00C66B89">
      <w:pPr>
        <w:rPr>
          <w:bCs/>
          <w:lang w:val="vi-VN"/>
        </w:rPr>
      </w:pPr>
      <w:r w:rsidRPr="00C66B89">
        <w:rPr>
          <w:bCs/>
          <w:lang w:val="vi-VN"/>
        </w:rPr>
        <w:t>save</w:t>
      </w:r>
    </w:p>
    <w:p w14:paraId="5C6B7DFE" w14:textId="77777777" w:rsidR="00C66B89" w:rsidRPr="00C66B89" w:rsidRDefault="00C66B89" w:rsidP="00C66B89">
      <w:pPr>
        <w:rPr>
          <w:bCs/>
          <w:lang w:val="vi-VN"/>
        </w:rPr>
      </w:pPr>
    </w:p>
    <w:p w14:paraId="22CD51FE" w14:textId="77777777" w:rsidR="00C66B89" w:rsidRPr="00C66B89" w:rsidRDefault="00C66B89" w:rsidP="00C66B89">
      <w:pPr>
        <w:rPr>
          <w:bCs/>
          <w:lang w:val="vi-VN"/>
        </w:rPr>
      </w:pPr>
      <w:r w:rsidRPr="00C66B89">
        <w:rPr>
          <w:bCs/>
          <w:lang w:val="vi-VN"/>
        </w:rPr>
        <w:t>VPC3_1 (Cổng e1/3):</w:t>
      </w:r>
    </w:p>
    <w:p w14:paraId="39CF3326" w14:textId="77777777" w:rsidR="00C66B89" w:rsidRPr="00C66B89" w:rsidRDefault="00C66B89" w:rsidP="00C66B89">
      <w:pPr>
        <w:rPr>
          <w:bCs/>
          <w:lang w:val="vi-VN"/>
        </w:rPr>
      </w:pPr>
      <w:r w:rsidRPr="00C66B89">
        <w:rPr>
          <w:bCs/>
          <w:lang w:val="vi-VN"/>
        </w:rPr>
        <w:t>ip 192.168.0.3 255.255.255.0</w:t>
      </w:r>
    </w:p>
    <w:p w14:paraId="5CEA0348" w14:textId="77777777" w:rsidR="00C66B89" w:rsidRPr="00C66B89" w:rsidRDefault="00C66B89" w:rsidP="00C66B89">
      <w:pPr>
        <w:rPr>
          <w:bCs/>
          <w:lang w:val="vi-VN"/>
        </w:rPr>
      </w:pPr>
      <w:r w:rsidRPr="00C66B89">
        <w:rPr>
          <w:bCs/>
          <w:lang w:val="vi-VN"/>
        </w:rPr>
        <w:t>save</w:t>
      </w:r>
    </w:p>
    <w:p w14:paraId="188CD021" w14:textId="77777777" w:rsidR="00C66B89" w:rsidRPr="00C66B89" w:rsidRDefault="00C66B89" w:rsidP="00C66B89">
      <w:pPr>
        <w:rPr>
          <w:bCs/>
          <w:lang w:val="vi-VN"/>
        </w:rPr>
      </w:pPr>
    </w:p>
    <w:p w14:paraId="6D1935D6" w14:textId="77777777" w:rsidR="00C66B89" w:rsidRPr="00C66B89" w:rsidRDefault="00C66B89" w:rsidP="00C66B89">
      <w:pPr>
        <w:rPr>
          <w:bCs/>
          <w:lang w:val="vi-VN"/>
        </w:rPr>
      </w:pPr>
      <w:r w:rsidRPr="00C66B89">
        <w:rPr>
          <w:bCs/>
          <w:lang w:val="vi-VN"/>
        </w:rPr>
        <w:t>VPC4_1 (Cổng e2/2):</w:t>
      </w:r>
    </w:p>
    <w:p w14:paraId="7B334741" w14:textId="77777777" w:rsidR="00C66B89" w:rsidRPr="00C66B89" w:rsidRDefault="00C66B89" w:rsidP="00C66B89">
      <w:pPr>
        <w:rPr>
          <w:bCs/>
          <w:lang w:val="vi-VN"/>
        </w:rPr>
      </w:pPr>
      <w:r w:rsidRPr="00C66B89">
        <w:rPr>
          <w:bCs/>
          <w:lang w:val="vi-VN"/>
        </w:rPr>
        <w:t>ip 192.168.0.4 255.255.255.0</w:t>
      </w:r>
    </w:p>
    <w:p w14:paraId="794173D5" w14:textId="77777777" w:rsidR="00C66B89" w:rsidRPr="00C66B89" w:rsidRDefault="00C66B89" w:rsidP="00C66B89">
      <w:pPr>
        <w:rPr>
          <w:bCs/>
          <w:lang w:val="vi-VN"/>
        </w:rPr>
      </w:pPr>
      <w:r w:rsidRPr="00C66B89">
        <w:rPr>
          <w:bCs/>
          <w:lang w:val="vi-VN"/>
        </w:rPr>
        <w:t>save</w:t>
      </w:r>
    </w:p>
    <w:p w14:paraId="5F05AFE2" w14:textId="77777777" w:rsidR="00C66B89" w:rsidRPr="00C66B89" w:rsidRDefault="00C66B89" w:rsidP="00C66B89">
      <w:pPr>
        <w:rPr>
          <w:bCs/>
          <w:lang w:val="vi-VN"/>
        </w:rPr>
      </w:pPr>
    </w:p>
    <w:p w14:paraId="78395487" w14:textId="77777777" w:rsidR="00C66B89" w:rsidRPr="00C66B89" w:rsidRDefault="00C66B89" w:rsidP="00C66B89">
      <w:pPr>
        <w:rPr>
          <w:bCs/>
          <w:lang w:val="vi-VN"/>
        </w:rPr>
      </w:pPr>
      <w:r w:rsidRPr="00C66B89">
        <w:rPr>
          <w:bCs/>
          <w:lang w:val="vi-VN"/>
        </w:rPr>
        <w:t>VPC5_1 (Cổng e3/1):</w:t>
      </w:r>
    </w:p>
    <w:p w14:paraId="4A6CC0AB" w14:textId="77777777" w:rsidR="00C66B89" w:rsidRPr="00C66B89" w:rsidRDefault="00C66B89" w:rsidP="00C66B89">
      <w:pPr>
        <w:rPr>
          <w:bCs/>
          <w:lang w:val="vi-VN"/>
        </w:rPr>
      </w:pPr>
      <w:r w:rsidRPr="00C66B89">
        <w:rPr>
          <w:bCs/>
          <w:lang w:val="vi-VN"/>
        </w:rPr>
        <w:t>ip 192.168.0.5 255.255.255.0</w:t>
      </w:r>
    </w:p>
    <w:p w14:paraId="49284340" w14:textId="77777777" w:rsidR="00C66B89" w:rsidRPr="00C66B89" w:rsidRDefault="00C66B89" w:rsidP="00C66B89">
      <w:pPr>
        <w:rPr>
          <w:bCs/>
          <w:lang w:val="vi-VN"/>
        </w:rPr>
      </w:pPr>
      <w:r w:rsidRPr="00C66B89">
        <w:rPr>
          <w:bCs/>
          <w:lang w:val="vi-VN"/>
        </w:rPr>
        <w:t>save</w:t>
      </w:r>
    </w:p>
    <w:p w14:paraId="28A8D401" w14:textId="77777777" w:rsidR="00C66B89" w:rsidRPr="00C66B89" w:rsidRDefault="00C66B89" w:rsidP="00C66B89">
      <w:pPr>
        <w:rPr>
          <w:bCs/>
          <w:lang w:val="vi-VN"/>
        </w:rPr>
      </w:pPr>
    </w:p>
    <w:p w14:paraId="6FD9F776" w14:textId="77777777" w:rsidR="00C66B89" w:rsidRPr="00C66B89" w:rsidRDefault="00C66B89" w:rsidP="00C66B89">
      <w:pPr>
        <w:rPr>
          <w:bCs/>
          <w:lang w:val="vi-VN"/>
        </w:rPr>
      </w:pPr>
      <w:r w:rsidRPr="00C66B89">
        <w:rPr>
          <w:bCs/>
          <w:lang w:val="vi-VN"/>
        </w:rPr>
        <w:t>Nối vào SW_CL2:</w:t>
      </w:r>
    </w:p>
    <w:p w14:paraId="17F7668D" w14:textId="77777777" w:rsidR="00C66B89" w:rsidRPr="00C66B89" w:rsidRDefault="00C66B89" w:rsidP="00C66B89">
      <w:pPr>
        <w:rPr>
          <w:bCs/>
          <w:lang w:val="vi-VN"/>
        </w:rPr>
      </w:pPr>
      <w:r w:rsidRPr="00C66B89">
        <w:rPr>
          <w:bCs/>
          <w:lang w:val="vi-VN"/>
        </w:rPr>
        <w:t>VPC2_2 (Cổng e1/0):</w:t>
      </w:r>
    </w:p>
    <w:p w14:paraId="0925EC4B" w14:textId="77777777" w:rsidR="00C66B89" w:rsidRPr="00C66B89" w:rsidRDefault="00C66B89" w:rsidP="00C66B89">
      <w:pPr>
        <w:rPr>
          <w:bCs/>
          <w:lang w:val="vi-VN"/>
        </w:rPr>
      </w:pPr>
      <w:r w:rsidRPr="00C66B89">
        <w:rPr>
          <w:bCs/>
          <w:lang w:val="vi-VN"/>
        </w:rPr>
        <w:t>ip 192.168.0.12 255.255.255.0</w:t>
      </w:r>
    </w:p>
    <w:p w14:paraId="0EE6AE26" w14:textId="77777777" w:rsidR="00C66B89" w:rsidRPr="00C66B89" w:rsidRDefault="00C66B89" w:rsidP="00C66B89">
      <w:pPr>
        <w:rPr>
          <w:bCs/>
          <w:lang w:val="vi-VN"/>
        </w:rPr>
      </w:pPr>
      <w:r w:rsidRPr="00C66B89">
        <w:rPr>
          <w:bCs/>
          <w:lang w:val="vi-VN"/>
        </w:rPr>
        <w:t>save</w:t>
      </w:r>
    </w:p>
    <w:p w14:paraId="42B3A46C" w14:textId="77777777" w:rsidR="00C66B89" w:rsidRPr="00C66B89" w:rsidRDefault="00C66B89" w:rsidP="00C66B89">
      <w:pPr>
        <w:rPr>
          <w:bCs/>
          <w:lang w:val="vi-VN"/>
        </w:rPr>
      </w:pPr>
    </w:p>
    <w:p w14:paraId="00B79B0E" w14:textId="77777777" w:rsidR="00C66B89" w:rsidRPr="00C66B89" w:rsidRDefault="00C66B89" w:rsidP="00C66B89">
      <w:pPr>
        <w:rPr>
          <w:bCs/>
          <w:lang w:val="vi-VN"/>
        </w:rPr>
      </w:pPr>
      <w:r w:rsidRPr="00C66B89">
        <w:rPr>
          <w:bCs/>
          <w:lang w:val="vi-VN"/>
        </w:rPr>
        <w:t>VPC3_2 (Cổng e1/3):</w:t>
      </w:r>
    </w:p>
    <w:p w14:paraId="1EC41711" w14:textId="77777777" w:rsidR="00C66B89" w:rsidRPr="00C66B89" w:rsidRDefault="00C66B89" w:rsidP="00C66B89">
      <w:pPr>
        <w:rPr>
          <w:bCs/>
          <w:lang w:val="vi-VN"/>
        </w:rPr>
      </w:pPr>
      <w:r w:rsidRPr="00C66B89">
        <w:rPr>
          <w:bCs/>
          <w:lang w:val="vi-VN"/>
        </w:rPr>
        <w:t>ip 192.168.0.13 255.255.255.0</w:t>
      </w:r>
    </w:p>
    <w:p w14:paraId="63B5BCBE" w14:textId="77777777" w:rsidR="00C66B89" w:rsidRPr="00C66B89" w:rsidRDefault="00C66B89" w:rsidP="00C66B89">
      <w:pPr>
        <w:rPr>
          <w:bCs/>
          <w:lang w:val="vi-VN"/>
        </w:rPr>
      </w:pPr>
      <w:r w:rsidRPr="00C66B89">
        <w:rPr>
          <w:bCs/>
          <w:lang w:val="vi-VN"/>
        </w:rPr>
        <w:t>save</w:t>
      </w:r>
    </w:p>
    <w:p w14:paraId="4E16BAFF" w14:textId="77777777" w:rsidR="00C66B89" w:rsidRPr="00C66B89" w:rsidRDefault="00C66B89" w:rsidP="00C66B89">
      <w:pPr>
        <w:rPr>
          <w:bCs/>
          <w:lang w:val="vi-VN"/>
        </w:rPr>
      </w:pPr>
    </w:p>
    <w:p w14:paraId="5910B56E" w14:textId="77777777" w:rsidR="00C66B89" w:rsidRPr="00C66B89" w:rsidRDefault="00C66B89" w:rsidP="00C66B89">
      <w:pPr>
        <w:rPr>
          <w:bCs/>
          <w:lang w:val="vi-VN"/>
        </w:rPr>
      </w:pPr>
      <w:r w:rsidRPr="00C66B89">
        <w:rPr>
          <w:bCs/>
          <w:lang w:val="vi-VN"/>
        </w:rPr>
        <w:t>VPC4_2 (Cổng e2/2):</w:t>
      </w:r>
    </w:p>
    <w:p w14:paraId="710D3345" w14:textId="77777777" w:rsidR="00C66B89" w:rsidRPr="00C66B89" w:rsidRDefault="00C66B89" w:rsidP="00C66B89">
      <w:pPr>
        <w:rPr>
          <w:bCs/>
          <w:lang w:val="vi-VN"/>
        </w:rPr>
      </w:pPr>
      <w:r w:rsidRPr="00C66B89">
        <w:rPr>
          <w:bCs/>
          <w:lang w:val="vi-VN"/>
        </w:rPr>
        <w:t>ip 192.168.0.14 255.255.255.0</w:t>
      </w:r>
    </w:p>
    <w:p w14:paraId="2274D701" w14:textId="77777777" w:rsidR="00C66B89" w:rsidRPr="00C66B89" w:rsidRDefault="00C66B89" w:rsidP="00C66B89">
      <w:pPr>
        <w:rPr>
          <w:bCs/>
          <w:lang w:val="vi-VN"/>
        </w:rPr>
      </w:pPr>
      <w:r w:rsidRPr="00C66B89">
        <w:rPr>
          <w:bCs/>
          <w:lang w:val="vi-VN"/>
        </w:rPr>
        <w:t>save</w:t>
      </w:r>
    </w:p>
    <w:p w14:paraId="7768FB6E" w14:textId="77777777" w:rsidR="00C66B89" w:rsidRPr="00C66B89" w:rsidRDefault="00C66B89" w:rsidP="00C66B89">
      <w:pPr>
        <w:rPr>
          <w:bCs/>
          <w:lang w:val="vi-VN"/>
        </w:rPr>
      </w:pPr>
    </w:p>
    <w:p w14:paraId="1182A266" w14:textId="77777777" w:rsidR="00C66B89" w:rsidRPr="00C66B89" w:rsidRDefault="00C66B89" w:rsidP="00C66B89">
      <w:pPr>
        <w:rPr>
          <w:bCs/>
          <w:lang w:val="vi-VN"/>
        </w:rPr>
      </w:pPr>
      <w:r w:rsidRPr="00C66B89">
        <w:rPr>
          <w:bCs/>
          <w:lang w:val="vi-VN"/>
        </w:rPr>
        <w:t>VPC5_2 (Cổng e3/1):</w:t>
      </w:r>
    </w:p>
    <w:p w14:paraId="5B9CEB36" w14:textId="77777777" w:rsidR="00C66B89" w:rsidRPr="00C66B89" w:rsidRDefault="00C66B89" w:rsidP="00C66B89">
      <w:pPr>
        <w:rPr>
          <w:bCs/>
          <w:lang w:val="vi-VN"/>
        </w:rPr>
      </w:pPr>
      <w:r w:rsidRPr="00C66B89">
        <w:rPr>
          <w:bCs/>
          <w:lang w:val="vi-VN"/>
        </w:rPr>
        <w:t>ip 192.168.0.15 255.255.255.0</w:t>
      </w:r>
    </w:p>
    <w:p w14:paraId="2DF84D63" w14:textId="77777777" w:rsidR="00C66B89" w:rsidRPr="00C66B89" w:rsidRDefault="00C66B89" w:rsidP="00C66B89">
      <w:pPr>
        <w:rPr>
          <w:bCs/>
          <w:lang w:val="vi-VN"/>
        </w:rPr>
      </w:pPr>
      <w:r w:rsidRPr="00C66B89">
        <w:rPr>
          <w:bCs/>
          <w:lang w:val="vi-VN"/>
        </w:rPr>
        <w:t>save</w:t>
      </w:r>
    </w:p>
    <w:p w14:paraId="29BD8F7B" w14:textId="77777777" w:rsidR="00C66B89" w:rsidRPr="00C66B89" w:rsidRDefault="00C66B89" w:rsidP="00C66B89">
      <w:pPr>
        <w:rPr>
          <w:bCs/>
          <w:lang w:val="vi-VN"/>
        </w:rPr>
      </w:pPr>
    </w:p>
    <w:p w14:paraId="68362438" w14:textId="77777777" w:rsidR="00C66B89" w:rsidRPr="00C66B89" w:rsidRDefault="00C66B89" w:rsidP="00C66B89">
      <w:pPr>
        <w:rPr>
          <w:bCs/>
          <w:lang w:val="vi-VN"/>
        </w:rPr>
      </w:pPr>
    </w:p>
    <w:p w14:paraId="00185D93" w14:textId="77777777" w:rsidR="00C66B89" w:rsidRPr="00C66B89" w:rsidRDefault="00C66B89" w:rsidP="00C66B89">
      <w:pPr>
        <w:rPr>
          <w:bCs/>
          <w:lang w:val="vi-VN"/>
        </w:rPr>
      </w:pPr>
      <w:r w:rsidRPr="00C66B89">
        <w:rPr>
          <w:bCs/>
          <w:lang w:val="vi-VN"/>
        </w:rPr>
        <w:t>---------------------------------------------------------------------</w:t>
      </w:r>
    </w:p>
    <w:p w14:paraId="41CA9317" w14:textId="77777777" w:rsidR="00C66B89" w:rsidRPr="00C66B89" w:rsidRDefault="00C66B89" w:rsidP="00C66B89">
      <w:pPr>
        <w:rPr>
          <w:bCs/>
          <w:lang w:val="vi-VN"/>
        </w:rPr>
      </w:pPr>
      <w:r w:rsidRPr="00C66B89">
        <w:rPr>
          <w:bCs/>
          <w:lang w:val="vi-VN"/>
        </w:rPr>
        <w:t>5. CÁC LỆNH KIỂM TRA (VERIFICATION COMMANDS)</w:t>
      </w:r>
    </w:p>
    <w:p w14:paraId="1379A629" w14:textId="77777777" w:rsidR="00C66B89" w:rsidRPr="00C66B89" w:rsidRDefault="00C66B89" w:rsidP="00C66B89">
      <w:pPr>
        <w:rPr>
          <w:bCs/>
          <w:lang w:val="vi-VN"/>
        </w:rPr>
      </w:pPr>
      <w:r w:rsidRPr="00C66B89">
        <w:rPr>
          <w:bCs/>
          <w:lang w:val="vi-VN"/>
        </w:rPr>
        <w:t>---------------------------------------------------------------------</w:t>
      </w:r>
    </w:p>
    <w:p w14:paraId="3CE83AFA" w14:textId="77777777" w:rsidR="00C66B89" w:rsidRPr="00C66B89" w:rsidRDefault="00C66B89" w:rsidP="00C66B89">
      <w:pPr>
        <w:rPr>
          <w:bCs/>
          <w:lang w:val="vi-VN"/>
        </w:rPr>
      </w:pPr>
      <w:r w:rsidRPr="00C66B89">
        <w:rPr>
          <w:bCs/>
          <w:lang w:val="vi-VN"/>
        </w:rPr>
        <w:t>Trên các Switch:</w:t>
      </w:r>
    </w:p>
    <w:p w14:paraId="342B589F" w14:textId="77777777" w:rsidR="00C66B89" w:rsidRPr="00C66B89" w:rsidRDefault="00C66B89" w:rsidP="00C66B89">
      <w:pPr>
        <w:rPr>
          <w:bCs/>
          <w:lang w:val="vi-VN"/>
        </w:rPr>
      </w:pPr>
      <w:r w:rsidRPr="00C66B89">
        <w:rPr>
          <w:bCs/>
          <w:lang w:val="vi-VN"/>
        </w:rPr>
        <w:t>show vtp status</w:t>
      </w:r>
    </w:p>
    <w:p w14:paraId="7DF39065" w14:textId="77777777" w:rsidR="00C66B89" w:rsidRPr="00C66B89" w:rsidRDefault="00C66B89" w:rsidP="00C66B89">
      <w:pPr>
        <w:rPr>
          <w:bCs/>
          <w:lang w:val="vi-VN"/>
        </w:rPr>
      </w:pPr>
      <w:r w:rsidRPr="00C66B89">
        <w:rPr>
          <w:bCs/>
          <w:lang w:val="vi-VN"/>
        </w:rPr>
        <w:t>show vlan brief</w:t>
      </w:r>
    </w:p>
    <w:p w14:paraId="03F75B38" w14:textId="77777777" w:rsidR="00C66B89" w:rsidRPr="00C66B89" w:rsidRDefault="00C66B89" w:rsidP="00C66B89">
      <w:pPr>
        <w:rPr>
          <w:bCs/>
          <w:lang w:val="vi-VN"/>
        </w:rPr>
      </w:pPr>
      <w:r w:rsidRPr="00C66B89">
        <w:rPr>
          <w:bCs/>
          <w:lang w:val="vi-VN"/>
        </w:rPr>
        <w:t>show interface trunk</w:t>
      </w:r>
    </w:p>
    <w:p w14:paraId="437335CE" w14:textId="77777777" w:rsidR="00C66B89" w:rsidRPr="00C66B89" w:rsidRDefault="00C66B89" w:rsidP="00C66B89">
      <w:pPr>
        <w:rPr>
          <w:bCs/>
          <w:lang w:val="vi-VN"/>
        </w:rPr>
      </w:pPr>
    </w:p>
    <w:p w14:paraId="35E3FE19" w14:textId="77777777" w:rsidR="00C66B89" w:rsidRPr="00C66B89" w:rsidRDefault="00C66B89" w:rsidP="00C66B89">
      <w:pPr>
        <w:rPr>
          <w:bCs/>
          <w:lang w:val="vi-VN"/>
        </w:rPr>
      </w:pPr>
      <w:r w:rsidRPr="00C66B89">
        <w:rPr>
          <w:bCs/>
          <w:lang w:val="vi-VN"/>
        </w:rPr>
        <w:t>Kiểm tra Ping từ VPC2_1 (VLAN 2):</w:t>
      </w:r>
    </w:p>
    <w:p w14:paraId="0697CBE5" w14:textId="77777777" w:rsidR="00C66B89" w:rsidRPr="00C66B89" w:rsidRDefault="00C66B89" w:rsidP="00C66B89">
      <w:pPr>
        <w:rPr>
          <w:bCs/>
          <w:lang w:val="vi-VN"/>
        </w:rPr>
      </w:pPr>
      <w:r w:rsidRPr="00C66B89">
        <w:rPr>
          <w:bCs/>
          <w:lang w:val="vi-VN"/>
        </w:rPr>
        <w:t>ping 192.168.0.12 (Thành công - cùng VLAN 2 trên SW khác)</w:t>
      </w:r>
    </w:p>
    <w:p w14:paraId="022BA5D4" w14:textId="0875B642" w:rsidR="00C66B89" w:rsidRDefault="00C66B89" w:rsidP="00C66B89">
      <w:pPr>
        <w:rPr>
          <w:bCs/>
          <w:lang w:val="vi-VN"/>
        </w:rPr>
      </w:pPr>
      <w:r w:rsidRPr="00C66B89">
        <w:rPr>
          <w:bCs/>
          <w:lang w:val="vi-VN"/>
        </w:rPr>
        <w:t>ping 192.168.0.3 (Thất bại - khác VLAN)</w:t>
      </w:r>
    </w:p>
    <w:p w14:paraId="5BCDCDFD" w14:textId="77777777" w:rsidR="00AF3F63" w:rsidRDefault="00AF3F63" w:rsidP="00C66B89">
      <w:pPr>
        <w:rPr>
          <w:bCs/>
          <w:lang w:val="vi-VN"/>
        </w:rPr>
      </w:pPr>
    </w:p>
    <w:p w14:paraId="7F97CB1B" w14:textId="77777777" w:rsidR="00AF3F63" w:rsidRDefault="00AF3F63" w:rsidP="00C66B89">
      <w:pPr>
        <w:rPr>
          <w:bCs/>
          <w:lang w:val="vi-VN"/>
        </w:rPr>
      </w:pPr>
    </w:p>
    <w:p w14:paraId="2AE35D16" w14:textId="537CA115" w:rsidR="00AF3F63" w:rsidRDefault="00AF3F63" w:rsidP="00C66B89">
      <w:pPr>
        <w:rPr>
          <w:bCs/>
          <w:lang w:val="vi-VN"/>
        </w:rPr>
      </w:pPr>
      <w:r w:rsidRPr="00AF3F63">
        <w:rPr>
          <w:bCs/>
          <w:noProof/>
          <w:lang w:val="vi-VN"/>
        </w:rPr>
        <w:lastRenderedPageBreak/>
        <w:drawing>
          <wp:inline distT="0" distB="0" distL="0" distR="0" wp14:anchorId="6F3C7C77" wp14:editId="4A325A8B">
            <wp:extent cx="5943600" cy="4057015"/>
            <wp:effectExtent l="0" t="0" r="0" b="635"/>
            <wp:docPr id="118158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8761" name=""/>
                    <pic:cNvPicPr/>
                  </pic:nvPicPr>
                  <pic:blipFill>
                    <a:blip r:embed="rId11"/>
                    <a:stretch>
                      <a:fillRect/>
                    </a:stretch>
                  </pic:blipFill>
                  <pic:spPr>
                    <a:xfrm>
                      <a:off x="0" y="0"/>
                      <a:ext cx="5943600" cy="4057015"/>
                    </a:xfrm>
                    <a:prstGeom prst="rect">
                      <a:avLst/>
                    </a:prstGeom>
                  </pic:spPr>
                </pic:pic>
              </a:graphicData>
            </a:graphic>
          </wp:inline>
        </w:drawing>
      </w:r>
    </w:p>
    <w:p w14:paraId="0C499C37" w14:textId="7A134931" w:rsidR="00AF3F63" w:rsidRDefault="00AF3F63" w:rsidP="00C66B89">
      <w:pPr>
        <w:rPr>
          <w:bCs/>
          <w:lang w:val="vi-VN"/>
        </w:rPr>
      </w:pPr>
      <w:r w:rsidRPr="00AF3F63">
        <w:rPr>
          <w:bCs/>
          <w:lang w:val="vi-VN"/>
        </w:rPr>
        <w:t>Hình ảnh trên minh chứng SW_SERVER hoạt động đúng chế độ VTP Server với tên miền (Domain Name) là "Long", cấu hình phiên bản VTP chạy là Version 2. Chỉ số Configuration Revision hiện tại là 5 (thay đổi sau khi tạo các VLAN 2, 3, 4, 5). Mã MD5 digest dùng để đối chiếu xác thực đồng bộ giữa các Switch</w:t>
      </w:r>
    </w:p>
    <w:p w14:paraId="01DDF475" w14:textId="7FE1B39B" w:rsidR="00AF3F63" w:rsidRDefault="00AF3F63" w:rsidP="00C66B89">
      <w:pPr>
        <w:rPr>
          <w:bCs/>
          <w:lang w:val="vi-VN"/>
        </w:rPr>
      </w:pPr>
      <w:r w:rsidRPr="00AF3F63">
        <w:rPr>
          <w:bCs/>
          <w:noProof/>
          <w:lang w:val="vi-VN"/>
        </w:rPr>
        <w:lastRenderedPageBreak/>
        <w:drawing>
          <wp:inline distT="0" distB="0" distL="0" distR="0" wp14:anchorId="10B440EA" wp14:editId="1E5E6355">
            <wp:extent cx="5943600" cy="4147185"/>
            <wp:effectExtent l="0" t="0" r="0" b="5715"/>
            <wp:docPr id="123705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51942" name=""/>
                    <pic:cNvPicPr/>
                  </pic:nvPicPr>
                  <pic:blipFill>
                    <a:blip r:embed="rId12"/>
                    <a:stretch>
                      <a:fillRect/>
                    </a:stretch>
                  </pic:blipFill>
                  <pic:spPr>
                    <a:xfrm>
                      <a:off x="0" y="0"/>
                      <a:ext cx="5943600" cy="4147185"/>
                    </a:xfrm>
                    <a:prstGeom prst="rect">
                      <a:avLst/>
                    </a:prstGeom>
                  </pic:spPr>
                </pic:pic>
              </a:graphicData>
            </a:graphic>
          </wp:inline>
        </w:drawing>
      </w:r>
    </w:p>
    <w:p w14:paraId="21D6D571" w14:textId="5F2B2782" w:rsidR="00AF3F63" w:rsidRDefault="00AF3F63" w:rsidP="00C66B89">
      <w:pPr>
        <w:rPr>
          <w:bCs/>
          <w:lang w:val="vi-VN"/>
        </w:rPr>
      </w:pPr>
      <w:r w:rsidRPr="00AF3F63">
        <w:rPr>
          <w:bCs/>
          <w:lang w:val="vi-VN"/>
        </w:rPr>
        <w:t>Hình ảnh bảng VLAN trên SW_SERVER cho thấy 4 VLAN mới đã được khởi tạo thành công trên Server (VLAN 2: IT, VLAN 3: IS, VLAN 4: SE, VLAN 5: CS</w:t>
      </w:r>
    </w:p>
    <w:p w14:paraId="396D4FEB" w14:textId="5BDE68EE" w:rsidR="00AF3F63" w:rsidRDefault="00AF3F63" w:rsidP="00C66B89">
      <w:pPr>
        <w:rPr>
          <w:bCs/>
          <w:lang w:val="vi-VN"/>
        </w:rPr>
      </w:pPr>
      <w:r w:rsidRPr="00AF3F63">
        <w:rPr>
          <w:bCs/>
          <w:noProof/>
          <w:lang w:val="vi-VN"/>
        </w:rPr>
        <w:lastRenderedPageBreak/>
        <w:drawing>
          <wp:inline distT="0" distB="0" distL="0" distR="0" wp14:anchorId="7E6C6A6B" wp14:editId="099234AF">
            <wp:extent cx="5943600" cy="3893185"/>
            <wp:effectExtent l="0" t="0" r="0" b="0"/>
            <wp:docPr id="193759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6882" name=""/>
                    <pic:cNvPicPr/>
                  </pic:nvPicPr>
                  <pic:blipFill>
                    <a:blip r:embed="rId13"/>
                    <a:stretch>
                      <a:fillRect/>
                    </a:stretch>
                  </pic:blipFill>
                  <pic:spPr>
                    <a:xfrm>
                      <a:off x="0" y="0"/>
                      <a:ext cx="5943600" cy="3893185"/>
                    </a:xfrm>
                    <a:prstGeom prst="rect">
                      <a:avLst/>
                    </a:prstGeom>
                  </pic:spPr>
                </pic:pic>
              </a:graphicData>
            </a:graphic>
          </wp:inline>
        </w:drawing>
      </w:r>
    </w:p>
    <w:p w14:paraId="7E7BBDCE" w14:textId="3AB8CE16" w:rsidR="00AF3F63" w:rsidRDefault="00AF3F63" w:rsidP="00C66B89">
      <w:pPr>
        <w:rPr>
          <w:bCs/>
          <w:lang w:val="vi-VN"/>
        </w:rPr>
      </w:pPr>
      <w:r w:rsidRPr="00AF3F63">
        <w:rPr>
          <w:bCs/>
          <w:lang w:val="vi-VN"/>
        </w:rPr>
        <w:t>Bảng trạng thái đường Trunk trên SW_SERVER cho thấy các cổng kết nối xuống các Switch Client (Et0/1 và Et0/2) đang chạy ở chế độ Trunking (Mode on), sử dụng chuẩn đóng gói 802.1Q (802.1q). Các VLAN từ 1 đến 5 được phép truyền tải qua các đường trunk này.</w:t>
      </w:r>
    </w:p>
    <w:p w14:paraId="65F42B23" w14:textId="55BEE6D6" w:rsidR="00AF3F63" w:rsidRDefault="00AF3F63" w:rsidP="00C66B89">
      <w:pPr>
        <w:rPr>
          <w:bCs/>
          <w:lang w:val="vi-VN"/>
        </w:rPr>
      </w:pPr>
      <w:r w:rsidRPr="00AF3F63">
        <w:rPr>
          <w:bCs/>
          <w:noProof/>
          <w:lang w:val="vi-VN"/>
        </w:rPr>
        <w:lastRenderedPageBreak/>
        <w:drawing>
          <wp:inline distT="0" distB="0" distL="0" distR="0" wp14:anchorId="17AA8A98" wp14:editId="226B43B6">
            <wp:extent cx="5943600" cy="3821430"/>
            <wp:effectExtent l="0" t="0" r="0" b="7620"/>
            <wp:docPr id="7166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6428" name=""/>
                    <pic:cNvPicPr/>
                  </pic:nvPicPr>
                  <pic:blipFill>
                    <a:blip r:embed="rId14"/>
                    <a:stretch>
                      <a:fillRect/>
                    </a:stretch>
                  </pic:blipFill>
                  <pic:spPr>
                    <a:xfrm>
                      <a:off x="0" y="0"/>
                      <a:ext cx="5943600" cy="3821430"/>
                    </a:xfrm>
                    <a:prstGeom prst="rect">
                      <a:avLst/>
                    </a:prstGeom>
                  </pic:spPr>
                </pic:pic>
              </a:graphicData>
            </a:graphic>
          </wp:inline>
        </w:drawing>
      </w:r>
    </w:p>
    <w:p w14:paraId="1CD7772D" w14:textId="1597992B" w:rsidR="00AF3F63" w:rsidRDefault="00AF3F63" w:rsidP="00C66B89">
      <w:pPr>
        <w:rPr>
          <w:bCs/>
          <w:lang w:val="vi-VN"/>
        </w:rPr>
      </w:pPr>
      <w:r w:rsidRPr="00AF3F63">
        <w:rPr>
          <w:bCs/>
          <w:lang w:val="vi-VN"/>
        </w:rPr>
        <w:t>Hình ảnh trên minh chứng SW_CL1 đang chạy ở chế độ VTP Client. Chỉ số Configuration Revision đồng bộ trùng khớp tuyệt đối bằng 5 và mã MD5 digest trùng khớp hoàn toàn với SW_SERVER. Điều này chứng minh VTP Client đã xác thực thành công và sẵn sàng đồng bộ cơ sở dữ liệu VLAN từ Server.</w:t>
      </w:r>
    </w:p>
    <w:p w14:paraId="79A8880F" w14:textId="6CEBCF10" w:rsidR="00AF3F63" w:rsidRDefault="00AF3F63" w:rsidP="00C66B89">
      <w:pPr>
        <w:rPr>
          <w:bCs/>
          <w:lang w:val="vi-VN"/>
        </w:rPr>
      </w:pPr>
      <w:r w:rsidRPr="00AF3F63">
        <w:rPr>
          <w:bCs/>
          <w:noProof/>
          <w:lang w:val="vi-VN"/>
        </w:rPr>
        <w:lastRenderedPageBreak/>
        <w:drawing>
          <wp:inline distT="0" distB="0" distL="0" distR="0" wp14:anchorId="2D739040" wp14:editId="50FCA864">
            <wp:extent cx="5943600" cy="3860800"/>
            <wp:effectExtent l="0" t="0" r="0" b="6350"/>
            <wp:docPr id="193618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85149" name=""/>
                    <pic:cNvPicPr/>
                  </pic:nvPicPr>
                  <pic:blipFill>
                    <a:blip r:embed="rId15"/>
                    <a:stretch>
                      <a:fillRect/>
                    </a:stretch>
                  </pic:blipFill>
                  <pic:spPr>
                    <a:xfrm>
                      <a:off x="0" y="0"/>
                      <a:ext cx="5943600" cy="3860800"/>
                    </a:xfrm>
                    <a:prstGeom prst="rect">
                      <a:avLst/>
                    </a:prstGeom>
                  </pic:spPr>
                </pic:pic>
              </a:graphicData>
            </a:graphic>
          </wp:inline>
        </w:drawing>
      </w:r>
    </w:p>
    <w:p w14:paraId="0EA36F0B" w14:textId="73DBD285" w:rsidR="00AF3F63" w:rsidRDefault="00AF3F63" w:rsidP="00C66B89">
      <w:pPr>
        <w:rPr>
          <w:bCs/>
          <w:lang w:val="vi-VN"/>
        </w:rPr>
      </w:pPr>
      <w:r w:rsidRPr="00AF3F63">
        <w:rPr>
          <w:bCs/>
          <w:lang w:val="vi-VN"/>
        </w:rPr>
        <w:t>Bảng VLAN trên VTP Client SW_CL1 cho thấy: Dù không cấu hình tạo VLAN bằng tay tại đây, Client vẫn tự động đồng bộ đầy đủ 4 VLAN (2, 3, 4, 5) từ Server. Các cổng vật lý được phân chia chính xác vào các VLAN theo đúng yêu cầu đề bài (VLAN 2: cổng 4-6 tương ứng Et1/0-2, VLAN 3: cổng 7-9 tương ứng Et1/3-Et2/1, VLAN 4: cổng 10-12 tương ứng Et2/2-Et3/0, VLAN 5: cổng 13-15 tương ứng Et3/1-3).</w:t>
      </w:r>
    </w:p>
    <w:p w14:paraId="37C10E16" w14:textId="294F39A4" w:rsidR="00AF3F63" w:rsidRDefault="00450BC5" w:rsidP="00C66B89">
      <w:pPr>
        <w:rPr>
          <w:bCs/>
          <w:lang w:val="vi-VN"/>
        </w:rPr>
      </w:pPr>
      <w:r w:rsidRPr="00450BC5">
        <w:rPr>
          <w:bCs/>
          <w:noProof/>
          <w:lang w:val="vi-VN"/>
        </w:rPr>
        <w:drawing>
          <wp:inline distT="0" distB="0" distL="0" distR="0" wp14:anchorId="5F6307AB" wp14:editId="1288189E">
            <wp:extent cx="5943600" cy="2406015"/>
            <wp:effectExtent l="0" t="0" r="0" b="0"/>
            <wp:docPr id="169783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0743" name=""/>
                    <pic:cNvPicPr/>
                  </pic:nvPicPr>
                  <pic:blipFill>
                    <a:blip r:embed="rId16"/>
                    <a:stretch>
                      <a:fillRect/>
                    </a:stretch>
                  </pic:blipFill>
                  <pic:spPr>
                    <a:xfrm>
                      <a:off x="0" y="0"/>
                      <a:ext cx="5943600" cy="2406015"/>
                    </a:xfrm>
                    <a:prstGeom prst="rect">
                      <a:avLst/>
                    </a:prstGeom>
                  </pic:spPr>
                </pic:pic>
              </a:graphicData>
            </a:graphic>
          </wp:inline>
        </w:drawing>
      </w:r>
    </w:p>
    <w:p w14:paraId="4CE1B36B" w14:textId="58F56950" w:rsidR="00450BC5" w:rsidRDefault="00450BC5" w:rsidP="00C66B89">
      <w:pPr>
        <w:rPr>
          <w:bCs/>
          <w:lang w:val="vi-VN"/>
        </w:rPr>
      </w:pPr>
      <w:r w:rsidRPr="00450BC5">
        <w:rPr>
          <w:bCs/>
          <w:lang w:val="vi-VN"/>
        </w:rPr>
        <w:t>Hình ảnh kiểm tra ping thành công giữa VPC2_1 và VPC2_2 chứng minh: Các máy trạm thuộc cùng một VLAN (VLAN 2) nằm ở hai Switch vật lý khác nhau hoàn toàn có thể liên lạc thông suốt với nhau. Gói tin được gắn nhãn VLAN 2 truyền qua đường cáp Trunk thành công.</w:t>
      </w:r>
    </w:p>
    <w:p w14:paraId="7416D5F1" w14:textId="6947D85D" w:rsidR="00B55FCB" w:rsidRDefault="00B55FCB" w:rsidP="00C66B89">
      <w:pPr>
        <w:rPr>
          <w:bCs/>
          <w:lang w:val="vi-VN"/>
        </w:rPr>
      </w:pPr>
      <w:r w:rsidRPr="00B55FCB">
        <w:rPr>
          <w:bCs/>
          <w:noProof/>
          <w:lang w:val="vi-VN"/>
        </w:rPr>
        <w:lastRenderedPageBreak/>
        <w:drawing>
          <wp:inline distT="0" distB="0" distL="0" distR="0" wp14:anchorId="04445629" wp14:editId="28F1D27F">
            <wp:extent cx="5943600" cy="3123565"/>
            <wp:effectExtent l="0" t="0" r="0" b="635"/>
            <wp:docPr id="108973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38254" name=""/>
                    <pic:cNvPicPr/>
                  </pic:nvPicPr>
                  <pic:blipFill>
                    <a:blip r:embed="rId17"/>
                    <a:stretch>
                      <a:fillRect/>
                    </a:stretch>
                  </pic:blipFill>
                  <pic:spPr>
                    <a:xfrm>
                      <a:off x="0" y="0"/>
                      <a:ext cx="5943600" cy="3123565"/>
                    </a:xfrm>
                    <a:prstGeom prst="rect">
                      <a:avLst/>
                    </a:prstGeom>
                  </pic:spPr>
                </pic:pic>
              </a:graphicData>
            </a:graphic>
          </wp:inline>
        </w:drawing>
      </w:r>
    </w:p>
    <w:p w14:paraId="0A910477" w14:textId="05559674" w:rsidR="00B55FCB" w:rsidRDefault="00B55FCB" w:rsidP="00C66B89">
      <w:pPr>
        <w:rPr>
          <w:bCs/>
          <w:lang w:val="vi-VN"/>
        </w:rPr>
      </w:pPr>
      <w:r w:rsidRPr="00B55FCB">
        <w:rPr>
          <w:bCs/>
          <w:lang w:val="vi-VN"/>
        </w:rPr>
        <w:t>Hình ảnh trên cho thấy kết quả ping thất bại từ VPC2_1 (VLAN 2) sang VPC3_1 (VLAN 3). Điều này chứng minh tính năng bảo mật cách ly giữa các VLAN hoạt động đúng thiết kế. Do các VLAN là các broadcast domain Layer 2 riêng biệt và hệ thống không có thiết bị định tuyến Layer 3 (như Router) để chuyển tiếp gói tin, nên dữ liệu giữa các VLAN khác nhau bị chặn hoàn toàn.</w:t>
      </w:r>
    </w:p>
    <w:p w14:paraId="14C9F98A" w14:textId="77777777" w:rsidR="00FE3C38" w:rsidRDefault="00FE3C38" w:rsidP="00C66B89">
      <w:pPr>
        <w:rPr>
          <w:bCs/>
          <w:lang w:val="vi-VN"/>
        </w:rPr>
      </w:pPr>
    </w:p>
    <w:p w14:paraId="23167932" w14:textId="6B584581" w:rsidR="00FE3C38" w:rsidRDefault="00FE3C38" w:rsidP="00C66B89">
      <w:pPr>
        <w:rPr>
          <w:bCs/>
          <w:lang w:val="vi-VN"/>
        </w:rPr>
      </w:pPr>
      <w:r>
        <w:rPr>
          <w:bCs/>
          <w:lang w:val="vi-VN"/>
        </w:rPr>
        <w:t>Câu 2</w:t>
      </w:r>
    </w:p>
    <w:p w14:paraId="6769DEEE" w14:textId="7DDAE9F5" w:rsidR="00542023" w:rsidRDefault="00542023" w:rsidP="00C66B89">
      <w:pPr>
        <w:rPr>
          <w:bCs/>
          <w:lang w:val="vi-VN"/>
        </w:rPr>
      </w:pPr>
      <w:r w:rsidRPr="00542023">
        <w:rPr>
          <w:bCs/>
          <w:noProof/>
          <w:lang w:val="vi-VN"/>
        </w:rPr>
        <w:drawing>
          <wp:inline distT="0" distB="0" distL="0" distR="0" wp14:anchorId="524E61C0" wp14:editId="30D46C85">
            <wp:extent cx="5943600" cy="3418205"/>
            <wp:effectExtent l="0" t="0" r="0" b="0"/>
            <wp:docPr id="5339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62838" name=""/>
                    <pic:cNvPicPr/>
                  </pic:nvPicPr>
                  <pic:blipFill>
                    <a:blip r:embed="rId18"/>
                    <a:stretch>
                      <a:fillRect/>
                    </a:stretch>
                  </pic:blipFill>
                  <pic:spPr>
                    <a:xfrm>
                      <a:off x="0" y="0"/>
                      <a:ext cx="5943600" cy="3418205"/>
                    </a:xfrm>
                    <a:prstGeom prst="rect">
                      <a:avLst/>
                    </a:prstGeom>
                  </pic:spPr>
                </pic:pic>
              </a:graphicData>
            </a:graphic>
          </wp:inline>
        </w:drawing>
      </w:r>
    </w:p>
    <w:p w14:paraId="53AE26B3" w14:textId="77777777" w:rsidR="00542023" w:rsidRPr="00542023" w:rsidRDefault="00542023" w:rsidP="00542023">
      <w:pPr>
        <w:rPr>
          <w:bCs/>
          <w:lang w:val="vi-VN"/>
        </w:rPr>
      </w:pPr>
      <w:r w:rsidRPr="00542023">
        <w:rPr>
          <w:bCs/>
          <w:lang w:val="vi-VN"/>
        </w:rPr>
        <w:lastRenderedPageBreak/>
        <w:t>========== RAW CONFIGURATION COMMANDS ==========</w:t>
      </w:r>
    </w:p>
    <w:p w14:paraId="5B0F770B" w14:textId="77777777" w:rsidR="00542023" w:rsidRPr="00542023" w:rsidRDefault="00542023" w:rsidP="00542023">
      <w:pPr>
        <w:rPr>
          <w:bCs/>
          <w:lang w:val="vi-VN"/>
        </w:rPr>
      </w:pPr>
    </w:p>
    <w:p w14:paraId="7B56CEEA" w14:textId="77777777" w:rsidR="00542023" w:rsidRPr="00542023" w:rsidRDefault="00542023" w:rsidP="00542023">
      <w:pPr>
        <w:rPr>
          <w:bCs/>
          <w:lang w:val="vi-VN"/>
        </w:rPr>
      </w:pPr>
      <w:r w:rsidRPr="00542023">
        <w:rPr>
          <w:bCs/>
          <w:lang w:val="vi-VN"/>
        </w:rPr>
        <w:t>========== Tên thiết bị: R1 (router) ==========</w:t>
      </w:r>
    </w:p>
    <w:p w14:paraId="4C4CD2C1" w14:textId="77777777" w:rsidR="00542023" w:rsidRPr="00542023" w:rsidRDefault="00542023" w:rsidP="00542023">
      <w:pPr>
        <w:rPr>
          <w:bCs/>
          <w:lang w:val="vi-VN"/>
        </w:rPr>
      </w:pPr>
      <w:r w:rsidRPr="00542023">
        <w:rPr>
          <w:bCs/>
          <w:lang w:val="vi-VN"/>
        </w:rPr>
        <w:t>enable</w:t>
      </w:r>
    </w:p>
    <w:p w14:paraId="3A3E17BF" w14:textId="77777777" w:rsidR="00542023" w:rsidRPr="00542023" w:rsidRDefault="00542023" w:rsidP="00542023">
      <w:pPr>
        <w:rPr>
          <w:bCs/>
          <w:lang w:val="vi-VN"/>
        </w:rPr>
      </w:pPr>
      <w:r w:rsidRPr="00542023">
        <w:rPr>
          <w:bCs/>
          <w:lang w:val="vi-VN"/>
        </w:rPr>
        <w:t>configure terminal</w:t>
      </w:r>
    </w:p>
    <w:p w14:paraId="7B21C7DC" w14:textId="77777777" w:rsidR="00542023" w:rsidRPr="00542023" w:rsidRDefault="00542023" w:rsidP="00542023">
      <w:pPr>
        <w:rPr>
          <w:bCs/>
          <w:lang w:val="vi-VN"/>
        </w:rPr>
      </w:pPr>
      <w:r w:rsidRPr="00542023">
        <w:rPr>
          <w:bCs/>
          <w:lang w:val="vi-VN"/>
        </w:rPr>
        <w:t>interface s1/0</w:t>
      </w:r>
    </w:p>
    <w:p w14:paraId="59FD3C14" w14:textId="77777777" w:rsidR="00542023" w:rsidRPr="00542023" w:rsidRDefault="00542023" w:rsidP="00542023">
      <w:pPr>
        <w:rPr>
          <w:bCs/>
          <w:lang w:val="vi-VN"/>
        </w:rPr>
      </w:pPr>
      <w:r w:rsidRPr="00542023">
        <w:rPr>
          <w:bCs/>
          <w:lang w:val="vi-VN"/>
        </w:rPr>
        <w:t>ip address 10.10.10.1 255.255.255.0</w:t>
      </w:r>
    </w:p>
    <w:p w14:paraId="62F6C087" w14:textId="77777777" w:rsidR="00542023" w:rsidRPr="00542023" w:rsidRDefault="00542023" w:rsidP="00542023">
      <w:pPr>
        <w:rPr>
          <w:bCs/>
          <w:lang w:val="vi-VN"/>
        </w:rPr>
      </w:pPr>
      <w:r w:rsidRPr="00542023">
        <w:rPr>
          <w:bCs/>
          <w:lang w:val="vi-VN"/>
        </w:rPr>
        <w:t>no shutdown</w:t>
      </w:r>
    </w:p>
    <w:p w14:paraId="2F44DF26" w14:textId="77777777" w:rsidR="00542023" w:rsidRPr="00542023" w:rsidRDefault="00542023" w:rsidP="00542023">
      <w:pPr>
        <w:rPr>
          <w:bCs/>
          <w:lang w:val="vi-VN"/>
        </w:rPr>
      </w:pPr>
      <w:r w:rsidRPr="00542023">
        <w:rPr>
          <w:bCs/>
          <w:lang w:val="vi-VN"/>
        </w:rPr>
        <w:t>exit</w:t>
      </w:r>
    </w:p>
    <w:p w14:paraId="0031820F" w14:textId="77777777" w:rsidR="00542023" w:rsidRPr="00542023" w:rsidRDefault="00542023" w:rsidP="00542023">
      <w:pPr>
        <w:rPr>
          <w:bCs/>
          <w:lang w:val="vi-VN"/>
        </w:rPr>
      </w:pPr>
      <w:r w:rsidRPr="00542023">
        <w:rPr>
          <w:bCs/>
          <w:lang w:val="vi-VN"/>
        </w:rPr>
        <w:t>interface e0/0</w:t>
      </w:r>
    </w:p>
    <w:p w14:paraId="06573758" w14:textId="77777777" w:rsidR="00542023" w:rsidRPr="00542023" w:rsidRDefault="00542023" w:rsidP="00542023">
      <w:pPr>
        <w:rPr>
          <w:bCs/>
          <w:lang w:val="vi-VN"/>
        </w:rPr>
      </w:pPr>
      <w:r w:rsidRPr="00542023">
        <w:rPr>
          <w:bCs/>
          <w:lang w:val="vi-VN"/>
        </w:rPr>
        <w:t>no shutdown</w:t>
      </w:r>
    </w:p>
    <w:p w14:paraId="5AF2DFCB" w14:textId="77777777" w:rsidR="00542023" w:rsidRPr="00542023" w:rsidRDefault="00542023" w:rsidP="00542023">
      <w:pPr>
        <w:rPr>
          <w:bCs/>
          <w:lang w:val="vi-VN"/>
        </w:rPr>
      </w:pPr>
      <w:r w:rsidRPr="00542023">
        <w:rPr>
          <w:bCs/>
          <w:lang w:val="vi-VN"/>
        </w:rPr>
        <w:t>exit</w:t>
      </w:r>
    </w:p>
    <w:p w14:paraId="32805922" w14:textId="77777777" w:rsidR="00542023" w:rsidRPr="00542023" w:rsidRDefault="00542023" w:rsidP="00542023">
      <w:pPr>
        <w:rPr>
          <w:bCs/>
          <w:lang w:val="vi-VN"/>
        </w:rPr>
      </w:pPr>
      <w:r w:rsidRPr="00542023">
        <w:rPr>
          <w:bCs/>
          <w:lang w:val="vi-VN"/>
        </w:rPr>
        <w:t>interface e0/0.2</w:t>
      </w:r>
    </w:p>
    <w:p w14:paraId="00E82DA5" w14:textId="77777777" w:rsidR="00542023" w:rsidRPr="00542023" w:rsidRDefault="00542023" w:rsidP="00542023">
      <w:pPr>
        <w:rPr>
          <w:bCs/>
          <w:lang w:val="vi-VN"/>
        </w:rPr>
      </w:pPr>
      <w:r w:rsidRPr="00542023">
        <w:rPr>
          <w:bCs/>
          <w:lang w:val="vi-VN"/>
        </w:rPr>
        <w:t>encapsulation dot1Q 2</w:t>
      </w:r>
    </w:p>
    <w:p w14:paraId="662BC092" w14:textId="77777777" w:rsidR="00542023" w:rsidRPr="00542023" w:rsidRDefault="00542023" w:rsidP="00542023">
      <w:pPr>
        <w:rPr>
          <w:bCs/>
          <w:lang w:val="vi-VN"/>
        </w:rPr>
      </w:pPr>
      <w:r w:rsidRPr="00542023">
        <w:rPr>
          <w:bCs/>
          <w:lang w:val="vi-VN"/>
        </w:rPr>
        <w:t>ip address 192.168.2.1 255.255.255.0</w:t>
      </w:r>
    </w:p>
    <w:p w14:paraId="378792A2" w14:textId="77777777" w:rsidR="00542023" w:rsidRPr="00542023" w:rsidRDefault="00542023" w:rsidP="00542023">
      <w:pPr>
        <w:rPr>
          <w:bCs/>
          <w:lang w:val="vi-VN"/>
        </w:rPr>
      </w:pPr>
      <w:r w:rsidRPr="00542023">
        <w:rPr>
          <w:bCs/>
          <w:lang w:val="vi-VN"/>
        </w:rPr>
        <w:t>exit</w:t>
      </w:r>
    </w:p>
    <w:p w14:paraId="67111DE0" w14:textId="77777777" w:rsidR="00542023" w:rsidRPr="00542023" w:rsidRDefault="00542023" w:rsidP="00542023">
      <w:pPr>
        <w:rPr>
          <w:bCs/>
          <w:lang w:val="vi-VN"/>
        </w:rPr>
      </w:pPr>
      <w:r w:rsidRPr="00542023">
        <w:rPr>
          <w:bCs/>
          <w:lang w:val="vi-VN"/>
        </w:rPr>
        <w:t>interface e0/0.3</w:t>
      </w:r>
    </w:p>
    <w:p w14:paraId="16B41017" w14:textId="77777777" w:rsidR="00542023" w:rsidRPr="00542023" w:rsidRDefault="00542023" w:rsidP="00542023">
      <w:pPr>
        <w:rPr>
          <w:bCs/>
          <w:lang w:val="vi-VN"/>
        </w:rPr>
      </w:pPr>
      <w:r w:rsidRPr="00542023">
        <w:rPr>
          <w:bCs/>
          <w:lang w:val="vi-VN"/>
        </w:rPr>
        <w:t>encapsulation dot1Q 3</w:t>
      </w:r>
    </w:p>
    <w:p w14:paraId="14DA038C" w14:textId="77777777" w:rsidR="00542023" w:rsidRPr="00542023" w:rsidRDefault="00542023" w:rsidP="00542023">
      <w:pPr>
        <w:rPr>
          <w:bCs/>
          <w:lang w:val="vi-VN"/>
        </w:rPr>
      </w:pPr>
      <w:r w:rsidRPr="00542023">
        <w:rPr>
          <w:bCs/>
          <w:lang w:val="vi-VN"/>
        </w:rPr>
        <w:t>ip address 192.168.3.1 255.255.255.0</w:t>
      </w:r>
    </w:p>
    <w:p w14:paraId="0AC6C663" w14:textId="77777777" w:rsidR="00542023" w:rsidRPr="00542023" w:rsidRDefault="00542023" w:rsidP="00542023">
      <w:pPr>
        <w:rPr>
          <w:bCs/>
          <w:lang w:val="vi-VN"/>
        </w:rPr>
      </w:pPr>
      <w:r w:rsidRPr="00542023">
        <w:rPr>
          <w:bCs/>
          <w:lang w:val="vi-VN"/>
        </w:rPr>
        <w:t>exit</w:t>
      </w:r>
    </w:p>
    <w:p w14:paraId="06B5841B" w14:textId="77777777" w:rsidR="00542023" w:rsidRPr="00542023" w:rsidRDefault="00542023" w:rsidP="00542023">
      <w:pPr>
        <w:rPr>
          <w:bCs/>
          <w:lang w:val="vi-VN"/>
        </w:rPr>
      </w:pPr>
      <w:r w:rsidRPr="00542023">
        <w:rPr>
          <w:bCs/>
          <w:lang w:val="vi-VN"/>
        </w:rPr>
        <w:t>interface e0/0.4</w:t>
      </w:r>
    </w:p>
    <w:p w14:paraId="7C99C5DD" w14:textId="77777777" w:rsidR="00542023" w:rsidRPr="00542023" w:rsidRDefault="00542023" w:rsidP="00542023">
      <w:pPr>
        <w:rPr>
          <w:bCs/>
          <w:lang w:val="vi-VN"/>
        </w:rPr>
      </w:pPr>
      <w:r w:rsidRPr="00542023">
        <w:rPr>
          <w:bCs/>
          <w:lang w:val="vi-VN"/>
        </w:rPr>
        <w:t>encapsulation dot1Q 4</w:t>
      </w:r>
    </w:p>
    <w:p w14:paraId="3248A91F" w14:textId="77777777" w:rsidR="00542023" w:rsidRPr="00542023" w:rsidRDefault="00542023" w:rsidP="00542023">
      <w:pPr>
        <w:rPr>
          <w:bCs/>
          <w:lang w:val="vi-VN"/>
        </w:rPr>
      </w:pPr>
      <w:r w:rsidRPr="00542023">
        <w:rPr>
          <w:bCs/>
          <w:lang w:val="vi-VN"/>
        </w:rPr>
        <w:t>ip address 192.168.4.1 255.255.255.0</w:t>
      </w:r>
    </w:p>
    <w:p w14:paraId="288CCB3A" w14:textId="77777777" w:rsidR="00542023" w:rsidRPr="00542023" w:rsidRDefault="00542023" w:rsidP="00542023">
      <w:pPr>
        <w:rPr>
          <w:bCs/>
          <w:lang w:val="vi-VN"/>
        </w:rPr>
      </w:pPr>
      <w:r w:rsidRPr="00542023">
        <w:rPr>
          <w:bCs/>
          <w:lang w:val="vi-VN"/>
        </w:rPr>
        <w:t>exit</w:t>
      </w:r>
    </w:p>
    <w:p w14:paraId="3C5D360E" w14:textId="77777777" w:rsidR="00542023" w:rsidRPr="00542023" w:rsidRDefault="00542023" w:rsidP="00542023">
      <w:pPr>
        <w:rPr>
          <w:bCs/>
          <w:lang w:val="vi-VN"/>
        </w:rPr>
      </w:pPr>
      <w:r w:rsidRPr="00542023">
        <w:rPr>
          <w:bCs/>
          <w:lang w:val="vi-VN"/>
        </w:rPr>
        <w:t>interface e0/0.5</w:t>
      </w:r>
    </w:p>
    <w:p w14:paraId="5EEF8396" w14:textId="77777777" w:rsidR="00542023" w:rsidRPr="00542023" w:rsidRDefault="00542023" w:rsidP="00542023">
      <w:pPr>
        <w:rPr>
          <w:bCs/>
          <w:lang w:val="vi-VN"/>
        </w:rPr>
      </w:pPr>
      <w:r w:rsidRPr="00542023">
        <w:rPr>
          <w:bCs/>
          <w:lang w:val="vi-VN"/>
        </w:rPr>
        <w:t>encapsulation dot1Q 5</w:t>
      </w:r>
    </w:p>
    <w:p w14:paraId="2597FCCB" w14:textId="77777777" w:rsidR="00542023" w:rsidRPr="00542023" w:rsidRDefault="00542023" w:rsidP="00542023">
      <w:pPr>
        <w:rPr>
          <w:bCs/>
          <w:lang w:val="vi-VN"/>
        </w:rPr>
      </w:pPr>
      <w:r w:rsidRPr="00542023">
        <w:rPr>
          <w:bCs/>
          <w:lang w:val="vi-VN"/>
        </w:rPr>
        <w:t>ip address 192.168.5.1 255.255.255.0</w:t>
      </w:r>
    </w:p>
    <w:p w14:paraId="52C9AF6B" w14:textId="77777777" w:rsidR="00542023" w:rsidRPr="00542023" w:rsidRDefault="00542023" w:rsidP="00542023">
      <w:pPr>
        <w:rPr>
          <w:bCs/>
          <w:lang w:val="vi-VN"/>
        </w:rPr>
      </w:pPr>
      <w:r w:rsidRPr="00542023">
        <w:rPr>
          <w:bCs/>
          <w:lang w:val="vi-VN"/>
        </w:rPr>
        <w:t>exit</w:t>
      </w:r>
    </w:p>
    <w:p w14:paraId="1E5B7424" w14:textId="77777777" w:rsidR="00542023" w:rsidRPr="00542023" w:rsidRDefault="00542023" w:rsidP="00542023">
      <w:pPr>
        <w:rPr>
          <w:bCs/>
          <w:lang w:val="vi-VN"/>
        </w:rPr>
      </w:pPr>
      <w:r w:rsidRPr="00542023">
        <w:rPr>
          <w:bCs/>
          <w:lang w:val="vi-VN"/>
        </w:rPr>
        <w:lastRenderedPageBreak/>
        <w:t>ip route 172.16.0.0 255.255.255.0 10.10.10.2</w:t>
      </w:r>
    </w:p>
    <w:p w14:paraId="35833B81" w14:textId="77777777" w:rsidR="00542023" w:rsidRPr="00542023" w:rsidRDefault="00542023" w:rsidP="00542023">
      <w:pPr>
        <w:rPr>
          <w:bCs/>
          <w:lang w:val="vi-VN"/>
        </w:rPr>
      </w:pPr>
      <w:r w:rsidRPr="00542023">
        <w:rPr>
          <w:bCs/>
          <w:lang w:val="vi-VN"/>
        </w:rPr>
        <w:t>end</w:t>
      </w:r>
    </w:p>
    <w:p w14:paraId="068EA712" w14:textId="77777777" w:rsidR="00542023" w:rsidRPr="00542023" w:rsidRDefault="00542023" w:rsidP="00542023">
      <w:pPr>
        <w:rPr>
          <w:bCs/>
          <w:lang w:val="vi-VN"/>
        </w:rPr>
      </w:pPr>
      <w:r w:rsidRPr="00542023">
        <w:rPr>
          <w:bCs/>
          <w:lang w:val="vi-VN"/>
        </w:rPr>
        <w:t>write memory</w:t>
      </w:r>
    </w:p>
    <w:p w14:paraId="29AC23E6" w14:textId="77777777" w:rsidR="00542023" w:rsidRPr="00542023" w:rsidRDefault="00542023" w:rsidP="00542023">
      <w:pPr>
        <w:rPr>
          <w:bCs/>
          <w:lang w:val="vi-VN"/>
        </w:rPr>
      </w:pPr>
    </w:p>
    <w:p w14:paraId="4BE9F789" w14:textId="77777777" w:rsidR="00542023" w:rsidRPr="00542023" w:rsidRDefault="00542023" w:rsidP="00542023">
      <w:pPr>
        <w:rPr>
          <w:bCs/>
          <w:lang w:val="vi-VN"/>
        </w:rPr>
      </w:pPr>
      <w:r w:rsidRPr="00542023">
        <w:rPr>
          <w:bCs/>
          <w:lang w:val="vi-VN"/>
        </w:rPr>
        <w:t>========== Tên thiết bị: R2 (router) ==========</w:t>
      </w:r>
    </w:p>
    <w:p w14:paraId="69CA1976" w14:textId="77777777" w:rsidR="00542023" w:rsidRPr="00542023" w:rsidRDefault="00542023" w:rsidP="00542023">
      <w:pPr>
        <w:rPr>
          <w:bCs/>
          <w:lang w:val="vi-VN"/>
        </w:rPr>
      </w:pPr>
      <w:r w:rsidRPr="00542023">
        <w:rPr>
          <w:bCs/>
          <w:lang w:val="vi-VN"/>
        </w:rPr>
        <w:t>enable</w:t>
      </w:r>
    </w:p>
    <w:p w14:paraId="093FA3C7" w14:textId="77777777" w:rsidR="00542023" w:rsidRPr="00542023" w:rsidRDefault="00542023" w:rsidP="00542023">
      <w:pPr>
        <w:rPr>
          <w:bCs/>
          <w:lang w:val="vi-VN"/>
        </w:rPr>
      </w:pPr>
      <w:r w:rsidRPr="00542023">
        <w:rPr>
          <w:bCs/>
          <w:lang w:val="vi-VN"/>
        </w:rPr>
        <w:t>configure terminal</w:t>
      </w:r>
    </w:p>
    <w:p w14:paraId="697ACFF3" w14:textId="77777777" w:rsidR="00542023" w:rsidRPr="00542023" w:rsidRDefault="00542023" w:rsidP="00542023">
      <w:pPr>
        <w:rPr>
          <w:bCs/>
          <w:lang w:val="vi-VN"/>
        </w:rPr>
      </w:pPr>
      <w:r w:rsidRPr="00542023">
        <w:rPr>
          <w:bCs/>
          <w:lang w:val="vi-VN"/>
        </w:rPr>
        <w:t>interface s1/0</w:t>
      </w:r>
    </w:p>
    <w:p w14:paraId="27888222" w14:textId="77777777" w:rsidR="00542023" w:rsidRPr="00542023" w:rsidRDefault="00542023" w:rsidP="00542023">
      <w:pPr>
        <w:rPr>
          <w:bCs/>
          <w:lang w:val="vi-VN"/>
        </w:rPr>
      </w:pPr>
      <w:r w:rsidRPr="00542023">
        <w:rPr>
          <w:bCs/>
          <w:lang w:val="vi-VN"/>
        </w:rPr>
        <w:t>ip address 10.10.10.2 255.255.255.0</w:t>
      </w:r>
    </w:p>
    <w:p w14:paraId="3AF5188F" w14:textId="77777777" w:rsidR="00542023" w:rsidRPr="00542023" w:rsidRDefault="00542023" w:rsidP="00542023">
      <w:pPr>
        <w:rPr>
          <w:bCs/>
          <w:lang w:val="vi-VN"/>
        </w:rPr>
      </w:pPr>
      <w:r w:rsidRPr="00542023">
        <w:rPr>
          <w:bCs/>
          <w:lang w:val="vi-VN"/>
        </w:rPr>
        <w:t>no shutdown</w:t>
      </w:r>
    </w:p>
    <w:p w14:paraId="67BC075B" w14:textId="77777777" w:rsidR="00542023" w:rsidRPr="00542023" w:rsidRDefault="00542023" w:rsidP="00542023">
      <w:pPr>
        <w:rPr>
          <w:bCs/>
          <w:lang w:val="vi-VN"/>
        </w:rPr>
      </w:pPr>
      <w:r w:rsidRPr="00542023">
        <w:rPr>
          <w:bCs/>
          <w:lang w:val="vi-VN"/>
        </w:rPr>
        <w:t>exit</w:t>
      </w:r>
    </w:p>
    <w:p w14:paraId="33730CFE" w14:textId="77777777" w:rsidR="00542023" w:rsidRPr="00542023" w:rsidRDefault="00542023" w:rsidP="00542023">
      <w:pPr>
        <w:rPr>
          <w:bCs/>
          <w:lang w:val="vi-VN"/>
        </w:rPr>
      </w:pPr>
      <w:r w:rsidRPr="00542023">
        <w:rPr>
          <w:bCs/>
          <w:lang w:val="vi-VN"/>
        </w:rPr>
        <w:t>interface e0/0</w:t>
      </w:r>
    </w:p>
    <w:p w14:paraId="5FC64B6E" w14:textId="77777777" w:rsidR="00542023" w:rsidRPr="00542023" w:rsidRDefault="00542023" w:rsidP="00542023">
      <w:pPr>
        <w:rPr>
          <w:bCs/>
          <w:lang w:val="vi-VN"/>
        </w:rPr>
      </w:pPr>
      <w:r w:rsidRPr="00542023">
        <w:rPr>
          <w:bCs/>
          <w:lang w:val="vi-VN"/>
        </w:rPr>
        <w:t>ip address 172.16.0.1 255.255.255.0</w:t>
      </w:r>
    </w:p>
    <w:p w14:paraId="5548AF06" w14:textId="77777777" w:rsidR="00542023" w:rsidRPr="00542023" w:rsidRDefault="00542023" w:rsidP="00542023">
      <w:pPr>
        <w:rPr>
          <w:bCs/>
          <w:lang w:val="vi-VN"/>
        </w:rPr>
      </w:pPr>
      <w:r w:rsidRPr="00542023">
        <w:rPr>
          <w:bCs/>
          <w:lang w:val="vi-VN"/>
        </w:rPr>
        <w:t>no shutdown</w:t>
      </w:r>
    </w:p>
    <w:p w14:paraId="606F60E1" w14:textId="77777777" w:rsidR="00542023" w:rsidRPr="00542023" w:rsidRDefault="00542023" w:rsidP="00542023">
      <w:pPr>
        <w:rPr>
          <w:bCs/>
          <w:lang w:val="vi-VN"/>
        </w:rPr>
      </w:pPr>
      <w:r w:rsidRPr="00542023">
        <w:rPr>
          <w:bCs/>
          <w:lang w:val="vi-VN"/>
        </w:rPr>
        <w:t>exit</w:t>
      </w:r>
    </w:p>
    <w:p w14:paraId="2BE48091" w14:textId="77777777" w:rsidR="00542023" w:rsidRPr="00542023" w:rsidRDefault="00542023" w:rsidP="00542023">
      <w:pPr>
        <w:rPr>
          <w:bCs/>
          <w:lang w:val="vi-VN"/>
        </w:rPr>
      </w:pPr>
      <w:r w:rsidRPr="00542023">
        <w:rPr>
          <w:bCs/>
          <w:lang w:val="vi-VN"/>
        </w:rPr>
        <w:t>ip route 192.168.2.0 255.255.255.0 10.10.10.1</w:t>
      </w:r>
    </w:p>
    <w:p w14:paraId="7824F292" w14:textId="77777777" w:rsidR="00542023" w:rsidRPr="00542023" w:rsidRDefault="00542023" w:rsidP="00542023">
      <w:pPr>
        <w:rPr>
          <w:bCs/>
          <w:lang w:val="vi-VN"/>
        </w:rPr>
      </w:pPr>
      <w:r w:rsidRPr="00542023">
        <w:rPr>
          <w:bCs/>
          <w:lang w:val="vi-VN"/>
        </w:rPr>
        <w:t>ip route 192.168.3.0 255.255.255.0 10.10.10.1</w:t>
      </w:r>
    </w:p>
    <w:p w14:paraId="3C7AB836" w14:textId="77777777" w:rsidR="00542023" w:rsidRPr="00542023" w:rsidRDefault="00542023" w:rsidP="00542023">
      <w:pPr>
        <w:rPr>
          <w:bCs/>
          <w:lang w:val="vi-VN"/>
        </w:rPr>
      </w:pPr>
      <w:r w:rsidRPr="00542023">
        <w:rPr>
          <w:bCs/>
          <w:lang w:val="vi-VN"/>
        </w:rPr>
        <w:t>ip route 192.168.4.0 255.255.255.0 10.10.10.1</w:t>
      </w:r>
    </w:p>
    <w:p w14:paraId="4AF9BC1E" w14:textId="77777777" w:rsidR="00542023" w:rsidRPr="00542023" w:rsidRDefault="00542023" w:rsidP="00542023">
      <w:pPr>
        <w:rPr>
          <w:bCs/>
          <w:lang w:val="vi-VN"/>
        </w:rPr>
      </w:pPr>
      <w:r w:rsidRPr="00542023">
        <w:rPr>
          <w:bCs/>
          <w:lang w:val="vi-VN"/>
        </w:rPr>
        <w:t>ip route 192.168.5.0 255.255.255.0 10.10.10.1</w:t>
      </w:r>
    </w:p>
    <w:p w14:paraId="69B2B632" w14:textId="77777777" w:rsidR="00542023" w:rsidRPr="00542023" w:rsidRDefault="00542023" w:rsidP="00542023">
      <w:pPr>
        <w:rPr>
          <w:bCs/>
          <w:lang w:val="vi-VN"/>
        </w:rPr>
      </w:pPr>
      <w:r w:rsidRPr="00542023">
        <w:rPr>
          <w:bCs/>
          <w:lang w:val="vi-VN"/>
        </w:rPr>
        <w:t>end</w:t>
      </w:r>
    </w:p>
    <w:p w14:paraId="08047A34" w14:textId="77777777" w:rsidR="00542023" w:rsidRPr="00542023" w:rsidRDefault="00542023" w:rsidP="00542023">
      <w:pPr>
        <w:rPr>
          <w:bCs/>
          <w:lang w:val="vi-VN"/>
        </w:rPr>
      </w:pPr>
      <w:r w:rsidRPr="00542023">
        <w:rPr>
          <w:bCs/>
          <w:lang w:val="vi-VN"/>
        </w:rPr>
        <w:t>write memory</w:t>
      </w:r>
    </w:p>
    <w:p w14:paraId="2ED0CECB" w14:textId="77777777" w:rsidR="00542023" w:rsidRPr="00542023" w:rsidRDefault="00542023" w:rsidP="00542023">
      <w:pPr>
        <w:rPr>
          <w:bCs/>
          <w:lang w:val="vi-VN"/>
        </w:rPr>
      </w:pPr>
    </w:p>
    <w:p w14:paraId="1B9A1A8A" w14:textId="77777777" w:rsidR="00542023" w:rsidRPr="00542023" w:rsidRDefault="00542023" w:rsidP="00542023">
      <w:pPr>
        <w:rPr>
          <w:bCs/>
          <w:lang w:val="vi-VN"/>
        </w:rPr>
      </w:pPr>
      <w:r w:rsidRPr="00542023">
        <w:rPr>
          <w:bCs/>
          <w:lang w:val="vi-VN"/>
        </w:rPr>
        <w:t>========== Tên thiết bị: SW_SERVER (switch) ==========</w:t>
      </w:r>
    </w:p>
    <w:p w14:paraId="01F8DCFB" w14:textId="77777777" w:rsidR="00542023" w:rsidRPr="00542023" w:rsidRDefault="00542023" w:rsidP="00542023">
      <w:pPr>
        <w:rPr>
          <w:bCs/>
          <w:lang w:val="vi-VN"/>
        </w:rPr>
      </w:pPr>
      <w:r w:rsidRPr="00542023">
        <w:rPr>
          <w:bCs/>
          <w:lang w:val="vi-VN"/>
        </w:rPr>
        <w:t>enable</w:t>
      </w:r>
    </w:p>
    <w:p w14:paraId="4342292E" w14:textId="77777777" w:rsidR="00542023" w:rsidRPr="00542023" w:rsidRDefault="00542023" w:rsidP="00542023">
      <w:pPr>
        <w:rPr>
          <w:bCs/>
          <w:lang w:val="vi-VN"/>
        </w:rPr>
      </w:pPr>
      <w:r w:rsidRPr="00542023">
        <w:rPr>
          <w:bCs/>
          <w:lang w:val="vi-VN"/>
        </w:rPr>
        <w:t>configure terminal</w:t>
      </w:r>
    </w:p>
    <w:p w14:paraId="5C3292B1" w14:textId="77777777" w:rsidR="00542023" w:rsidRPr="00542023" w:rsidRDefault="00542023" w:rsidP="00542023">
      <w:pPr>
        <w:rPr>
          <w:bCs/>
          <w:lang w:val="vi-VN"/>
        </w:rPr>
      </w:pPr>
      <w:r w:rsidRPr="00542023">
        <w:rPr>
          <w:bCs/>
          <w:lang w:val="vi-VN"/>
        </w:rPr>
        <w:t>vtp domain Long</w:t>
      </w:r>
    </w:p>
    <w:p w14:paraId="1B327E00" w14:textId="77777777" w:rsidR="00542023" w:rsidRPr="00542023" w:rsidRDefault="00542023" w:rsidP="00542023">
      <w:pPr>
        <w:rPr>
          <w:bCs/>
          <w:lang w:val="vi-VN"/>
        </w:rPr>
      </w:pPr>
      <w:r w:rsidRPr="00542023">
        <w:rPr>
          <w:bCs/>
          <w:lang w:val="vi-VN"/>
        </w:rPr>
        <w:t>vtp password 23630851</w:t>
      </w:r>
    </w:p>
    <w:p w14:paraId="7B18767A" w14:textId="77777777" w:rsidR="00542023" w:rsidRPr="00542023" w:rsidRDefault="00542023" w:rsidP="00542023">
      <w:pPr>
        <w:rPr>
          <w:bCs/>
          <w:lang w:val="vi-VN"/>
        </w:rPr>
      </w:pPr>
      <w:r w:rsidRPr="00542023">
        <w:rPr>
          <w:bCs/>
          <w:lang w:val="vi-VN"/>
        </w:rPr>
        <w:t>vtp version 2</w:t>
      </w:r>
    </w:p>
    <w:p w14:paraId="7486142A" w14:textId="77777777" w:rsidR="00542023" w:rsidRPr="00542023" w:rsidRDefault="00542023" w:rsidP="00542023">
      <w:pPr>
        <w:rPr>
          <w:bCs/>
          <w:lang w:val="vi-VN"/>
        </w:rPr>
      </w:pPr>
      <w:r w:rsidRPr="00542023">
        <w:rPr>
          <w:bCs/>
          <w:lang w:val="vi-VN"/>
        </w:rPr>
        <w:lastRenderedPageBreak/>
        <w:t>vtp mode server</w:t>
      </w:r>
    </w:p>
    <w:p w14:paraId="56C0742F" w14:textId="77777777" w:rsidR="00542023" w:rsidRPr="00542023" w:rsidRDefault="00542023" w:rsidP="00542023">
      <w:pPr>
        <w:rPr>
          <w:bCs/>
          <w:lang w:val="vi-VN"/>
        </w:rPr>
      </w:pPr>
      <w:r w:rsidRPr="00542023">
        <w:rPr>
          <w:bCs/>
          <w:lang w:val="vi-VN"/>
        </w:rPr>
        <w:t>interface range e0/0 - 3</w:t>
      </w:r>
    </w:p>
    <w:p w14:paraId="303622B1" w14:textId="77777777" w:rsidR="00542023" w:rsidRPr="00542023" w:rsidRDefault="00542023" w:rsidP="00542023">
      <w:pPr>
        <w:rPr>
          <w:bCs/>
          <w:lang w:val="vi-VN"/>
        </w:rPr>
      </w:pPr>
      <w:r w:rsidRPr="00542023">
        <w:rPr>
          <w:bCs/>
          <w:lang w:val="vi-VN"/>
        </w:rPr>
        <w:t>switchport trunk encapsulation dot1q</w:t>
      </w:r>
    </w:p>
    <w:p w14:paraId="27DD9E31" w14:textId="77777777" w:rsidR="00542023" w:rsidRPr="00542023" w:rsidRDefault="00542023" w:rsidP="00542023">
      <w:pPr>
        <w:rPr>
          <w:bCs/>
          <w:lang w:val="vi-VN"/>
        </w:rPr>
      </w:pPr>
      <w:r w:rsidRPr="00542023">
        <w:rPr>
          <w:bCs/>
          <w:lang w:val="vi-VN"/>
        </w:rPr>
        <w:t>switchport mode trunk</w:t>
      </w:r>
    </w:p>
    <w:p w14:paraId="7C0A98FC" w14:textId="77777777" w:rsidR="00542023" w:rsidRPr="00542023" w:rsidRDefault="00542023" w:rsidP="00542023">
      <w:pPr>
        <w:rPr>
          <w:bCs/>
          <w:lang w:val="vi-VN"/>
        </w:rPr>
      </w:pPr>
      <w:r w:rsidRPr="00542023">
        <w:rPr>
          <w:bCs/>
          <w:lang w:val="vi-VN"/>
        </w:rPr>
        <w:t>no shutdown</w:t>
      </w:r>
    </w:p>
    <w:p w14:paraId="3D9BFDEC" w14:textId="77777777" w:rsidR="00542023" w:rsidRPr="00542023" w:rsidRDefault="00542023" w:rsidP="00542023">
      <w:pPr>
        <w:rPr>
          <w:bCs/>
          <w:lang w:val="vi-VN"/>
        </w:rPr>
      </w:pPr>
      <w:r w:rsidRPr="00542023">
        <w:rPr>
          <w:bCs/>
          <w:lang w:val="vi-VN"/>
        </w:rPr>
        <w:t>exit</w:t>
      </w:r>
    </w:p>
    <w:p w14:paraId="246922AC" w14:textId="77777777" w:rsidR="00542023" w:rsidRPr="00542023" w:rsidRDefault="00542023" w:rsidP="00542023">
      <w:pPr>
        <w:rPr>
          <w:bCs/>
          <w:lang w:val="vi-VN"/>
        </w:rPr>
      </w:pPr>
      <w:r w:rsidRPr="00542023">
        <w:rPr>
          <w:bCs/>
          <w:lang w:val="vi-VN"/>
        </w:rPr>
        <w:t>vlan 2</w:t>
      </w:r>
    </w:p>
    <w:p w14:paraId="7063F573" w14:textId="77777777" w:rsidR="00542023" w:rsidRPr="00542023" w:rsidRDefault="00542023" w:rsidP="00542023">
      <w:pPr>
        <w:rPr>
          <w:bCs/>
          <w:lang w:val="vi-VN"/>
        </w:rPr>
      </w:pPr>
      <w:r w:rsidRPr="00542023">
        <w:rPr>
          <w:bCs/>
          <w:lang w:val="vi-VN"/>
        </w:rPr>
        <w:t>name IT</w:t>
      </w:r>
    </w:p>
    <w:p w14:paraId="45CC3C3B" w14:textId="77777777" w:rsidR="00542023" w:rsidRPr="00542023" w:rsidRDefault="00542023" w:rsidP="00542023">
      <w:pPr>
        <w:rPr>
          <w:bCs/>
          <w:lang w:val="vi-VN"/>
        </w:rPr>
      </w:pPr>
      <w:r w:rsidRPr="00542023">
        <w:rPr>
          <w:bCs/>
          <w:lang w:val="vi-VN"/>
        </w:rPr>
        <w:t>exit</w:t>
      </w:r>
    </w:p>
    <w:p w14:paraId="472F7C39" w14:textId="77777777" w:rsidR="00542023" w:rsidRPr="00542023" w:rsidRDefault="00542023" w:rsidP="00542023">
      <w:pPr>
        <w:rPr>
          <w:bCs/>
          <w:lang w:val="vi-VN"/>
        </w:rPr>
      </w:pPr>
      <w:r w:rsidRPr="00542023">
        <w:rPr>
          <w:bCs/>
          <w:lang w:val="vi-VN"/>
        </w:rPr>
        <w:t>vlan 3</w:t>
      </w:r>
    </w:p>
    <w:p w14:paraId="03BD79EB" w14:textId="77777777" w:rsidR="00542023" w:rsidRPr="00542023" w:rsidRDefault="00542023" w:rsidP="00542023">
      <w:pPr>
        <w:rPr>
          <w:bCs/>
          <w:lang w:val="vi-VN"/>
        </w:rPr>
      </w:pPr>
      <w:r w:rsidRPr="00542023">
        <w:rPr>
          <w:bCs/>
          <w:lang w:val="vi-VN"/>
        </w:rPr>
        <w:t>name IS</w:t>
      </w:r>
    </w:p>
    <w:p w14:paraId="16FACC5E" w14:textId="77777777" w:rsidR="00542023" w:rsidRPr="00542023" w:rsidRDefault="00542023" w:rsidP="00542023">
      <w:pPr>
        <w:rPr>
          <w:bCs/>
          <w:lang w:val="vi-VN"/>
        </w:rPr>
      </w:pPr>
      <w:r w:rsidRPr="00542023">
        <w:rPr>
          <w:bCs/>
          <w:lang w:val="vi-VN"/>
        </w:rPr>
        <w:t>exit</w:t>
      </w:r>
    </w:p>
    <w:p w14:paraId="2E7EFB21" w14:textId="77777777" w:rsidR="00542023" w:rsidRPr="00542023" w:rsidRDefault="00542023" w:rsidP="00542023">
      <w:pPr>
        <w:rPr>
          <w:bCs/>
          <w:lang w:val="vi-VN"/>
        </w:rPr>
      </w:pPr>
      <w:r w:rsidRPr="00542023">
        <w:rPr>
          <w:bCs/>
          <w:lang w:val="vi-VN"/>
        </w:rPr>
        <w:t>vlan 4</w:t>
      </w:r>
    </w:p>
    <w:p w14:paraId="5874F7AE" w14:textId="77777777" w:rsidR="00542023" w:rsidRPr="00542023" w:rsidRDefault="00542023" w:rsidP="00542023">
      <w:pPr>
        <w:rPr>
          <w:bCs/>
          <w:lang w:val="vi-VN"/>
        </w:rPr>
      </w:pPr>
      <w:r w:rsidRPr="00542023">
        <w:rPr>
          <w:bCs/>
          <w:lang w:val="vi-VN"/>
        </w:rPr>
        <w:t>name SE</w:t>
      </w:r>
    </w:p>
    <w:p w14:paraId="1A4EAE1F" w14:textId="77777777" w:rsidR="00542023" w:rsidRPr="00542023" w:rsidRDefault="00542023" w:rsidP="00542023">
      <w:pPr>
        <w:rPr>
          <w:bCs/>
          <w:lang w:val="vi-VN"/>
        </w:rPr>
      </w:pPr>
      <w:r w:rsidRPr="00542023">
        <w:rPr>
          <w:bCs/>
          <w:lang w:val="vi-VN"/>
        </w:rPr>
        <w:t>exit</w:t>
      </w:r>
    </w:p>
    <w:p w14:paraId="577AA1EB" w14:textId="77777777" w:rsidR="00542023" w:rsidRPr="00542023" w:rsidRDefault="00542023" w:rsidP="00542023">
      <w:pPr>
        <w:rPr>
          <w:bCs/>
          <w:lang w:val="vi-VN"/>
        </w:rPr>
      </w:pPr>
      <w:r w:rsidRPr="00542023">
        <w:rPr>
          <w:bCs/>
          <w:lang w:val="vi-VN"/>
        </w:rPr>
        <w:t>vlan 5</w:t>
      </w:r>
    </w:p>
    <w:p w14:paraId="16A2993A" w14:textId="77777777" w:rsidR="00542023" w:rsidRPr="00542023" w:rsidRDefault="00542023" w:rsidP="00542023">
      <w:pPr>
        <w:rPr>
          <w:bCs/>
          <w:lang w:val="vi-VN"/>
        </w:rPr>
      </w:pPr>
      <w:r w:rsidRPr="00542023">
        <w:rPr>
          <w:bCs/>
          <w:lang w:val="vi-VN"/>
        </w:rPr>
        <w:t>name CS</w:t>
      </w:r>
    </w:p>
    <w:p w14:paraId="76DD0C46" w14:textId="77777777" w:rsidR="00542023" w:rsidRPr="00542023" w:rsidRDefault="00542023" w:rsidP="00542023">
      <w:pPr>
        <w:rPr>
          <w:bCs/>
          <w:lang w:val="vi-VN"/>
        </w:rPr>
      </w:pPr>
      <w:r w:rsidRPr="00542023">
        <w:rPr>
          <w:bCs/>
          <w:lang w:val="vi-VN"/>
        </w:rPr>
        <w:t>exit</w:t>
      </w:r>
    </w:p>
    <w:p w14:paraId="192CE134" w14:textId="77777777" w:rsidR="00542023" w:rsidRPr="00542023" w:rsidRDefault="00542023" w:rsidP="00542023">
      <w:pPr>
        <w:rPr>
          <w:bCs/>
          <w:lang w:val="vi-VN"/>
        </w:rPr>
      </w:pPr>
      <w:r w:rsidRPr="00542023">
        <w:rPr>
          <w:bCs/>
          <w:lang w:val="vi-VN"/>
        </w:rPr>
        <w:t>end</w:t>
      </w:r>
    </w:p>
    <w:p w14:paraId="69C84076" w14:textId="77777777" w:rsidR="00542023" w:rsidRPr="00542023" w:rsidRDefault="00542023" w:rsidP="00542023">
      <w:pPr>
        <w:rPr>
          <w:bCs/>
          <w:lang w:val="vi-VN"/>
        </w:rPr>
      </w:pPr>
      <w:r w:rsidRPr="00542023">
        <w:rPr>
          <w:bCs/>
          <w:lang w:val="vi-VN"/>
        </w:rPr>
        <w:t>write memory</w:t>
      </w:r>
    </w:p>
    <w:p w14:paraId="425DCE07" w14:textId="77777777" w:rsidR="00542023" w:rsidRPr="00542023" w:rsidRDefault="00542023" w:rsidP="00542023">
      <w:pPr>
        <w:rPr>
          <w:bCs/>
          <w:lang w:val="vi-VN"/>
        </w:rPr>
      </w:pPr>
    </w:p>
    <w:p w14:paraId="23B5B03F" w14:textId="77777777" w:rsidR="00542023" w:rsidRPr="00542023" w:rsidRDefault="00542023" w:rsidP="00542023">
      <w:pPr>
        <w:rPr>
          <w:bCs/>
          <w:lang w:val="vi-VN"/>
        </w:rPr>
      </w:pPr>
      <w:r w:rsidRPr="00542023">
        <w:rPr>
          <w:bCs/>
          <w:lang w:val="vi-VN"/>
        </w:rPr>
        <w:t>========== Tên thiết bị: SW_CL1 (switch) ==========</w:t>
      </w:r>
    </w:p>
    <w:p w14:paraId="0C37223A" w14:textId="77777777" w:rsidR="00542023" w:rsidRPr="00542023" w:rsidRDefault="00542023" w:rsidP="00542023">
      <w:pPr>
        <w:rPr>
          <w:bCs/>
          <w:lang w:val="vi-VN"/>
        </w:rPr>
      </w:pPr>
      <w:r w:rsidRPr="00542023">
        <w:rPr>
          <w:bCs/>
          <w:lang w:val="vi-VN"/>
        </w:rPr>
        <w:t>enable</w:t>
      </w:r>
    </w:p>
    <w:p w14:paraId="3A28CD88" w14:textId="77777777" w:rsidR="00542023" w:rsidRPr="00542023" w:rsidRDefault="00542023" w:rsidP="00542023">
      <w:pPr>
        <w:rPr>
          <w:bCs/>
          <w:lang w:val="vi-VN"/>
        </w:rPr>
      </w:pPr>
      <w:r w:rsidRPr="00542023">
        <w:rPr>
          <w:bCs/>
          <w:lang w:val="vi-VN"/>
        </w:rPr>
        <w:t>configure terminal</w:t>
      </w:r>
    </w:p>
    <w:p w14:paraId="4A61B8AA" w14:textId="77777777" w:rsidR="00542023" w:rsidRPr="00542023" w:rsidRDefault="00542023" w:rsidP="00542023">
      <w:pPr>
        <w:rPr>
          <w:bCs/>
          <w:lang w:val="vi-VN"/>
        </w:rPr>
      </w:pPr>
      <w:r w:rsidRPr="00542023">
        <w:rPr>
          <w:bCs/>
          <w:lang w:val="vi-VN"/>
        </w:rPr>
        <w:t>vtp domain Long</w:t>
      </w:r>
    </w:p>
    <w:p w14:paraId="21F63EEE" w14:textId="77777777" w:rsidR="00542023" w:rsidRPr="00542023" w:rsidRDefault="00542023" w:rsidP="00542023">
      <w:pPr>
        <w:rPr>
          <w:bCs/>
          <w:lang w:val="vi-VN"/>
        </w:rPr>
      </w:pPr>
      <w:r w:rsidRPr="00542023">
        <w:rPr>
          <w:bCs/>
          <w:lang w:val="vi-VN"/>
        </w:rPr>
        <w:t>vtp password 23630851</w:t>
      </w:r>
    </w:p>
    <w:p w14:paraId="7ED8FCE2" w14:textId="77777777" w:rsidR="00542023" w:rsidRPr="00542023" w:rsidRDefault="00542023" w:rsidP="00542023">
      <w:pPr>
        <w:rPr>
          <w:bCs/>
          <w:lang w:val="vi-VN"/>
        </w:rPr>
      </w:pPr>
      <w:r w:rsidRPr="00542023">
        <w:rPr>
          <w:bCs/>
          <w:lang w:val="vi-VN"/>
        </w:rPr>
        <w:t>vtp version 2</w:t>
      </w:r>
    </w:p>
    <w:p w14:paraId="656A74CB" w14:textId="77777777" w:rsidR="00542023" w:rsidRPr="00542023" w:rsidRDefault="00542023" w:rsidP="00542023">
      <w:pPr>
        <w:rPr>
          <w:bCs/>
          <w:lang w:val="vi-VN"/>
        </w:rPr>
      </w:pPr>
      <w:r w:rsidRPr="00542023">
        <w:rPr>
          <w:bCs/>
          <w:lang w:val="vi-VN"/>
        </w:rPr>
        <w:t>vtp mode client</w:t>
      </w:r>
    </w:p>
    <w:p w14:paraId="400F71FA" w14:textId="77777777" w:rsidR="00542023" w:rsidRPr="00542023" w:rsidRDefault="00542023" w:rsidP="00542023">
      <w:pPr>
        <w:rPr>
          <w:bCs/>
          <w:lang w:val="vi-VN"/>
        </w:rPr>
      </w:pPr>
      <w:r w:rsidRPr="00542023">
        <w:rPr>
          <w:bCs/>
          <w:lang w:val="vi-VN"/>
        </w:rPr>
        <w:lastRenderedPageBreak/>
        <w:t>interface range e0/0 - 2</w:t>
      </w:r>
    </w:p>
    <w:p w14:paraId="2B9462AE" w14:textId="77777777" w:rsidR="00542023" w:rsidRPr="00542023" w:rsidRDefault="00542023" w:rsidP="00542023">
      <w:pPr>
        <w:rPr>
          <w:bCs/>
          <w:lang w:val="vi-VN"/>
        </w:rPr>
      </w:pPr>
      <w:r w:rsidRPr="00542023">
        <w:rPr>
          <w:bCs/>
          <w:lang w:val="vi-VN"/>
        </w:rPr>
        <w:t>switchport trunk encapsulation dot1q</w:t>
      </w:r>
    </w:p>
    <w:p w14:paraId="769A8566" w14:textId="77777777" w:rsidR="00542023" w:rsidRPr="00542023" w:rsidRDefault="00542023" w:rsidP="00542023">
      <w:pPr>
        <w:rPr>
          <w:bCs/>
          <w:lang w:val="vi-VN"/>
        </w:rPr>
      </w:pPr>
      <w:r w:rsidRPr="00542023">
        <w:rPr>
          <w:bCs/>
          <w:lang w:val="vi-VN"/>
        </w:rPr>
        <w:t>switchport mode trunk</w:t>
      </w:r>
    </w:p>
    <w:p w14:paraId="20FC923E" w14:textId="77777777" w:rsidR="00542023" w:rsidRPr="00542023" w:rsidRDefault="00542023" w:rsidP="00542023">
      <w:pPr>
        <w:rPr>
          <w:bCs/>
          <w:lang w:val="vi-VN"/>
        </w:rPr>
      </w:pPr>
      <w:r w:rsidRPr="00542023">
        <w:rPr>
          <w:bCs/>
          <w:lang w:val="vi-VN"/>
        </w:rPr>
        <w:t>no shutdown</w:t>
      </w:r>
    </w:p>
    <w:p w14:paraId="1483157D" w14:textId="77777777" w:rsidR="00542023" w:rsidRPr="00542023" w:rsidRDefault="00542023" w:rsidP="00542023">
      <w:pPr>
        <w:rPr>
          <w:bCs/>
          <w:lang w:val="vi-VN"/>
        </w:rPr>
      </w:pPr>
      <w:r w:rsidRPr="00542023">
        <w:rPr>
          <w:bCs/>
          <w:lang w:val="vi-VN"/>
        </w:rPr>
        <w:t>exit</w:t>
      </w:r>
    </w:p>
    <w:p w14:paraId="03DC2266" w14:textId="77777777" w:rsidR="00542023" w:rsidRPr="00542023" w:rsidRDefault="00542023" w:rsidP="00542023">
      <w:pPr>
        <w:rPr>
          <w:bCs/>
          <w:lang w:val="vi-VN"/>
        </w:rPr>
      </w:pPr>
      <w:r w:rsidRPr="00542023">
        <w:rPr>
          <w:bCs/>
          <w:lang w:val="vi-VN"/>
        </w:rPr>
        <w:t>interface range e1/0 - 2</w:t>
      </w:r>
    </w:p>
    <w:p w14:paraId="2F204932" w14:textId="77777777" w:rsidR="00542023" w:rsidRPr="00542023" w:rsidRDefault="00542023" w:rsidP="00542023">
      <w:pPr>
        <w:rPr>
          <w:bCs/>
          <w:lang w:val="vi-VN"/>
        </w:rPr>
      </w:pPr>
      <w:r w:rsidRPr="00542023">
        <w:rPr>
          <w:bCs/>
          <w:lang w:val="vi-VN"/>
        </w:rPr>
        <w:t>switchport mode access</w:t>
      </w:r>
    </w:p>
    <w:p w14:paraId="04A4C81A" w14:textId="77777777" w:rsidR="00542023" w:rsidRPr="00542023" w:rsidRDefault="00542023" w:rsidP="00542023">
      <w:pPr>
        <w:rPr>
          <w:bCs/>
          <w:lang w:val="vi-VN"/>
        </w:rPr>
      </w:pPr>
      <w:r w:rsidRPr="00542023">
        <w:rPr>
          <w:bCs/>
          <w:lang w:val="vi-VN"/>
        </w:rPr>
        <w:t>switchport access vlan 2</w:t>
      </w:r>
    </w:p>
    <w:p w14:paraId="409D451E" w14:textId="77777777" w:rsidR="00542023" w:rsidRPr="00542023" w:rsidRDefault="00542023" w:rsidP="00542023">
      <w:pPr>
        <w:rPr>
          <w:bCs/>
          <w:lang w:val="vi-VN"/>
        </w:rPr>
      </w:pPr>
      <w:r w:rsidRPr="00542023">
        <w:rPr>
          <w:bCs/>
          <w:lang w:val="vi-VN"/>
        </w:rPr>
        <w:t>no shutdown</w:t>
      </w:r>
    </w:p>
    <w:p w14:paraId="6C716829" w14:textId="77777777" w:rsidR="00542023" w:rsidRPr="00542023" w:rsidRDefault="00542023" w:rsidP="00542023">
      <w:pPr>
        <w:rPr>
          <w:bCs/>
          <w:lang w:val="vi-VN"/>
        </w:rPr>
      </w:pPr>
      <w:r w:rsidRPr="00542023">
        <w:rPr>
          <w:bCs/>
          <w:lang w:val="vi-VN"/>
        </w:rPr>
        <w:t>exit</w:t>
      </w:r>
    </w:p>
    <w:p w14:paraId="55B5EC0C" w14:textId="77777777" w:rsidR="00542023" w:rsidRPr="00542023" w:rsidRDefault="00542023" w:rsidP="00542023">
      <w:pPr>
        <w:rPr>
          <w:bCs/>
          <w:lang w:val="vi-VN"/>
        </w:rPr>
      </w:pPr>
      <w:r w:rsidRPr="00542023">
        <w:rPr>
          <w:bCs/>
          <w:lang w:val="vi-VN"/>
        </w:rPr>
        <w:t>interface e1/3</w:t>
      </w:r>
    </w:p>
    <w:p w14:paraId="3F2D6BA4" w14:textId="77777777" w:rsidR="00542023" w:rsidRPr="00542023" w:rsidRDefault="00542023" w:rsidP="00542023">
      <w:pPr>
        <w:rPr>
          <w:bCs/>
          <w:lang w:val="vi-VN"/>
        </w:rPr>
      </w:pPr>
      <w:r w:rsidRPr="00542023">
        <w:rPr>
          <w:bCs/>
          <w:lang w:val="vi-VN"/>
        </w:rPr>
        <w:t>switchport mode access</w:t>
      </w:r>
    </w:p>
    <w:p w14:paraId="4C873FE7" w14:textId="77777777" w:rsidR="00542023" w:rsidRPr="00542023" w:rsidRDefault="00542023" w:rsidP="00542023">
      <w:pPr>
        <w:rPr>
          <w:bCs/>
          <w:lang w:val="vi-VN"/>
        </w:rPr>
      </w:pPr>
      <w:r w:rsidRPr="00542023">
        <w:rPr>
          <w:bCs/>
          <w:lang w:val="vi-VN"/>
        </w:rPr>
        <w:t>switchport access vlan 3</w:t>
      </w:r>
    </w:p>
    <w:p w14:paraId="7BAB6C23" w14:textId="77777777" w:rsidR="00542023" w:rsidRPr="00542023" w:rsidRDefault="00542023" w:rsidP="00542023">
      <w:pPr>
        <w:rPr>
          <w:bCs/>
          <w:lang w:val="vi-VN"/>
        </w:rPr>
      </w:pPr>
      <w:r w:rsidRPr="00542023">
        <w:rPr>
          <w:bCs/>
          <w:lang w:val="vi-VN"/>
        </w:rPr>
        <w:t>no shutdown</w:t>
      </w:r>
    </w:p>
    <w:p w14:paraId="7A607824" w14:textId="77777777" w:rsidR="00542023" w:rsidRPr="00542023" w:rsidRDefault="00542023" w:rsidP="00542023">
      <w:pPr>
        <w:rPr>
          <w:bCs/>
          <w:lang w:val="vi-VN"/>
        </w:rPr>
      </w:pPr>
      <w:r w:rsidRPr="00542023">
        <w:rPr>
          <w:bCs/>
          <w:lang w:val="vi-VN"/>
        </w:rPr>
        <w:t>exit</w:t>
      </w:r>
    </w:p>
    <w:p w14:paraId="61EDFFFA" w14:textId="77777777" w:rsidR="00542023" w:rsidRPr="00542023" w:rsidRDefault="00542023" w:rsidP="00542023">
      <w:pPr>
        <w:rPr>
          <w:bCs/>
          <w:lang w:val="vi-VN"/>
        </w:rPr>
      </w:pPr>
      <w:r w:rsidRPr="00542023">
        <w:rPr>
          <w:bCs/>
          <w:lang w:val="vi-VN"/>
        </w:rPr>
        <w:t>interface range e2/2 - 3</w:t>
      </w:r>
    </w:p>
    <w:p w14:paraId="02820040" w14:textId="77777777" w:rsidR="00542023" w:rsidRPr="00542023" w:rsidRDefault="00542023" w:rsidP="00542023">
      <w:pPr>
        <w:rPr>
          <w:bCs/>
          <w:lang w:val="vi-VN"/>
        </w:rPr>
      </w:pPr>
      <w:r w:rsidRPr="00542023">
        <w:rPr>
          <w:bCs/>
          <w:lang w:val="vi-VN"/>
        </w:rPr>
        <w:t>switchport mode access</w:t>
      </w:r>
    </w:p>
    <w:p w14:paraId="50505657" w14:textId="77777777" w:rsidR="00542023" w:rsidRPr="00542023" w:rsidRDefault="00542023" w:rsidP="00542023">
      <w:pPr>
        <w:rPr>
          <w:bCs/>
          <w:lang w:val="vi-VN"/>
        </w:rPr>
      </w:pPr>
      <w:r w:rsidRPr="00542023">
        <w:rPr>
          <w:bCs/>
          <w:lang w:val="vi-VN"/>
        </w:rPr>
        <w:t>switchport access vlan 4</w:t>
      </w:r>
    </w:p>
    <w:p w14:paraId="350D1F33" w14:textId="77777777" w:rsidR="00542023" w:rsidRPr="00542023" w:rsidRDefault="00542023" w:rsidP="00542023">
      <w:pPr>
        <w:rPr>
          <w:bCs/>
          <w:lang w:val="vi-VN"/>
        </w:rPr>
      </w:pPr>
      <w:r w:rsidRPr="00542023">
        <w:rPr>
          <w:bCs/>
          <w:lang w:val="vi-VN"/>
        </w:rPr>
        <w:t>no shutdown</w:t>
      </w:r>
    </w:p>
    <w:p w14:paraId="5372BEF8" w14:textId="77777777" w:rsidR="00542023" w:rsidRPr="00542023" w:rsidRDefault="00542023" w:rsidP="00542023">
      <w:pPr>
        <w:rPr>
          <w:bCs/>
          <w:lang w:val="vi-VN"/>
        </w:rPr>
      </w:pPr>
      <w:r w:rsidRPr="00542023">
        <w:rPr>
          <w:bCs/>
          <w:lang w:val="vi-VN"/>
        </w:rPr>
        <w:t>exit</w:t>
      </w:r>
    </w:p>
    <w:p w14:paraId="741508F5" w14:textId="77777777" w:rsidR="00542023" w:rsidRPr="00542023" w:rsidRDefault="00542023" w:rsidP="00542023">
      <w:pPr>
        <w:rPr>
          <w:bCs/>
          <w:lang w:val="vi-VN"/>
        </w:rPr>
      </w:pPr>
      <w:r w:rsidRPr="00542023">
        <w:rPr>
          <w:bCs/>
          <w:lang w:val="vi-VN"/>
        </w:rPr>
        <w:t>interface range e3/1 - 3</w:t>
      </w:r>
    </w:p>
    <w:p w14:paraId="6605892D" w14:textId="77777777" w:rsidR="00542023" w:rsidRPr="00542023" w:rsidRDefault="00542023" w:rsidP="00542023">
      <w:pPr>
        <w:rPr>
          <w:bCs/>
          <w:lang w:val="vi-VN"/>
        </w:rPr>
      </w:pPr>
      <w:r w:rsidRPr="00542023">
        <w:rPr>
          <w:bCs/>
          <w:lang w:val="vi-VN"/>
        </w:rPr>
        <w:t>switchport mode access</w:t>
      </w:r>
    </w:p>
    <w:p w14:paraId="7D6C6C05" w14:textId="77777777" w:rsidR="00542023" w:rsidRPr="00542023" w:rsidRDefault="00542023" w:rsidP="00542023">
      <w:pPr>
        <w:rPr>
          <w:bCs/>
          <w:lang w:val="vi-VN"/>
        </w:rPr>
      </w:pPr>
      <w:r w:rsidRPr="00542023">
        <w:rPr>
          <w:bCs/>
          <w:lang w:val="vi-VN"/>
        </w:rPr>
        <w:t>switchport access vlan 5</w:t>
      </w:r>
    </w:p>
    <w:p w14:paraId="4378F281" w14:textId="77777777" w:rsidR="00542023" w:rsidRPr="00542023" w:rsidRDefault="00542023" w:rsidP="00542023">
      <w:pPr>
        <w:rPr>
          <w:bCs/>
          <w:lang w:val="vi-VN"/>
        </w:rPr>
      </w:pPr>
      <w:r w:rsidRPr="00542023">
        <w:rPr>
          <w:bCs/>
          <w:lang w:val="vi-VN"/>
        </w:rPr>
        <w:t>no shutdown</w:t>
      </w:r>
    </w:p>
    <w:p w14:paraId="11FC0DEA" w14:textId="77777777" w:rsidR="00542023" w:rsidRPr="00542023" w:rsidRDefault="00542023" w:rsidP="00542023">
      <w:pPr>
        <w:rPr>
          <w:bCs/>
          <w:lang w:val="vi-VN"/>
        </w:rPr>
      </w:pPr>
      <w:r w:rsidRPr="00542023">
        <w:rPr>
          <w:bCs/>
          <w:lang w:val="vi-VN"/>
        </w:rPr>
        <w:t>exit</w:t>
      </w:r>
    </w:p>
    <w:p w14:paraId="0DAE95B0" w14:textId="77777777" w:rsidR="00542023" w:rsidRPr="00542023" w:rsidRDefault="00542023" w:rsidP="00542023">
      <w:pPr>
        <w:rPr>
          <w:bCs/>
          <w:lang w:val="vi-VN"/>
        </w:rPr>
      </w:pPr>
      <w:r w:rsidRPr="00542023">
        <w:rPr>
          <w:bCs/>
          <w:lang w:val="vi-VN"/>
        </w:rPr>
        <w:t>end</w:t>
      </w:r>
    </w:p>
    <w:p w14:paraId="7DB145F1" w14:textId="77777777" w:rsidR="00542023" w:rsidRPr="00542023" w:rsidRDefault="00542023" w:rsidP="00542023">
      <w:pPr>
        <w:rPr>
          <w:bCs/>
          <w:lang w:val="vi-VN"/>
        </w:rPr>
      </w:pPr>
      <w:r w:rsidRPr="00542023">
        <w:rPr>
          <w:bCs/>
          <w:lang w:val="vi-VN"/>
        </w:rPr>
        <w:t>write memory</w:t>
      </w:r>
    </w:p>
    <w:p w14:paraId="14D539EC" w14:textId="77777777" w:rsidR="00542023" w:rsidRPr="00542023" w:rsidRDefault="00542023" w:rsidP="00542023">
      <w:pPr>
        <w:rPr>
          <w:bCs/>
          <w:lang w:val="vi-VN"/>
        </w:rPr>
      </w:pPr>
    </w:p>
    <w:p w14:paraId="531BC084" w14:textId="77777777" w:rsidR="00542023" w:rsidRPr="00542023" w:rsidRDefault="00542023" w:rsidP="00542023">
      <w:pPr>
        <w:rPr>
          <w:bCs/>
          <w:lang w:val="vi-VN"/>
        </w:rPr>
      </w:pPr>
      <w:r w:rsidRPr="00542023">
        <w:rPr>
          <w:bCs/>
          <w:lang w:val="vi-VN"/>
        </w:rPr>
        <w:lastRenderedPageBreak/>
        <w:t>========== Tên thiết bị: SW_CL2 (switch) ==========</w:t>
      </w:r>
    </w:p>
    <w:p w14:paraId="6AB5611E" w14:textId="77777777" w:rsidR="00542023" w:rsidRPr="00542023" w:rsidRDefault="00542023" w:rsidP="00542023">
      <w:pPr>
        <w:rPr>
          <w:bCs/>
          <w:lang w:val="vi-VN"/>
        </w:rPr>
      </w:pPr>
      <w:r w:rsidRPr="00542023">
        <w:rPr>
          <w:bCs/>
          <w:lang w:val="vi-VN"/>
        </w:rPr>
        <w:t>enable</w:t>
      </w:r>
    </w:p>
    <w:p w14:paraId="4B5B9B95" w14:textId="77777777" w:rsidR="00542023" w:rsidRPr="00542023" w:rsidRDefault="00542023" w:rsidP="00542023">
      <w:pPr>
        <w:rPr>
          <w:bCs/>
          <w:lang w:val="vi-VN"/>
        </w:rPr>
      </w:pPr>
      <w:r w:rsidRPr="00542023">
        <w:rPr>
          <w:bCs/>
          <w:lang w:val="vi-VN"/>
        </w:rPr>
        <w:t>configure terminal</w:t>
      </w:r>
    </w:p>
    <w:p w14:paraId="146C7B3F" w14:textId="77777777" w:rsidR="00542023" w:rsidRPr="00542023" w:rsidRDefault="00542023" w:rsidP="00542023">
      <w:pPr>
        <w:rPr>
          <w:bCs/>
          <w:lang w:val="vi-VN"/>
        </w:rPr>
      </w:pPr>
      <w:r w:rsidRPr="00542023">
        <w:rPr>
          <w:bCs/>
          <w:lang w:val="vi-VN"/>
        </w:rPr>
        <w:t>vtp domain Long</w:t>
      </w:r>
    </w:p>
    <w:p w14:paraId="20C0EABE" w14:textId="77777777" w:rsidR="00542023" w:rsidRPr="00542023" w:rsidRDefault="00542023" w:rsidP="00542023">
      <w:pPr>
        <w:rPr>
          <w:bCs/>
          <w:lang w:val="vi-VN"/>
        </w:rPr>
      </w:pPr>
      <w:r w:rsidRPr="00542023">
        <w:rPr>
          <w:bCs/>
          <w:lang w:val="vi-VN"/>
        </w:rPr>
        <w:t>vtp password 23630851</w:t>
      </w:r>
    </w:p>
    <w:p w14:paraId="23FA401C" w14:textId="77777777" w:rsidR="00542023" w:rsidRPr="00542023" w:rsidRDefault="00542023" w:rsidP="00542023">
      <w:pPr>
        <w:rPr>
          <w:bCs/>
          <w:lang w:val="vi-VN"/>
        </w:rPr>
      </w:pPr>
      <w:r w:rsidRPr="00542023">
        <w:rPr>
          <w:bCs/>
          <w:lang w:val="vi-VN"/>
        </w:rPr>
        <w:t>vtp version 2</w:t>
      </w:r>
    </w:p>
    <w:p w14:paraId="527A37C8" w14:textId="77777777" w:rsidR="00542023" w:rsidRPr="00542023" w:rsidRDefault="00542023" w:rsidP="00542023">
      <w:pPr>
        <w:rPr>
          <w:bCs/>
          <w:lang w:val="vi-VN"/>
        </w:rPr>
      </w:pPr>
      <w:r w:rsidRPr="00542023">
        <w:rPr>
          <w:bCs/>
          <w:lang w:val="vi-VN"/>
        </w:rPr>
        <w:t>vtp mode client</w:t>
      </w:r>
    </w:p>
    <w:p w14:paraId="35BAC3AE" w14:textId="77777777" w:rsidR="00542023" w:rsidRPr="00542023" w:rsidRDefault="00542023" w:rsidP="00542023">
      <w:pPr>
        <w:rPr>
          <w:bCs/>
          <w:lang w:val="vi-VN"/>
        </w:rPr>
      </w:pPr>
      <w:r w:rsidRPr="00542023">
        <w:rPr>
          <w:bCs/>
          <w:lang w:val="vi-VN"/>
        </w:rPr>
        <w:t>interface range e0/0 - 2</w:t>
      </w:r>
    </w:p>
    <w:p w14:paraId="58F1C3C0" w14:textId="77777777" w:rsidR="00542023" w:rsidRPr="00542023" w:rsidRDefault="00542023" w:rsidP="00542023">
      <w:pPr>
        <w:rPr>
          <w:bCs/>
          <w:lang w:val="vi-VN"/>
        </w:rPr>
      </w:pPr>
      <w:r w:rsidRPr="00542023">
        <w:rPr>
          <w:bCs/>
          <w:lang w:val="vi-VN"/>
        </w:rPr>
        <w:t>switchport trunk encapsulation dot1q</w:t>
      </w:r>
    </w:p>
    <w:p w14:paraId="4DEF78E9" w14:textId="77777777" w:rsidR="00542023" w:rsidRPr="00542023" w:rsidRDefault="00542023" w:rsidP="00542023">
      <w:pPr>
        <w:rPr>
          <w:bCs/>
          <w:lang w:val="vi-VN"/>
        </w:rPr>
      </w:pPr>
      <w:r w:rsidRPr="00542023">
        <w:rPr>
          <w:bCs/>
          <w:lang w:val="vi-VN"/>
        </w:rPr>
        <w:t>switchport mode trunk</w:t>
      </w:r>
    </w:p>
    <w:p w14:paraId="76FE6C84" w14:textId="77777777" w:rsidR="00542023" w:rsidRPr="00542023" w:rsidRDefault="00542023" w:rsidP="00542023">
      <w:pPr>
        <w:rPr>
          <w:bCs/>
          <w:lang w:val="vi-VN"/>
        </w:rPr>
      </w:pPr>
      <w:r w:rsidRPr="00542023">
        <w:rPr>
          <w:bCs/>
          <w:lang w:val="vi-VN"/>
        </w:rPr>
        <w:t>no shutdown</w:t>
      </w:r>
    </w:p>
    <w:p w14:paraId="1995F70C" w14:textId="77777777" w:rsidR="00542023" w:rsidRPr="00542023" w:rsidRDefault="00542023" w:rsidP="00542023">
      <w:pPr>
        <w:rPr>
          <w:bCs/>
          <w:lang w:val="vi-VN"/>
        </w:rPr>
      </w:pPr>
      <w:r w:rsidRPr="00542023">
        <w:rPr>
          <w:bCs/>
          <w:lang w:val="vi-VN"/>
        </w:rPr>
        <w:t>exit</w:t>
      </w:r>
    </w:p>
    <w:p w14:paraId="29333AD6" w14:textId="77777777" w:rsidR="00542023" w:rsidRPr="00542023" w:rsidRDefault="00542023" w:rsidP="00542023">
      <w:pPr>
        <w:rPr>
          <w:bCs/>
          <w:lang w:val="vi-VN"/>
        </w:rPr>
      </w:pPr>
      <w:r w:rsidRPr="00542023">
        <w:rPr>
          <w:bCs/>
          <w:lang w:val="vi-VN"/>
        </w:rPr>
        <w:t>interface range e1/0 - 2</w:t>
      </w:r>
    </w:p>
    <w:p w14:paraId="2D64F56A" w14:textId="77777777" w:rsidR="00542023" w:rsidRPr="00542023" w:rsidRDefault="00542023" w:rsidP="00542023">
      <w:pPr>
        <w:rPr>
          <w:bCs/>
          <w:lang w:val="vi-VN"/>
        </w:rPr>
      </w:pPr>
      <w:r w:rsidRPr="00542023">
        <w:rPr>
          <w:bCs/>
          <w:lang w:val="vi-VN"/>
        </w:rPr>
        <w:t>switchport mode access</w:t>
      </w:r>
    </w:p>
    <w:p w14:paraId="1527BCE6" w14:textId="77777777" w:rsidR="00542023" w:rsidRPr="00542023" w:rsidRDefault="00542023" w:rsidP="00542023">
      <w:pPr>
        <w:rPr>
          <w:bCs/>
          <w:lang w:val="vi-VN"/>
        </w:rPr>
      </w:pPr>
      <w:r w:rsidRPr="00542023">
        <w:rPr>
          <w:bCs/>
          <w:lang w:val="vi-VN"/>
        </w:rPr>
        <w:t>switchport access vlan 2</w:t>
      </w:r>
    </w:p>
    <w:p w14:paraId="308691C8" w14:textId="77777777" w:rsidR="00542023" w:rsidRPr="00542023" w:rsidRDefault="00542023" w:rsidP="00542023">
      <w:pPr>
        <w:rPr>
          <w:bCs/>
          <w:lang w:val="vi-VN"/>
        </w:rPr>
      </w:pPr>
      <w:r w:rsidRPr="00542023">
        <w:rPr>
          <w:bCs/>
          <w:lang w:val="vi-VN"/>
        </w:rPr>
        <w:t>no shutdown</w:t>
      </w:r>
    </w:p>
    <w:p w14:paraId="35937169" w14:textId="77777777" w:rsidR="00542023" w:rsidRPr="00542023" w:rsidRDefault="00542023" w:rsidP="00542023">
      <w:pPr>
        <w:rPr>
          <w:bCs/>
          <w:lang w:val="vi-VN"/>
        </w:rPr>
      </w:pPr>
      <w:r w:rsidRPr="00542023">
        <w:rPr>
          <w:bCs/>
          <w:lang w:val="vi-VN"/>
        </w:rPr>
        <w:t>exit</w:t>
      </w:r>
    </w:p>
    <w:p w14:paraId="7472951E" w14:textId="77777777" w:rsidR="00542023" w:rsidRPr="00542023" w:rsidRDefault="00542023" w:rsidP="00542023">
      <w:pPr>
        <w:rPr>
          <w:bCs/>
          <w:lang w:val="vi-VN"/>
        </w:rPr>
      </w:pPr>
      <w:r w:rsidRPr="00542023">
        <w:rPr>
          <w:bCs/>
          <w:lang w:val="vi-VN"/>
        </w:rPr>
        <w:t>interface e1/3</w:t>
      </w:r>
    </w:p>
    <w:p w14:paraId="6ACFA724" w14:textId="77777777" w:rsidR="00542023" w:rsidRPr="00542023" w:rsidRDefault="00542023" w:rsidP="00542023">
      <w:pPr>
        <w:rPr>
          <w:bCs/>
          <w:lang w:val="vi-VN"/>
        </w:rPr>
      </w:pPr>
      <w:r w:rsidRPr="00542023">
        <w:rPr>
          <w:bCs/>
          <w:lang w:val="vi-VN"/>
        </w:rPr>
        <w:t>switchport mode access</w:t>
      </w:r>
    </w:p>
    <w:p w14:paraId="3B4C0B09" w14:textId="77777777" w:rsidR="00542023" w:rsidRPr="00542023" w:rsidRDefault="00542023" w:rsidP="00542023">
      <w:pPr>
        <w:rPr>
          <w:bCs/>
          <w:lang w:val="vi-VN"/>
        </w:rPr>
      </w:pPr>
      <w:r w:rsidRPr="00542023">
        <w:rPr>
          <w:bCs/>
          <w:lang w:val="vi-VN"/>
        </w:rPr>
        <w:t>switchport access vlan 3</w:t>
      </w:r>
    </w:p>
    <w:p w14:paraId="6F5034F4" w14:textId="77777777" w:rsidR="00542023" w:rsidRPr="00542023" w:rsidRDefault="00542023" w:rsidP="00542023">
      <w:pPr>
        <w:rPr>
          <w:bCs/>
          <w:lang w:val="vi-VN"/>
        </w:rPr>
      </w:pPr>
      <w:r w:rsidRPr="00542023">
        <w:rPr>
          <w:bCs/>
          <w:lang w:val="vi-VN"/>
        </w:rPr>
        <w:t>no shutdown</w:t>
      </w:r>
    </w:p>
    <w:p w14:paraId="730C68ED" w14:textId="77777777" w:rsidR="00542023" w:rsidRPr="00542023" w:rsidRDefault="00542023" w:rsidP="00542023">
      <w:pPr>
        <w:rPr>
          <w:bCs/>
          <w:lang w:val="vi-VN"/>
        </w:rPr>
      </w:pPr>
      <w:r w:rsidRPr="00542023">
        <w:rPr>
          <w:bCs/>
          <w:lang w:val="vi-VN"/>
        </w:rPr>
        <w:t>exit</w:t>
      </w:r>
    </w:p>
    <w:p w14:paraId="3E2248B4" w14:textId="77777777" w:rsidR="00542023" w:rsidRPr="00542023" w:rsidRDefault="00542023" w:rsidP="00542023">
      <w:pPr>
        <w:rPr>
          <w:bCs/>
          <w:lang w:val="vi-VN"/>
        </w:rPr>
      </w:pPr>
      <w:r w:rsidRPr="00542023">
        <w:rPr>
          <w:bCs/>
          <w:lang w:val="vi-VN"/>
        </w:rPr>
        <w:t>interface range e2/2 - 3</w:t>
      </w:r>
    </w:p>
    <w:p w14:paraId="444BFDED" w14:textId="77777777" w:rsidR="00542023" w:rsidRPr="00542023" w:rsidRDefault="00542023" w:rsidP="00542023">
      <w:pPr>
        <w:rPr>
          <w:bCs/>
          <w:lang w:val="vi-VN"/>
        </w:rPr>
      </w:pPr>
      <w:r w:rsidRPr="00542023">
        <w:rPr>
          <w:bCs/>
          <w:lang w:val="vi-VN"/>
        </w:rPr>
        <w:t>switchport mode access</w:t>
      </w:r>
    </w:p>
    <w:p w14:paraId="32595373" w14:textId="77777777" w:rsidR="00542023" w:rsidRPr="00542023" w:rsidRDefault="00542023" w:rsidP="00542023">
      <w:pPr>
        <w:rPr>
          <w:bCs/>
          <w:lang w:val="vi-VN"/>
        </w:rPr>
      </w:pPr>
      <w:r w:rsidRPr="00542023">
        <w:rPr>
          <w:bCs/>
          <w:lang w:val="vi-VN"/>
        </w:rPr>
        <w:t>switchport access vlan 4</w:t>
      </w:r>
    </w:p>
    <w:p w14:paraId="27E34144" w14:textId="77777777" w:rsidR="00542023" w:rsidRPr="00542023" w:rsidRDefault="00542023" w:rsidP="00542023">
      <w:pPr>
        <w:rPr>
          <w:bCs/>
          <w:lang w:val="vi-VN"/>
        </w:rPr>
      </w:pPr>
      <w:r w:rsidRPr="00542023">
        <w:rPr>
          <w:bCs/>
          <w:lang w:val="vi-VN"/>
        </w:rPr>
        <w:t>no shutdown</w:t>
      </w:r>
    </w:p>
    <w:p w14:paraId="544B830D" w14:textId="77777777" w:rsidR="00542023" w:rsidRPr="00542023" w:rsidRDefault="00542023" w:rsidP="00542023">
      <w:pPr>
        <w:rPr>
          <w:bCs/>
          <w:lang w:val="vi-VN"/>
        </w:rPr>
      </w:pPr>
      <w:r w:rsidRPr="00542023">
        <w:rPr>
          <w:bCs/>
          <w:lang w:val="vi-VN"/>
        </w:rPr>
        <w:t>exit</w:t>
      </w:r>
    </w:p>
    <w:p w14:paraId="6FEF7026" w14:textId="77777777" w:rsidR="00542023" w:rsidRPr="00542023" w:rsidRDefault="00542023" w:rsidP="00542023">
      <w:pPr>
        <w:rPr>
          <w:bCs/>
          <w:lang w:val="vi-VN"/>
        </w:rPr>
      </w:pPr>
      <w:r w:rsidRPr="00542023">
        <w:rPr>
          <w:bCs/>
          <w:lang w:val="vi-VN"/>
        </w:rPr>
        <w:t>interface range e3/1 - 3</w:t>
      </w:r>
    </w:p>
    <w:p w14:paraId="4FAE4742" w14:textId="77777777" w:rsidR="00542023" w:rsidRPr="00542023" w:rsidRDefault="00542023" w:rsidP="00542023">
      <w:pPr>
        <w:rPr>
          <w:bCs/>
          <w:lang w:val="vi-VN"/>
        </w:rPr>
      </w:pPr>
      <w:r w:rsidRPr="00542023">
        <w:rPr>
          <w:bCs/>
          <w:lang w:val="vi-VN"/>
        </w:rPr>
        <w:lastRenderedPageBreak/>
        <w:t>switchport mode access</w:t>
      </w:r>
    </w:p>
    <w:p w14:paraId="6BF086B7" w14:textId="77777777" w:rsidR="00542023" w:rsidRPr="00542023" w:rsidRDefault="00542023" w:rsidP="00542023">
      <w:pPr>
        <w:rPr>
          <w:bCs/>
          <w:lang w:val="vi-VN"/>
        </w:rPr>
      </w:pPr>
      <w:r w:rsidRPr="00542023">
        <w:rPr>
          <w:bCs/>
          <w:lang w:val="vi-VN"/>
        </w:rPr>
        <w:t>switchport access vlan 5</w:t>
      </w:r>
    </w:p>
    <w:p w14:paraId="056D0F39" w14:textId="77777777" w:rsidR="00542023" w:rsidRPr="00542023" w:rsidRDefault="00542023" w:rsidP="00542023">
      <w:pPr>
        <w:rPr>
          <w:bCs/>
          <w:lang w:val="vi-VN"/>
        </w:rPr>
      </w:pPr>
      <w:r w:rsidRPr="00542023">
        <w:rPr>
          <w:bCs/>
          <w:lang w:val="vi-VN"/>
        </w:rPr>
        <w:t>no shutdown</w:t>
      </w:r>
    </w:p>
    <w:p w14:paraId="43EDB12F" w14:textId="77777777" w:rsidR="00542023" w:rsidRPr="00542023" w:rsidRDefault="00542023" w:rsidP="00542023">
      <w:pPr>
        <w:rPr>
          <w:bCs/>
          <w:lang w:val="vi-VN"/>
        </w:rPr>
      </w:pPr>
      <w:r w:rsidRPr="00542023">
        <w:rPr>
          <w:bCs/>
          <w:lang w:val="vi-VN"/>
        </w:rPr>
        <w:t>exit</w:t>
      </w:r>
    </w:p>
    <w:p w14:paraId="10B329C0" w14:textId="77777777" w:rsidR="00542023" w:rsidRPr="00542023" w:rsidRDefault="00542023" w:rsidP="00542023">
      <w:pPr>
        <w:rPr>
          <w:bCs/>
          <w:lang w:val="vi-VN"/>
        </w:rPr>
      </w:pPr>
      <w:r w:rsidRPr="00542023">
        <w:rPr>
          <w:bCs/>
          <w:lang w:val="vi-VN"/>
        </w:rPr>
        <w:t>end</w:t>
      </w:r>
    </w:p>
    <w:p w14:paraId="44555DC7" w14:textId="77777777" w:rsidR="00542023" w:rsidRPr="00542023" w:rsidRDefault="00542023" w:rsidP="00542023">
      <w:pPr>
        <w:rPr>
          <w:bCs/>
          <w:lang w:val="vi-VN"/>
        </w:rPr>
      </w:pPr>
      <w:r w:rsidRPr="00542023">
        <w:rPr>
          <w:bCs/>
          <w:lang w:val="vi-VN"/>
        </w:rPr>
        <w:t>write memory</w:t>
      </w:r>
    </w:p>
    <w:p w14:paraId="19FB6985" w14:textId="77777777" w:rsidR="00542023" w:rsidRPr="00542023" w:rsidRDefault="00542023" w:rsidP="00542023">
      <w:pPr>
        <w:rPr>
          <w:bCs/>
          <w:lang w:val="vi-VN"/>
        </w:rPr>
      </w:pPr>
    </w:p>
    <w:p w14:paraId="5D0BDF11" w14:textId="77777777" w:rsidR="00542023" w:rsidRPr="00542023" w:rsidRDefault="00542023" w:rsidP="00542023">
      <w:pPr>
        <w:rPr>
          <w:bCs/>
          <w:lang w:val="vi-VN"/>
        </w:rPr>
      </w:pPr>
      <w:r w:rsidRPr="00542023">
        <w:rPr>
          <w:bCs/>
          <w:lang w:val="vi-VN"/>
        </w:rPr>
        <w:t>========== Tên thiết bị: VPC2_1 (vpcs) ==========</w:t>
      </w:r>
    </w:p>
    <w:p w14:paraId="2B798185" w14:textId="77777777" w:rsidR="00542023" w:rsidRPr="00542023" w:rsidRDefault="00542023" w:rsidP="00542023">
      <w:pPr>
        <w:rPr>
          <w:bCs/>
          <w:lang w:val="vi-VN"/>
        </w:rPr>
      </w:pPr>
      <w:r w:rsidRPr="00542023">
        <w:rPr>
          <w:bCs/>
          <w:lang w:val="vi-VN"/>
        </w:rPr>
        <w:t>ip 192.168.2.2 255.255.255.0 192.168.2.1</w:t>
      </w:r>
    </w:p>
    <w:p w14:paraId="6F6A85D5" w14:textId="77777777" w:rsidR="00542023" w:rsidRPr="00542023" w:rsidRDefault="00542023" w:rsidP="00542023">
      <w:pPr>
        <w:rPr>
          <w:bCs/>
          <w:lang w:val="vi-VN"/>
        </w:rPr>
      </w:pPr>
      <w:r w:rsidRPr="00542023">
        <w:rPr>
          <w:bCs/>
          <w:lang w:val="vi-VN"/>
        </w:rPr>
        <w:t>save</w:t>
      </w:r>
    </w:p>
    <w:p w14:paraId="649D3742" w14:textId="77777777" w:rsidR="00542023" w:rsidRPr="00542023" w:rsidRDefault="00542023" w:rsidP="00542023">
      <w:pPr>
        <w:rPr>
          <w:bCs/>
          <w:lang w:val="vi-VN"/>
        </w:rPr>
      </w:pPr>
    </w:p>
    <w:p w14:paraId="7E5DDAFB" w14:textId="77777777" w:rsidR="00542023" w:rsidRPr="00542023" w:rsidRDefault="00542023" w:rsidP="00542023">
      <w:pPr>
        <w:rPr>
          <w:bCs/>
          <w:lang w:val="vi-VN"/>
        </w:rPr>
      </w:pPr>
      <w:r w:rsidRPr="00542023">
        <w:rPr>
          <w:bCs/>
          <w:lang w:val="vi-VN"/>
        </w:rPr>
        <w:t>========== Tên thiết bị: VPC3_1 (vpcs) ==========</w:t>
      </w:r>
    </w:p>
    <w:p w14:paraId="71A6C09F" w14:textId="77777777" w:rsidR="00542023" w:rsidRPr="00542023" w:rsidRDefault="00542023" w:rsidP="00542023">
      <w:pPr>
        <w:rPr>
          <w:bCs/>
          <w:lang w:val="vi-VN"/>
        </w:rPr>
      </w:pPr>
      <w:r w:rsidRPr="00542023">
        <w:rPr>
          <w:bCs/>
          <w:lang w:val="vi-VN"/>
        </w:rPr>
        <w:t>ip 192.168.3.3 255.255.255.0 192.168.3.1</w:t>
      </w:r>
    </w:p>
    <w:p w14:paraId="25389444" w14:textId="77777777" w:rsidR="00542023" w:rsidRPr="00542023" w:rsidRDefault="00542023" w:rsidP="00542023">
      <w:pPr>
        <w:rPr>
          <w:bCs/>
          <w:lang w:val="vi-VN"/>
        </w:rPr>
      </w:pPr>
      <w:r w:rsidRPr="00542023">
        <w:rPr>
          <w:bCs/>
          <w:lang w:val="vi-VN"/>
        </w:rPr>
        <w:t>save</w:t>
      </w:r>
    </w:p>
    <w:p w14:paraId="069CBBF7" w14:textId="77777777" w:rsidR="00542023" w:rsidRPr="00542023" w:rsidRDefault="00542023" w:rsidP="00542023">
      <w:pPr>
        <w:rPr>
          <w:bCs/>
          <w:lang w:val="vi-VN"/>
        </w:rPr>
      </w:pPr>
    </w:p>
    <w:p w14:paraId="45E39C3E" w14:textId="77777777" w:rsidR="00542023" w:rsidRPr="00542023" w:rsidRDefault="00542023" w:rsidP="00542023">
      <w:pPr>
        <w:rPr>
          <w:bCs/>
          <w:lang w:val="vi-VN"/>
        </w:rPr>
      </w:pPr>
      <w:r w:rsidRPr="00542023">
        <w:rPr>
          <w:bCs/>
          <w:lang w:val="vi-VN"/>
        </w:rPr>
        <w:t>========== Tên thiết bị: VPC4_1 (vpcs) ==========</w:t>
      </w:r>
    </w:p>
    <w:p w14:paraId="47EDC220" w14:textId="77777777" w:rsidR="00542023" w:rsidRPr="00542023" w:rsidRDefault="00542023" w:rsidP="00542023">
      <w:pPr>
        <w:rPr>
          <w:bCs/>
          <w:lang w:val="vi-VN"/>
        </w:rPr>
      </w:pPr>
      <w:r w:rsidRPr="00542023">
        <w:rPr>
          <w:bCs/>
          <w:lang w:val="vi-VN"/>
        </w:rPr>
        <w:t>ip 192.168.4.4 255.255.255.0 192.168.4.1</w:t>
      </w:r>
    </w:p>
    <w:p w14:paraId="073D2A08" w14:textId="77777777" w:rsidR="00542023" w:rsidRPr="00542023" w:rsidRDefault="00542023" w:rsidP="00542023">
      <w:pPr>
        <w:rPr>
          <w:bCs/>
          <w:lang w:val="vi-VN"/>
        </w:rPr>
      </w:pPr>
      <w:r w:rsidRPr="00542023">
        <w:rPr>
          <w:bCs/>
          <w:lang w:val="vi-VN"/>
        </w:rPr>
        <w:t>save</w:t>
      </w:r>
    </w:p>
    <w:p w14:paraId="508237AB" w14:textId="77777777" w:rsidR="00542023" w:rsidRPr="00542023" w:rsidRDefault="00542023" w:rsidP="00542023">
      <w:pPr>
        <w:rPr>
          <w:bCs/>
          <w:lang w:val="vi-VN"/>
        </w:rPr>
      </w:pPr>
    </w:p>
    <w:p w14:paraId="2E9E6EE4" w14:textId="77777777" w:rsidR="00542023" w:rsidRPr="00542023" w:rsidRDefault="00542023" w:rsidP="00542023">
      <w:pPr>
        <w:rPr>
          <w:bCs/>
          <w:lang w:val="vi-VN"/>
        </w:rPr>
      </w:pPr>
      <w:r w:rsidRPr="00542023">
        <w:rPr>
          <w:bCs/>
          <w:lang w:val="vi-VN"/>
        </w:rPr>
        <w:t>========== Tên thiết bị: VPC5_1 (vpcs) ==========</w:t>
      </w:r>
    </w:p>
    <w:p w14:paraId="0F10FD85" w14:textId="77777777" w:rsidR="00542023" w:rsidRPr="00542023" w:rsidRDefault="00542023" w:rsidP="00542023">
      <w:pPr>
        <w:rPr>
          <w:bCs/>
          <w:lang w:val="vi-VN"/>
        </w:rPr>
      </w:pPr>
      <w:r w:rsidRPr="00542023">
        <w:rPr>
          <w:bCs/>
          <w:lang w:val="vi-VN"/>
        </w:rPr>
        <w:t>ip 192.168.5.5 255.255.255.0 192.168.5.1</w:t>
      </w:r>
    </w:p>
    <w:p w14:paraId="19DA7EE2" w14:textId="77777777" w:rsidR="00542023" w:rsidRPr="00542023" w:rsidRDefault="00542023" w:rsidP="00542023">
      <w:pPr>
        <w:rPr>
          <w:bCs/>
          <w:lang w:val="vi-VN"/>
        </w:rPr>
      </w:pPr>
      <w:r w:rsidRPr="00542023">
        <w:rPr>
          <w:bCs/>
          <w:lang w:val="vi-VN"/>
        </w:rPr>
        <w:t>save</w:t>
      </w:r>
    </w:p>
    <w:p w14:paraId="6E4253FA" w14:textId="77777777" w:rsidR="00542023" w:rsidRPr="00542023" w:rsidRDefault="00542023" w:rsidP="00542023">
      <w:pPr>
        <w:rPr>
          <w:bCs/>
          <w:lang w:val="vi-VN"/>
        </w:rPr>
      </w:pPr>
    </w:p>
    <w:p w14:paraId="019CA0A6" w14:textId="77777777" w:rsidR="00542023" w:rsidRPr="00542023" w:rsidRDefault="00542023" w:rsidP="00542023">
      <w:pPr>
        <w:rPr>
          <w:bCs/>
          <w:lang w:val="vi-VN"/>
        </w:rPr>
      </w:pPr>
      <w:r w:rsidRPr="00542023">
        <w:rPr>
          <w:bCs/>
          <w:lang w:val="vi-VN"/>
        </w:rPr>
        <w:t>========== Tên thiết bị: VPC2_2 (vpcs) ==========</w:t>
      </w:r>
    </w:p>
    <w:p w14:paraId="70CBB979" w14:textId="77777777" w:rsidR="00542023" w:rsidRPr="00542023" w:rsidRDefault="00542023" w:rsidP="00542023">
      <w:pPr>
        <w:rPr>
          <w:bCs/>
          <w:lang w:val="vi-VN"/>
        </w:rPr>
      </w:pPr>
      <w:r w:rsidRPr="00542023">
        <w:rPr>
          <w:bCs/>
          <w:lang w:val="vi-VN"/>
        </w:rPr>
        <w:t>ip 192.168.2.12 255.255.255.0 192.168.2.1</w:t>
      </w:r>
    </w:p>
    <w:p w14:paraId="52974780" w14:textId="77777777" w:rsidR="00542023" w:rsidRPr="00542023" w:rsidRDefault="00542023" w:rsidP="00542023">
      <w:pPr>
        <w:rPr>
          <w:bCs/>
          <w:lang w:val="vi-VN"/>
        </w:rPr>
      </w:pPr>
      <w:r w:rsidRPr="00542023">
        <w:rPr>
          <w:bCs/>
          <w:lang w:val="vi-VN"/>
        </w:rPr>
        <w:t>save</w:t>
      </w:r>
    </w:p>
    <w:p w14:paraId="109ED823" w14:textId="77777777" w:rsidR="00542023" w:rsidRPr="00542023" w:rsidRDefault="00542023" w:rsidP="00542023">
      <w:pPr>
        <w:rPr>
          <w:bCs/>
          <w:lang w:val="vi-VN"/>
        </w:rPr>
      </w:pPr>
    </w:p>
    <w:p w14:paraId="38D67A00" w14:textId="77777777" w:rsidR="00542023" w:rsidRPr="00542023" w:rsidRDefault="00542023" w:rsidP="00542023">
      <w:pPr>
        <w:rPr>
          <w:bCs/>
          <w:lang w:val="vi-VN"/>
        </w:rPr>
      </w:pPr>
      <w:r w:rsidRPr="00542023">
        <w:rPr>
          <w:bCs/>
          <w:lang w:val="vi-VN"/>
        </w:rPr>
        <w:t>========== Tên thiết bị: VPC3_2 (vpcs) ==========</w:t>
      </w:r>
    </w:p>
    <w:p w14:paraId="17133030" w14:textId="77777777" w:rsidR="00542023" w:rsidRPr="00542023" w:rsidRDefault="00542023" w:rsidP="00542023">
      <w:pPr>
        <w:rPr>
          <w:bCs/>
          <w:lang w:val="vi-VN"/>
        </w:rPr>
      </w:pPr>
      <w:r w:rsidRPr="00542023">
        <w:rPr>
          <w:bCs/>
          <w:lang w:val="vi-VN"/>
        </w:rPr>
        <w:lastRenderedPageBreak/>
        <w:t>ip 192.168.3.13 255.255.255.0 192.168.3.1</w:t>
      </w:r>
    </w:p>
    <w:p w14:paraId="562C6146" w14:textId="77777777" w:rsidR="00542023" w:rsidRPr="00542023" w:rsidRDefault="00542023" w:rsidP="00542023">
      <w:pPr>
        <w:rPr>
          <w:bCs/>
          <w:lang w:val="vi-VN"/>
        </w:rPr>
      </w:pPr>
      <w:r w:rsidRPr="00542023">
        <w:rPr>
          <w:bCs/>
          <w:lang w:val="vi-VN"/>
        </w:rPr>
        <w:t>save</w:t>
      </w:r>
    </w:p>
    <w:p w14:paraId="7F9CB156" w14:textId="77777777" w:rsidR="00542023" w:rsidRPr="00542023" w:rsidRDefault="00542023" w:rsidP="00542023">
      <w:pPr>
        <w:rPr>
          <w:bCs/>
          <w:lang w:val="vi-VN"/>
        </w:rPr>
      </w:pPr>
    </w:p>
    <w:p w14:paraId="394C3A90" w14:textId="77777777" w:rsidR="00542023" w:rsidRPr="00542023" w:rsidRDefault="00542023" w:rsidP="00542023">
      <w:pPr>
        <w:rPr>
          <w:bCs/>
          <w:lang w:val="vi-VN"/>
        </w:rPr>
      </w:pPr>
      <w:r w:rsidRPr="00542023">
        <w:rPr>
          <w:bCs/>
          <w:lang w:val="vi-VN"/>
        </w:rPr>
        <w:t>========== Tên thiết bị: VPC4_2 (vpcs) ==========</w:t>
      </w:r>
    </w:p>
    <w:p w14:paraId="3C6F65C7" w14:textId="77777777" w:rsidR="00542023" w:rsidRPr="00542023" w:rsidRDefault="00542023" w:rsidP="00542023">
      <w:pPr>
        <w:rPr>
          <w:bCs/>
          <w:lang w:val="vi-VN"/>
        </w:rPr>
      </w:pPr>
      <w:r w:rsidRPr="00542023">
        <w:rPr>
          <w:bCs/>
          <w:lang w:val="vi-VN"/>
        </w:rPr>
        <w:t>ip 192.168.4.14 255.255.255.0 192.168.4.1</w:t>
      </w:r>
    </w:p>
    <w:p w14:paraId="18A0575E" w14:textId="77777777" w:rsidR="00542023" w:rsidRPr="00542023" w:rsidRDefault="00542023" w:rsidP="00542023">
      <w:pPr>
        <w:rPr>
          <w:bCs/>
          <w:lang w:val="vi-VN"/>
        </w:rPr>
      </w:pPr>
      <w:r w:rsidRPr="00542023">
        <w:rPr>
          <w:bCs/>
          <w:lang w:val="vi-VN"/>
        </w:rPr>
        <w:t>save</w:t>
      </w:r>
    </w:p>
    <w:p w14:paraId="5A445CFB" w14:textId="77777777" w:rsidR="00542023" w:rsidRPr="00542023" w:rsidRDefault="00542023" w:rsidP="00542023">
      <w:pPr>
        <w:rPr>
          <w:bCs/>
          <w:lang w:val="vi-VN"/>
        </w:rPr>
      </w:pPr>
    </w:p>
    <w:p w14:paraId="0BAFECFE" w14:textId="77777777" w:rsidR="00542023" w:rsidRPr="00542023" w:rsidRDefault="00542023" w:rsidP="00542023">
      <w:pPr>
        <w:rPr>
          <w:bCs/>
          <w:lang w:val="vi-VN"/>
        </w:rPr>
      </w:pPr>
      <w:r w:rsidRPr="00542023">
        <w:rPr>
          <w:bCs/>
          <w:lang w:val="vi-VN"/>
        </w:rPr>
        <w:t>========== Tên thiết bị: VPC5_2 (vpcs) ==========</w:t>
      </w:r>
    </w:p>
    <w:p w14:paraId="77237DA6" w14:textId="77777777" w:rsidR="00542023" w:rsidRPr="00542023" w:rsidRDefault="00542023" w:rsidP="00542023">
      <w:pPr>
        <w:rPr>
          <w:bCs/>
          <w:lang w:val="vi-VN"/>
        </w:rPr>
      </w:pPr>
      <w:r w:rsidRPr="00542023">
        <w:rPr>
          <w:bCs/>
          <w:lang w:val="vi-VN"/>
        </w:rPr>
        <w:t>ip 192.168.5.15 255.255.255.0 192.168.5.1</w:t>
      </w:r>
    </w:p>
    <w:p w14:paraId="27983E0B" w14:textId="77777777" w:rsidR="00542023" w:rsidRPr="00542023" w:rsidRDefault="00542023" w:rsidP="00542023">
      <w:pPr>
        <w:rPr>
          <w:bCs/>
          <w:lang w:val="vi-VN"/>
        </w:rPr>
      </w:pPr>
      <w:r w:rsidRPr="00542023">
        <w:rPr>
          <w:bCs/>
          <w:lang w:val="vi-VN"/>
        </w:rPr>
        <w:t>save</w:t>
      </w:r>
    </w:p>
    <w:p w14:paraId="169105D7" w14:textId="77777777" w:rsidR="00542023" w:rsidRPr="00542023" w:rsidRDefault="00542023" w:rsidP="00542023">
      <w:pPr>
        <w:rPr>
          <w:bCs/>
          <w:lang w:val="vi-VN"/>
        </w:rPr>
      </w:pPr>
    </w:p>
    <w:p w14:paraId="5499B46A" w14:textId="77777777" w:rsidR="00542023" w:rsidRPr="00542023" w:rsidRDefault="00542023" w:rsidP="00542023">
      <w:pPr>
        <w:rPr>
          <w:bCs/>
          <w:lang w:val="vi-VN"/>
        </w:rPr>
      </w:pPr>
      <w:r w:rsidRPr="00542023">
        <w:rPr>
          <w:bCs/>
          <w:lang w:val="vi-VN"/>
        </w:rPr>
        <w:t>========== Tên thiết bị: PC7 (vpcs) ==========</w:t>
      </w:r>
    </w:p>
    <w:p w14:paraId="27AB1FE6" w14:textId="77777777" w:rsidR="00542023" w:rsidRPr="00542023" w:rsidRDefault="00542023" w:rsidP="00542023">
      <w:pPr>
        <w:rPr>
          <w:bCs/>
          <w:lang w:val="vi-VN"/>
        </w:rPr>
      </w:pPr>
      <w:r w:rsidRPr="00542023">
        <w:rPr>
          <w:bCs/>
          <w:lang w:val="vi-VN"/>
        </w:rPr>
        <w:t>ip 172.16.0.7 255.255.255.0 172.16.0.1</w:t>
      </w:r>
    </w:p>
    <w:p w14:paraId="6AF388C7" w14:textId="77777777" w:rsidR="00542023" w:rsidRPr="00542023" w:rsidRDefault="00542023" w:rsidP="00542023">
      <w:pPr>
        <w:rPr>
          <w:bCs/>
          <w:lang w:val="vi-VN"/>
        </w:rPr>
      </w:pPr>
      <w:r w:rsidRPr="00542023">
        <w:rPr>
          <w:bCs/>
          <w:lang w:val="vi-VN"/>
        </w:rPr>
        <w:t>save</w:t>
      </w:r>
    </w:p>
    <w:p w14:paraId="0DEED539" w14:textId="77777777" w:rsidR="00542023" w:rsidRDefault="00542023" w:rsidP="00C66B89">
      <w:pPr>
        <w:rPr>
          <w:bCs/>
          <w:lang w:val="vi-VN"/>
        </w:rPr>
      </w:pPr>
    </w:p>
    <w:p w14:paraId="30BCAB26" w14:textId="151BF3A1" w:rsidR="00FE3C38" w:rsidRDefault="00FE3C38" w:rsidP="00C66B89">
      <w:pPr>
        <w:rPr>
          <w:bCs/>
          <w:lang w:val="vi-VN"/>
        </w:rPr>
      </w:pPr>
      <w:r w:rsidRPr="00FE3C38">
        <w:rPr>
          <w:bCs/>
          <w:noProof/>
          <w:lang w:val="vi-VN"/>
        </w:rPr>
        <w:lastRenderedPageBreak/>
        <w:drawing>
          <wp:inline distT="0" distB="0" distL="0" distR="0" wp14:anchorId="6C5E2D52" wp14:editId="73FD87B7">
            <wp:extent cx="5163271" cy="4086795"/>
            <wp:effectExtent l="0" t="0" r="0" b="9525"/>
            <wp:docPr id="1036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170" name=""/>
                    <pic:cNvPicPr/>
                  </pic:nvPicPr>
                  <pic:blipFill>
                    <a:blip r:embed="rId19"/>
                    <a:stretch>
                      <a:fillRect/>
                    </a:stretch>
                  </pic:blipFill>
                  <pic:spPr>
                    <a:xfrm>
                      <a:off x="0" y="0"/>
                      <a:ext cx="5163271" cy="4086795"/>
                    </a:xfrm>
                    <a:prstGeom prst="rect">
                      <a:avLst/>
                    </a:prstGeom>
                  </pic:spPr>
                </pic:pic>
              </a:graphicData>
            </a:graphic>
          </wp:inline>
        </w:drawing>
      </w:r>
    </w:p>
    <w:p w14:paraId="6EB55C0C" w14:textId="4C8E4478" w:rsidR="00FE3C38" w:rsidRDefault="00FE3C38" w:rsidP="00C66B89">
      <w:pPr>
        <w:rPr>
          <w:bCs/>
          <w:lang w:val="vi-VN"/>
        </w:rPr>
      </w:pPr>
      <w:r w:rsidRPr="00FE3C38">
        <w:rPr>
          <w:bCs/>
          <w:lang w:val="vi-VN"/>
        </w:rPr>
        <w:t>Hình ảnh bảng định tuyến của R1 cho thấy kỹ thuật Router-on-a-Stick đã hoạt động. Cổng vật lý e0/0 được chia thành 4 subinterfaces ảo làm gateway cho 4 VLAN. Router R1 học được đường đi sang dải 172.16.0.0/24 của PC7 thông qua định tuyến tĩnh chỉ sang R2.</w:t>
      </w:r>
    </w:p>
    <w:p w14:paraId="6AEA0112" w14:textId="62A0B480" w:rsidR="00FE3C38" w:rsidRDefault="009A4395" w:rsidP="00C66B89">
      <w:pPr>
        <w:rPr>
          <w:bCs/>
          <w:lang w:val="vi-VN"/>
        </w:rPr>
      </w:pPr>
      <w:r w:rsidRPr="009A4395">
        <w:rPr>
          <w:bCs/>
          <w:noProof/>
          <w:lang w:val="vi-VN"/>
        </w:rPr>
        <w:lastRenderedPageBreak/>
        <w:drawing>
          <wp:inline distT="0" distB="0" distL="0" distR="0" wp14:anchorId="4A3972B5" wp14:editId="042B5C99">
            <wp:extent cx="5943600" cy="3949700"/>
            <wp:effectExtent l="0" t="0" r="0" b="0"/>
            <wp:docPr id="100195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8439" name=""/>
                    <pic:cNvPicPr/>
                  </pic:nvPicPr>
                  <pic:blipFill>
                    <a:blip r:embed="rId20"/>
                    <a:stretch>
                      <a:fillRect/>
                    </a:stretch>
                  </pic:blipFill>
                  <pic:spPr>
                    <a:xfrm>
                      <a:off x="0" y="0"/>
                      <a:ext cx="5943600" cy="3949700"/>
                    </a:xfrm>
                    <a:prstGeom prst="rect">
                      <a:avLst/>
                    </a:prstGeom>
                  </pic:spPr>
                </pic:pic>
              </a:graphicData>
            </a:graphic>
          </wp:inline>
        </w:drawing>
      </w:r>
    </w:p>
    <w:p w14:paraId="2FC95402" w14:textId="4DB41730" w:rsidR="009A4395" w:rsidRDefault="009A4395" w:rsidP="00C66B89">
      <w:pPr>
        <w:rPr>
          <w:bCs/>
          <w:lang w:val="vi-VN"/>
        </w:rPr>
      </w:pPr>
      <w:r w:rsidRPr="009A4395">
        <w:rPr>
          <w:bCs/>
          <w:lang w:val="vi-VN"/>
        </w:rPr>
        <w:t>Bảng định tuyến của R2 hiển thị các static route trỏ về các mạng VLAN nội bộ thông qua cổng Serial của R1. Nhờ đó, R2 biết cách trả gói tin phản hồi về cho các máy trạm thuộc VLAN 2, 3, 4, 5.</w:t>
      </w:r>
    </w:p>
    <w:p w14:paraId="1D348B3D" w14:textId="5C893678" w:rsidR="00A259F9" w:rsidRDefault="00A259F9" w:rsidP="00C66B89">
      <w:pPr>
        <w:rPr>
          <w:bCs/>
          <w:lang w:val="vi-VN"/>
        </w:rPr>
      </w:pPr>
      <w:r w:rsidRPr="00A259F9">
        <w:rPr>
          <w:bCs/>
          <w:noProof/>
          <w:lang w:val="vi-VN"/>
        </w:rPr>
        <w:drawing>
          <wp:inline distT="0" distB="0" distL="0" distR="0" wp14:anchorId="16FB766F" wp14:editId="4157CB06">
            <wp:extent cx="5943600" cy="3211195"/>
            <wp:effectExtent l="0" t="0" r="0" b="8255"/>
            <wp:docPr id="13410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8473" name=""/>
                    <pic:cNvPicPr/>
                  </pic:nvPicPr>
                  <pic:blipFill>
                    <a:blip r:embed="rId21"/>
                    <a:stretch>
                      <a:fillRect/>
                    </a:stretch>
                  </pic:blipFill>
                  <pic:spPr>
                    <a:xfrm>
                      <a:off x="0" y="0"/>
                      <a:ext cx="5943600" cy="3211195"/>
                    </a:xfrm>
                    <a:prstGeom prst="rect">
                      <a:avLst/>
                    </a:prstGeom>
                  </pic:spPr>
                </pic:pic>
              </a:graphicData>
            </a:graphic>
          </wp:inline>
        </w:drawing>
      </w:r>
    </w:p>
    <w:p w14:paraId="0E22EB70" w14:textId="53283898" w:rsidR="00A259F9" w:rsidRDefault="00A259F9" w:rsidP="00C66B89">
      <w:pPr>
        <w:rPr>
          <w:bCs/>
          <w:lang w:val="vi-VN"/>
        </w:rPr>
      </w:pPr>
      <w:r w:rsidRPr="00A259F9">
        <w:rPr>
          <w:bCs/>
          <w:lang w:val="vi-VN"/>
        </w:rPr>
        <w:lastRenderedPageBreak/>
        <w:t>Hình ảnh ping thành công chéo giữa VLAN 2 và VLAN 3 chứng minh kỹ thuật định tuyến liên VLAN (Inter-VLAN Routing) cấu hình trên R1 đã hoạt động hoàn hảo. Gói tin đi từ VLAN 2 lên Gateway e0/0.2 của R1, được định tuyến sang subinterface e0/0.3 rồi chuyển tiếp xuống VLAN 3.</w:t>
      </w:r>
    </w:p>
    <w:p w14:paraId="335E186C" w14:textId="47EB2FF5" w:rsidR="00A20DA7" w:rsidRDefault="00A20DA7" w:rsidP="00C66B89">
      <w:pPr>
        <w:rPr>
          <w:bCs/>
          <w:lang w:val="vi-VN"/>
        </w:rPr>
      </w:pPr>
      <w:r w:rsidRPr="00A20DA7">
        <w:rPr>
          <w:bCs/>
          <w:noProof/>
          <w:lang w:val="vi-VN"/>
        </w:rPr>
        <w:drawing>
          <wp:inline distT="0" distB="0" distL="0" distR="0" wp14:anchorId="249B9EF9" wp14:editId="625BD315">
            <wp:extent cx="5943600" cy="2242185"/>
            <wp:effectExtent l="0" t="0" r="0" b="5715"/>
            <wp:docPr id="5580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7176" name=""/>
                    <pic:cNvPicPr/>
                  </pic:nvPicPr>
                  <pic:blipFill>
                    <a:blip r:embed="rId22"/>
                    <a:stretch>
                      <a:fillRect/>
                    </a:stretch>
                  </pic:blipFill>
                  <pic:spPr>
                    <a:xfrm>
                      <a:off x="0" y="0"/>
                      <a:ext cx="5943600" cy="2242185"/>
                    </a:xfrm>
                    <a:prstGeom prst="rect">
                      <a:avLst/>
                    </a:prstGeom>
                  </pic:spPr>
                </pic:pic>
              </a:graphicData>
            </a:graphic>
          </wp:inline>
        </w:drawing>
      </w:r>
    </w:p>
    <w:p w14:paraId="44C45771" w14:textId="23E8FEC3" w:rsidR="00A20DA7" w:rsidRDefault="00A20DA7" w:rsidP="00C66B89">
      <w:pPr>
        <w:rPr>
          <w:bCs/>
          <w:lang w:val="vi-VN"/>
        </w:rPr>
      </w:pPr>
      <w:r w:rsidRPr="00A20DA7">
        <w:rPr>
          <w:bCs/>
          <w:lang w:val="vi-VN"/>
        </w:rPr>
        <w:t>Hình ảnh ping thành công từ máy trạm VPC2_1 thuộc VLAN 2 sang máy trạm độc lập PC7 ở vùng mạng khác (172.16.0.0/24) chứng minh toàn bộ đường truyền định tuyến tĩnh giữa R1 và R2 đã liên thông hoàn toàn</w:t>
      </w:r>
    </w:p>
    <w:p w14:paraId="505C5230" w14:textId="77777777" w:rsidR="00956869" w:rsidRDefault="00956869" w:rsidP="00C66B89">
      <w:pPr>
        <w:rPr>
          <w:bCs/>
          <w:lang w:val="vi-VN"/>
        </w:rPr>
      </w:pPr>
    </w:p>
    <w:p w14:paraId="5AE52C81" w14:textId="341D0F59" w:rsidR="00956869" w:rsidRDefault="00956869" w:rsidP="00C66B89">
      <w:pPr>
        <w:rPr>
          <w:bCs/>
          <w:lang w:val="vi-VN"/>
        </w:rPr>
      </w:pPr>
      <w:r>
        <w:rPr>
          <w:bCs/>
          <w:lang w:val="vi-VN"/>
        </w:rPr>
        <w:t>Lab tuần 5 v2</w:t>
      </w:r>
    </w:p>
    <w:p w14:paraId="67D3F28F" w14:textId="0ECC4A4D" w:rsidR="00956869" w:rsidRDefault="00356DC2" w:rsidP="00C66B89">
      <w:pPr>
        <w:rPr>
          <w:bCs/>
          <w:lang w:val="vi-VN"/>
        </w:rPr>
      </w:pPr>
      <w:r>
        <w:rPr>
          <w:bCs/>
          <w:lang w:val="vi-VN"/>
        </w:rPr>
        <w:t>Bài 1</w:t>
      </w:r>
    </w:p>
    <w:p w14:paraId="7B33D9FB" w14:textId="670E3F58" w:rsidR="0091782D" w:rsidRDefault="0091782D" w:rsidP="00C66B89">
      <w:pPr>
        <w:rPr>
          <w:bCs/>
          <w:lang w:val="vi-VN"/>
        </w:rPr>
      </w:pPr>
      <w:r w:rsidRPr="0091782D">
        <w:rPr>
          <w:bCs/>
          <w:noProof/>
          <w:lang w:val="vi-VN"/>
        </w:rPr>
        <w:drawing>
          <wp:inline distT="0" distB="0" distL="0" distR="0" wp14:anchorId="28A10BAE" wp14:editId="3084E219">
            <wp:extent cx="5943600" cy="2657475"/>
            <wp:effectExtent l="0" t="0" r="0" b="9525"/>
            <wp:docPr id="11338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8941" name=""/>
                    <pic:cNvPicPr/>
                  </pic:nvPicPr>
                  <pic:blipFill>
                    <a:blip r:embed="rId23"/>
                    <a:stretch>
                      <a:fillRect/>
                    </a:stretch>
                  </pic:blipFill>
                  <pic:spPr>
                    <a:xfrm>
                      <a:off x="0" y="0"/>
                      <a:ext cx="5943600" cy="2657475"/>
                    </a:xfrm>
                    <a:prstGeom prst="rect">
                      <a:avLst/>
                    </a:prstGeom>
                  </pic:spPr>
                </pic:pic>
              </a:graphicData>
            </a:graphic>
          </wp:inline>
        </w:drawing>
      </w:r>
    </w:p>
    <w:p w14:paraId="2DE824D0" w14:textId="457D95B4" w:rsidR="00EC1C95" w:rsidRDefault="005D0AE0" w:rsidP="00C66B89">
      <w:pPr>
        <w:rPr>
          <w:bCs/>
        </w:rPr>
      </w:pPr>
      <w:r w:rsidRPr="005D0AE0">
        <w:rPr>
          <w:bCs/>
          <w:lang w:val="vi-VN"/>
        </w:rPr>
        <w:lastRenderedPageBreak/>
        <w:drawing>
          <wp:inline distT="0" distB="0" distL="0" distR="0" wp14:anchorId="7DE4F5F3" wp14:editId="0D43B6AE">
            <wp:extent cx="5943600" cy="3253740"/>
            <wp:effectExtent l="0" t="0" r="0" b="3810"/>
            <wp:docPr id="193819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96216" name=""/>
                    <pic:cNvPicPr/>
                  </pic:nvPicPr>
                  <pic:blipFill>
                    <a:blip r:embed="rId24"/>
                    <a:stretch>
                      <a:fillRect/>
                    </a:stretch>
                  </pic:blipFill>
                  <pic:spPr>
                    <a:xfrm>
                      <a:off x="0" y="0"/>
                      <a:ext cx="5943600" cy="3253740"/>
                    </a:xfrm>
                    <a:prstGeom prst="rect">
                      <a:avLst/>
                    </a:prstGeom>
                  </pic:spPr>
                </pic:pic>
              </a:graphicData>
            </a:graphic>
          </wp:inline>
        </w:drawing>
      </w:r>
    </w:p>
    <w:p w14:paraId="3F6D636C" w14:textId="77777777" w:rsidR="005D0AE0" w:rsidRPr="005D0AE0" w:rsidRDefault="005D0AE0" w:rsidP="005D0AE0">
      <w:pPr>
        <w:rPr>
          <w:bCs/>
        </w:rPr>
      </w:pPr>
      <w:r w:rsidRPr="005D0AE0">
        <w:rPr>
          <w:bCs/>
        </w:rPr>
        <w:t>=====================================================================</w:t>
      </w:r>
    </w:p>
    <w:p w14:paraId="628BF43C" w14:textId="77777777" w:rsidR="005D0AE0" w:rsidRPr="005D0AE0" w:rsidRDefault="005D0AE0" w:rsidP="005D0AE0">
      <w:pPr>
        <w:rPr>
          <w:bCs/>
        </w:rPr>
      </w:pPr>
      <w:r w:rsidRPr="005D0AE0">
        <w:rPr>
          <w:bCs/>
        </w:rPr>
        <w:t># CÁC LỆNH CẤU HÌNH TUẦN 5 (V2) - BÀI 1 (ACCESS CONTROL LIST)</w:t>
      </w:r>
    </w:p>
    <w:p w14:paraId="2E257F02" w14:textId="77777777" w:rsidR="005D0AE0" w:rsidRPr="005D0AE0" w:rsidRDefault="005D0AE0" w:rsidP="005D0AE0">
      <w:pPr>
        <w:rPr>
          <w:bCs/>
        </w:rPr>
      </w:pPr>
      <w:r w:rsidRPr="005D0AE0">
        <w:rPr>
          <w:bCs/>
        </w:rPr>
        <w:t>=====================================================================</w:t>
      </w:r>
    </w:p>
    <w:p w14:paraId="6F864810" w14:textId="77777777" w:rsidR="005D0AE0" w:rsidRPr="005D0AE0" w:rsidRDefault="005D0AE0" w:rsidP="005D0AE0">
      <w:pPr>
        <w:rPr>
          <w:bCs/>
        </w:rPr>
      </w:pPr>
    </w:p>
    <w:p w14:paraId="0D8793F0" w14:textId="77777777" w:rsidR="005D0AE0" w:rsidRPr="005D0AE0" w:rsidRDefault="005D0AE0" w:rsidP="005D0AE0">
      <w:pPr>
        <w:rPr>
          <w:bCs/>
        </w:rPr>
      </w:pPr>
      <w:r w:rsidRPr="005D0AE0">
        <w:rPr>
          <w:bCs/>
        </w:rPr>
        <w:t>---------------------------------------------------------------------</w:t>
      </w:r>
    </w:p>
    <w:p w14:paraId="2543170F" w14:textId="77777777" w:rsidR="005D0AE0" w:rsidRPr="005D0AE0" w:rsidRDefault="005D0AE0" w:rsidP="005D0AE0">
      <w:pPr>
        <w:rPr>
          <w:bCs/>
        </w:rPr>
      </w:pPr>
      <w:r w:rsidRPr="005D0AE0">
        <w:rPr>
          <w:bCs/>
        </w:rPr>
        <w:t>1. THIẾT BỊ: SW3 (MULTILAYER SWITCH - ROUTING &amp; ACL CORE)</w:t>
      </w:r>
    </w:p>
    <w:p w14:paraId="19D86F1F" w14:textId="77777777" w:rsidR="005D0AE0" w:rsidRPr="005D0AE0" w:rsidRDefault="005D0AE0" w:rsidP="005D0AE0">
      <w:pPr>
        <w:rPr>
          <w:bCs/>
        </w:rPr>
      </w:pPr>
      <w:r w:rsidRPr="005D0AE0">
        <w:rPr>
          <w:bCs/>
        </w:rPr>
        <w:t>---------------------------------------------------------------------</w:t>
      </w:r>
    </w:p>
    <w:p w14:paraId="1F2BB57B" w14:textId="77777777" w:rsidR="005D0AE0" w:rsidRPr="005D0AE0" w:rsidRDefault="005D0AE0" w:rsidP="005D0AE0">
      <w:pPr>
        <w:rPr>
          <w:bCs/>
        </w:rPr>
      </w:pPr>
      <w:r w:rsidRPr="005D0AE0">
        <w:rPr>
          <w:bCs/>
        </w:rPr>
        <w:t>enable</w:t>
      </w:r>
    </w:p>
    <w:p w14:paraId="6ADDF284" w14:textId="77777777" w:rsidR="005D0AE0" w:rsidRPr="005D0AE0" w:rsidRDefault="005D0AE0" w:rsidP="005D0AE0">
      <w:pPr>
        <w:rPr>
          <w:bCs/>
        </w:rPr>
      </w:pPr>
      <w:r w:rsidRPr="005D0AE0">
        <w:rPr>
          <w:bCs/>
        </w:rPr>
        <w:t>configure terminal</w:t>
      </w:r>
    </w:p>
    <w:p w14:paraId="5FADB30E" w14:textId="77777777" w:rsidR="005D0AE0" w:rsidRPr="005D0AE0" w:rsidRDefault="005D0AE0" w:rsidP="005D0AE0">
      <w:pPr>
        <w:rPr>
          <w:bCs/>
        </w:rPr>
      </w:pPr>
      <w:proofErr w:type="spellStart"/>
      <w:r w:rsidRPr="005D0AE0">
        <w:rPr>
          <w:bCs/>
        </w:rPr>
        <w:t>ip</w:t>
      </w:r>
      <w:proofErr w:type="spellEnd"/>
      <w:r w:rsidRPr="005D0AE0">
        <w:rPr>
          <w:bCs/>
        </w:rPr>
        <w:t xml:space="preserve"> routing</w:t>
      </w:r>
    </w:p>
    <w:p w14:paraId="25BAF8BA" w14:textId="77777777" w:rsidR="005D0AE0" w:rsidRPr="005D0AE0" w:rsidRDefault="005D0AE0" w:rsidP="005D0AE0">
      <w:pPr>
        <w:rPr>
          <w:bCs/>
        </w:rPr>
      </w:pPr>
    </w:p>
    <w:p w14:paraId="10E4CCD8" w14:textId="77777777" w:rsidR="005D0AE0" w:rsidRPr="005D0AE0" w:rsidRDefault="005D0AE0" w:rsidP="005D0AE0">
      <w:pPr>
        <w:rPr>
          <w:bCs/>
        </w:rPr>
      </w:pPr>
      <w:r w:rsidRPr="005D0AE0">
        <w:rPr>
          <w:bCs/>
        </w:rPr>
        <w:t xml:space="preserve"># LƯU Ý QUAN TRỌNG: </w:t>
      </w:r>
      <w:proofErr w:type="spellStart"/>
      <w:r w:rsidRPr="005D0AE0">
        <w:rPr>
          <w:bCs/>
        </w:rPr>
        <w:t>Tắt</w:t>
      </w:r>
      <w:proofErr w:type="spellEnd"/>
      <w:r w:rsidRPr="005D0AE0">
        <w:rPr>
          <w:bCs/>
        </w:rPr>
        <w:t xml:space="preserve"> CEF </w:t>
      </w:r>
      <w:proofErr w:type="spellStart"/>
      <w:r w:rsidRPr="005D0AE0">
        <w:rPr>
          <w:bCs/>
        </w:rPr>
        <w:t>chống</w:t>
      </w:r>
      <w:proofErr w:type="spellEnd"/>
      <w:r w:rsidRPr="005D0AE0">
        <w:rPr>
          <w:bCs/>
        </w:rPr>
        <w:t xml:space="preserve"> </w:t>
      </w:r>
      <w:proofErr w:type="spellStart"/>
      <w:r w:rsidRPr="005D0AE0">
        <w:rPr>
          <w:bCs/>
        </w:rPr>
        <w:t>lỗi</w:t>
      </w:r>
      <w:proofErr w:type="spellEnd"/>
      <w:r w:rsidRPr="005D0AE0">
        <w:rPr>
          <w:bCs/>
        </w:rPr>
        <w:t xml:space="preserve"> </w:t>
      </w:r>
      <w:proofErr w:type="spellStart"/>
      <w:r w:rsidRPr="005D0AE0">
        <w:rPr>
          <w:bCs/>
        </w:rPr>
        <w:t>giả</w:t>
      </w:r>
      <w:proofErr w:type="spellEnd"/>
      <w:r w:rsidRPr="005D0AE0">
        <w:rPr>
          <w:bCs/>
        </w:rPr>
        <w:t xml:space="preserve"> </w:t>
      </w:r>
      <w:proofErr w:type="spellStart"/>
      <w:r w:rsidRPr="005D0AE0">
        <w:rPr>
          <w:bCs/>
        </w:rPr>
        <w:t>lập</w:t>
      </w:r>
      <w:proofErr w:type="spellEnd"/>
      <w:r w:rsidRPr="005D0AE0">
        <w:rPr>
          <w:bCs/>
        </w:rPr>
        <w:t xml:space="preserve"> IOL </w:t>
      </w:r>
      <w:proofErr w:type="spellStart"/>
      <w:r w:rsidRPr="005D0AE0">
        <w:rPr>
          <w:bCs/>
        </w:rPr>
        <w:t>trong</w:t>
      </w:r>
      <w:proofErr w:type="spellEnd"/>
      <w:r w:rsidRPr="005D0AE0">
        <w:rPr>
          <w:bCs/>
        </w:rPr>
        <w:t xml:space="preserve"> EVE-NG. </w:t>
      </w:r>
    </w:p>
    <w:p w14:paraId="349322B5" w14:textId="77777777" w:rsidR="005D0AE0" w:rsidRPr="005D0AE0" w:rsidRDefault="005D0AE0" w:rsidP="005D0AE0">
      <w:pPr>
        <w:rPr>
          <w:bCs/>
        </w:rPr>
      </w:pPr>
      <w:r w:rsidRPr="005D0AE0">
        <w:rPr>
          <w:bCs/>
        </w:rPr>
        <w:t xml:space="preserve"># </w:t>
      </w:r>
      <w:proofErr w:type="spellStart"/>
      <w:r w:rsidRPr="005D0AE0">
        <w:rPr>
          <w:bCs/>
        </w:rPr>
        <w:t>Nếu</w:t>
      </w:r>
      <w:proofErr w:type="spellEnd"/>
      <w:r w:rsidRPr="005D0AE0">
        <w:rPr>
          <w:bCs/>
        </w:rPr>
        <w:t xml:space="preserve"> </w:t>
      </w:r>
      <w:proofErr w:type="spellStart"/>
      <w:r w:rsidRPr="005D0AE0">
        <w:rPr>
          <w:bCs/>
        </w:rPr>
        <w:t>không</w:t>
      </w:r>
      <w:proofErr w:type="spellEnd"/>
      <w:r w:rsidRPr="005D0AE0">
        <w:rPr>
          <w:bCs/>
        </w:rPr>
        <w:t xml:space="preserve"> </w:t>
      </w:r>
      <w:proofErr w:type="spellStart"/>
      <w:r w:rsidRPr="005D0AE0">
        <w:rPr>
          <w:bCs/>
        </w:rPr>
        <w:t>tắt</w:t>
      </w:r>
      <w:proofErr w:type="spellEnd"/>
      <w:r w:rsidRPr="005D0AE0">
        <w:rPr>
          <w:bCs/>
        </w:rPr>
        <w:t xml:space="preserve">, switch </w:t>
      </w:r>
      <w:proofErr w:type="spellStart"/>
      <w:r w:rsidRPr="005D0AE0">
        <w:rPr>
          <w:bCs/>
        </w:rPr>
        <w:t>ảo</w:t>
      </w:r>
      <w:proofErr w:type="spellEnd"/>
      <w:r w:rsidRPr="005D0AE0">
        <w:rPr>
          <w:bCs/>
        </w:rPr>
        <w:t xml:space="preserve"> </w:t>
      </w:r>
      <w:proofErr w:type="spellStart"/>
      <w:r w:rsidRPr="005D0AE0">
        <w:rPr>
          <w:bCs/>
        </w:rPr>
        <w:t>sẽ</w:t>
      </w:r>
      <w:proofErr w:type="spellEnd"/>
      <w:r w:rsidRPr="005D0AE0">
        <w:rPr>
          <w:bCs/>
        </w:rPr>
        <w:t xml:space="preserve"> </w:t>
      </w:r>
      <w:proofErr w:type="spellStart"/>
      <w:r w:rsidRPr="005D0AE0">
        <w:rPr>
          <w:bCs/>
        </w:rPr>
        <w:t>không</w:t>
      </w:r>
      <w:proofErr w:type="spellEnd"/>
      <w:r w:rsidRPr="005D0AE0">
        <w:rPr>
          <w:bCs/>
        </w:rPr>
        <w:t xml:space="preserve"> </w:t>
      </w:r>
      <w:proofErr w:type="spellStart"/>
      <w:r w:rsidRPr="005D0AE0">
        <w:rPr>
          <w:bCs/>
        </w:rPr>
        <w:t>chuyển</w:t>
      </w:r>
      <w:proofErr w:type="spellEnd"/>
      <w:r w:rsidRPr="005D0AE0">
        <w:rPr>
          <w:bCs/>
        </w:rPr>
        <w:t xml:space="preserve"> </w:t>
      </w:r>
      <w:proofErr w:type="spellStart"/>
      <w:r w:rsidRPr="005D0AE0">
        <w:rPr>
          <w:bCs/>
        </w:rPr>
        <w:t>tiếp</w:t>
      </w:r>
      <w:proofErr w:type="spellEnd"/>
      <w:r w:rsidRPr="005D0AE0">
        <w:rPr>
          <w:bCs/>
        </w:rPr>
        <w:t xml:space="preserve"> (route) </w:t>
      </w:r>
      <w:proofErr w:type="spellStart"/>
      <w:r w:rsidRPr="005D0AE0">
        <w:rPr>
          <w:bCs/>
        </w:rPr>
        <w:t>gói</w:t>
      </w:r>
      <w:proofErr w:type="spellEnd"/>
      <w:r w:rsidRPr="005D0AE0">
        <w:rPr>
          <w:bCs/>
        </w:rPr>
        <w:t xml:space="preserve"> tin </w:t>
      </w:r>
      <w:proofErr w:type="spellStart"/>
      <w:r w:rsidRPr="005D0AE0">
        <w:rPr>
          <w:bCs/>
        </w:rPr>
        <w:t>giữa</w:t>
      </w:r>
      <w:proofErr w:type="spellEnd"/>
      <w:r w:rsidRPr="005D0AE0">
        <w:rPr>
          <w:bCs/>
        </w:rPr>
        <w:t xml:space="preserve"> </w:t>
      </w:r>
      <w:proofErr w:type="spellStart"/>
      <w:r w:rsidRPr="005D0AE0">
        <w:rPr>
          <w:bCs/>
        </w:rPr>
        <w:t>các</w:t>
      </w:r>
      <w:proofErr w:type="spellEnd"/>
      <w:r w:rsidRPr="005D0AE0">
        <w:rPr>
          <w:bCs/>
        </w:rPr>
        <w:t xml:space="preserve"> VLAN </w:t>
      </w:r>
    </w:p>
    <w:p w14:paraId="0BA741FD" w14:textId="77777777" w:rsidR="005D0AE0" w:rsidRPr="005D0AE0" w:rsidRDefault="005D0AE0" w:rsidP="005D0AE0">
      <w:pPr>
        <w:rPr>
          <w:bCs/>
        </w:rPr>
      </w:pPr>
      <w:r w:rsidRPr="005D0AE0">
        <w:rPr>
          <w:bCs/>
        </w:rPr>
        <w:t xml:space="preserve"># </w:t>
      </w:r>
      <w:proofErr w:type="spellStart"/>
      <w:r w:rsidRPr="005D0AE0">
        <w:rPr>
          <w:bCs/>
        </w:rPr>
        <w:t>mặc</w:t>
      </w:r>
      <w:proofErr w:type="spellEnd"/>
      <w:r w:rsidRPr="005D0AE0">
        <w:rPr>
          <w:bCs/>
        </w:rPr>
        <w:t xml:space="preserve"> </w:t>
      </w:r>
      <w:proofErr w:type="spellStart"/>
      <w:r w:rsidRPr="005D0AE0">
        <w:rPr>
          <w:bCs/>
        </w:rPr>
        <w:t>dù</w:t>
      </w:r>
      <w:proofErr w:type="spellEnd"/>
      <w:r w:rsidRPr="005D0AE0">
        <w:rPr>
          <w:bCs/>
        </w:rPr>
        <w:t xml:space="preserve"> </w:t>
      </w:r>
      <w:proofErr w:type="spellStart"/>
      <w:r w:rsidRPr="005D0AE0">
        <w:rPr>
          <w:bCs/>
        </w:rPr>
        <w:t>bảng</w:t>
      </w:r>
      <w:proofErr w:type="spellEnd"/>
      <w:r w:rsidRPr="005D0AE0">
        <w:rPr>
          <w:bCs/>
        </w:rPr>
        <w:t xml:space="preserve"> </w:t>
      </w:r>
      <w:proofErr w:type="spellStart"/>
      <w:r w:rsidRPr="005D0AE0">
        <w:rPr>
          <w:bCs/>
        </w:rPr>
        <w:t>định</w:t>
      </w:r>
      <w:proofErr w:type="spellEnd"/>
      <w:r w:rsidRPr="005D0AE0">
        <w:rPr>
          <w:bCs/>
        </w:rPr>
        <w:t xml:space="preserve"> </w:t>
      </w:r>
      <w:proofErr w:type="spellStart"/>
      <w:r w:rsidRPr="005D0AE0">
        <w:rPr>
          <w:bCs/>
        </w:rPr>
        <w:t>tuyến</w:t>
      </w:r>
      <w:proofErr w:type="spellEnd"/>
      <w:r w:rsidRPr="005D0AE0">
        <w:rPr>
          <w:bCs/>
        </w:rPr>
        <w:t xml:space="preserve"> </w:t>
      </w:r>
      <w:proofErr w:type="spellStart"/>
      <w:r w:rsidRPr="005D0AE0">
        <w:rPr>
          <w:bCs/>
        </w:rPr>
        <w:t>và</w:t>
      </w:r>
      <w:proofErr w:type="spellEnd"/>
      <w:r w:rsidRPr="005D0AE0">
        <w:rPr>
          <w:bCs/>
        </w:rPr>
        <w:t xml:space="preserve"> ARP </w:t>
      </w:r>
      <w:proofErr w:type="spellStart"/>
      <w:r w:rsidRPr="005D0AE0">
        <w:rPr>
          <w:bCs/>
        </w:rPr>
        <w:t>hiển</w:t>
      </w:r>
      <w:proofErr w:type="spellEnd"/>
      <w:r w:rsidRPr="005D0AE0">
        <w:rPr>
          <w:bCs/>
        </w:rPr>
        <w:t xml:space="preserve"> </w:t>
      </w:r>
      <w:proofErr w:type="spellStart"/>
      <w:r w:rsidRPr="005D0AE0">
        <w:rPr>
          <w:bCs/>
        </w:rPr>
        <w:t>thị</w:t>
      </w:r>
      <w:proofErr w:type="spellEnd"/>
      <w:r w:rsidRPr="005D0AE0">
        <w:rPr>
          <w:bCs/>
        </w:rPr>
        <w:t xml:space="preserve"> </w:t>
      </w:r>
      <w:proofErr w:type="spellStart"/>
      <w:r w:rsidRPr="005D0AE0">
        <w:rPr>
          <w:bCs/>
        </w:rPr>
        <w:t>đầy</w:t>
      </w:r>
      <w:proofErr w:type="spellEnd"/>
      <w:r w:rsidRPr="005D0AE0">
        <w:rPr>
          <w:bCs/>
        </w:rPr>
        <w:t xml:space="preserve"> </w:t>
      </w:r>
      <w:proofErr w:type="spellStart"/>
      <w:r w:rsidRPr="005D0AE0">
        <w:rPr>
          <w:bCs/>
        </w:rPr>
        <w:t>đủ</w:t>
      </w:r>
      <w:proofErr w:type="spellEnd"/>
      <w:r w:rsidRPr="005D0AE0">
        <w:rPr>
          <w:bCs/>
        </w:rPr>
        <w:t xml:space="preserve">, </w:t>
      </w:r>
      <w:proofErr w:type="spellStart"/>
      <w:r w:rsidRPr="005D0AE0">
        <w:rPr>
          <w:bCs/>
        </w:rPr>
        <w:t>dẫn</w:t>
      </w:r>
      <w:proofErr w:type="spellEnd"/>
      <w:r w:rsidRPr="005D0AE0">
        <w:rPr>
          <w:bCs/>
        </w:rPr>
        <w:t xml:space="preserve"> </w:t>
      </w:r>
      <w:proofErr w:type="spellStart"/>
      <w:r w:rsidRPr="005D0AE0">
        <w:rPr>
          <w:bCs/>
        </w:rPr>
        <w:t>đến</w:t>
      </w:r>
      <w:proofErr w:type="spellEnd"/>
      <w:r w:rsidRPr="005D0AE0">
        <w:rPr>
          <w:bCs/>
        </w:rPr>
        <w:t xml:space="preserve"> ping </w:t>
      </w:r>
      <w:proofErr w:type="spellStart"/>
      <w:r w:rsidRPr="005D0AE0">
        <w:rPr>
          <w:bCs/>
        </w:rPr>
        <w:t>bị</w:t>
      </w:r>
      <w:proofErr w:type="spellEnd"/>
      <w:r w:rsidRPr="005D0AE0">
        <w:rPr>
          <w:bCs/>
        </w:rPr>
        <w:t xml:space="preserve"> timeout.</w:t>
      </w:r>
    </w:p>
    <w:p w14:paraId="2A9B3E49" w14:textId="77777777" w:rsidR="005D0AE0" w:rsidRPr="005D0AE0" w:rsidRDefault="005D0AE0" w:rsidP="005D0AE0">
      <w:pPr>
        <w:rPr>
          <w:bCs/>
        </w:rPr>
      </w:pPr>
      <w:r w:rsidRPr="005D0AE0">
        <w:rPr>
          <w:bCs/>
        </w:rPr>
        <w:t xml:space="preserve">no </w:t>
      </w:r>
      <w:proofErr w:type="spellStart"/>
      <w:r w:rsidRPr="005D0AE0">
        <w:rPr>
          <w:bCs/>
        </w:rPr>
        <w:t>ip</w:t>
      </w:r>
      <w:proofErr w:type="spellEnd"/>
      <w:r w:rsidRPr="005D0AE0">
        <w:rPr>
          <w:bCs/>
        </w:rPr>
        <w:t xml:space="preserve"> </w:t>
      </w:r>
      <w:proofErr w:type="spellStart"/>
      <w:r w:rsidRPr="005D0AE0">
        <w:rPr>
          <w:bCs/>
        </w:rPr>
        <w:t>cef</w:t>
      </w:r>
      <w:proofErr w:type="spellEnd"/>
    </w:p>
    <w:p w14:paraId="20B132EA" w14:textId="77777777" w:rsidR="005D0AE0" w:rsidRPr="005D0AE0" w:rsidRDefault="005D0AE0" w:rsidP="005D0AE0">
      <w:pPr>
        <w:rPr>
          <w:bCs/>
        </w:rPr>
      </w:pPr>
    </w:p>
    <w:p w14:paraId="48FAFDEB" w14:textId="77777777" w:rsidR="005D0AE0" w:rsidRPr="005D0AE0" w:rsidRDefault="005D0AE0" w:rsidP="005D0AE0">
      <w:pPr>
        <w:rPr>
          <w:bCs/>
        </w:rPr>
      </w:pPr>
      <w:proofErr w:type="spellStart"/>
      <w:r w:rsidRPr="005D0AE0">
        <w:rPr>
          <w:bCs/>
        </w:rPr>
        <w:lastRenderedPageBreak/>
        <w:t>vlan</w:t>
      </w:r>
      <w:proofErr w:type="spellEnd"/>
      <w:r w:rsidRPr="005D0AE0">
        <w:rPr>
          <w:bCs/>
        </w:rPr>
        <w:t xml:space="preserve"> 2</w:t>
      </w:r>
    </w:p>
    <w:p w14:paraId="5FEC0213" w14:textId="77777777" w:rsidR="005D0AE0" w:rsidRPr="005D0AE0" w:rsidRDefault="005D0AE0" w:rsidP="005D0AE0">
      <w:pPr>
        <w:rPr>
          <w:bCs/>
        </w:rPr>
      </w:pPr>
      <w:proofErr w:type="spellStart"/>
      <w:r w:rsidRPr="005D0AE0">
        <w:rPr>
          <w:bCs/>
        </w:rPr>
        <w:t>vlan</w:t>
      </w:r>
      <w:proofErr w:type="spellEnd"/>
      <w:r w:rsidRPr="005D0AE0">
        <w:rPr>
          <w:bCs/>
        </w:rPr>
        <w:t xml:space="preserve"> 3</w:t>
      </w:r>
    </w:p>
    <w:p w14:paraId="7C188DB5" w14:textId="77777777" w:rsidR="005D0AE0" w:rsidRPr="005D0AE0" w:rsidRDefault="005D0AE0" w:rsidP="005D0AE0">
      <w:pPr>
        <w:rPr>
          <w:bCs/>
        </w:rPr>
      </w:pPr>
      <w:r w:rsidRPr="005D0AE0">
        <w:rPr>
          <w:bCs/>
        </w:rPr>
        <w:t>exit</w:t>
      </w:r>
    </w:p>
    <w:p w14:paraId="55014DCA" w14:textId="77777777" w:rsidR="005D0AE0" w:rsidRPr="005D0AE0" w:rsidRDefault="005D0AE0" w:rsidP="005D0AE0">
      <w:pPr>
        <w:rPr>
          <w:bCs/>
        </w:rPr>
      </w:pPr>
      <w:r w:rsidRPr="005D0AE0">
        <w:rPr>
          <w:bCs/>
        </w:rPr>
        <w:t xml:space="preserve">interface </w:t>
      </w:r>
      <w:proofErr w:type="spellStart"/>
      <w:r w:rsidRPr="005D0AE0">
        <w:rPr>
          <w:bCs/>
        </w:rPr>
        <w:t>vlan</w:t>
      </w:r>
      <w:proofErr w:type="spellEnd"/>
      <w:r w:rsidRPr="005D0AE0">
        <w:rPr>
          <w:bCs/>
        </w:rPr>
        <w:t xml:space="preserve"> 1</w:t>
      </w:r>
    </w:p>
    <w:p w14:paraId="2E123419" w14:textId="77777777" w:rsidR="005D0AE0" w:rsidRPr="005D0AE0" w:rsidRDefault="005D0AE0" w:rsidP="005D0AE0">
      <w:pPr>
        <w:rPr>
          <w:bCs/>
        </w:rPr>
      </w:pPr>
      <w:r w:rsidRPr="005D0AE0">
        <w:rPr>
          <w:bCs/>
        </w:rPr>
        <w:t xml:space="preserve"> </w:t>
      </w:r>
      <w:proofErr w:type="spellStart"/>
      <w:r w:rsidRPr="005D0AE0">
        <w:rPr>
          <w:bCs/>
        </w:rPr>
        <w:t>ip</w:t>
      </w:r>
      <w:proofErr w:type="spellEnd"/>
      <w:r w:rsidRPr="005D0AE0">
        <w:rPr>
          <w:bCs/>
        </w:rPr>
        <w:t xml:space="preserve"> address 192.168.1.1 255.255.255.0</w:t>
      </w:r>
    </w:p>
    <w:p w14:paraId="0B656446" w14:textId="77777777" w:rsidR="005D0AE0" w:rsidRPr="005D0AE0" w:rsidRDefault="005D0AE0" w:rsidP="005D0AE0">
      <w:pPr>
        <w:rPr>
          <w:bCs/>
        </w:rPr>
      </w:pPr>
      <w:r w:rsidRPr="005D0AE0">
        <w:rPr>
          <w:bCs/>
        </w:rPr>
        <w:t xml:space="preserve"> no shutdown</w:t>
      </w:r>
    </w:p>
    <w:p w14:paraId="4BC485F4" w14:textId="77777777" w:rsidR="005D0AE0" w:rsidRPr="005D0AE0" w:rsidRDefault="005D0AE0" w:rsidP="005D0AE0">
      <w:pPr>
        <w:rPr>
          <w:bCs/>
        </w:rPr>
      </w:pPr>
      <w:r w:rsidRPr="005D0AE0">
        <w:rPr>
          <w:bCs/>
        </w:rPr>
        <w:t xml:space="preserve"> exit</w:t>
      </w:r>
    </w:p>
    <w:p w14:paraId="4D53C824" w14:textId="77777777" w:rsidR="005D0AE0" w:rsidRPr="005D0AE0" w:rsidRDefault="005D0AE0" w:rsidP="005D0AE0">
      <w:pPr>
        <w:rPr>
          <w:bCs/>
        </w:rPr>
      </w:pPr>
      <w:r w:rsidRPr="005D0AE0">
        <w:rPr>
          <w:bCs/>
        </w:rPr>
        <w:t xml:space="preserve">interface </w:t>
      </w:r>
      <w:proofErr w:type="spellStart"/>
      <w:r w:rsidRPr="005D0AE0">
        <w:rPr>
          <w:bCs/>
        </w:rPr>
        <w:t>vlan</w:t>
      </w:r>
      <w:proofErr w:type="spellEnd"/>
      <w:r w:rsidRPr="005D0AE0">
        <w:rPr>
          <w:bCs/>
        </w:rPr>
        <w:t xml:space="preserve"> 2</w:t>
      </w:r>
    </w:p>
    <w:p w14:paraId="2231F980" w14:textId="77777777" w:rsidR="005D0AE0" w:rsidRPr="005D0AE0" w:rsidRDefault="005D0AE0" w:rsidP="005D0AE0">
      <w:pPr>
        <w:rPr>
          <w:bCs/>
        </w:rPr>
      </w:pPr>
      <w:r w:rsidRPr="005D0AE0">
        <w:rPr>
          <w:bCs/>
        </w:rPr>
        <w:t xml:space="preserve"> </w:t>
      </w:r>
      <w:proofErr w:type="spellStart"/>
      <w:r w:rsidRPr="005D0AE0">
        <w:rPr>
          <w:bCs/>
        </w:rPr>
        <w:t>ip</w:t>
      </w:r>
      <w:proofErr w:type="spellEnd"/>
      <w:r w:rsidRPr="005D0AE0">
        <w:rPr>
          <w:bCs/>
        </w:rPr>
        <w:t xml:space="preserve"> address 172.16.2.1 255.255.255.0</w:t>
      </w:r>
    </w:p>
    <w:p w14:paraId="723D76F8" w14:textId="77777777" w:rsidR="005D0AE0" w:rsidRPr="005D0AE0" w:rsidRDefault="005D0AE0" w:rsidP="005D0AE0">
      <w:pPr>
        <w:rPr>
          <w:bCs/>
        </w:rPr>
      </w:pPr>
      <w:r w:rsidRPr="005D0AE0">
        <w:rPr>
          <w:bCs/>
        </w:rPr>
        <w:t xml:space="preserve"> no shutdown</w:t>
      </w:r>
    </w:p>
    <w:p w14:paraId="3B09EF45" w14:textId="77777777" w:rsidR="005D0AE0" w:rsidRPr="005D0AE0" w:rsidRDefault="005D0AE0" w:rsidP="005D0AE0">
      <w:pPr>
        <w:rPr>
          <w:bCs/>
        </w:rPr>
      </w:pPr>
      <w:r w:rsidRPr="005D0AE0">
        <w:rPr>
          <w:bCs/>
        </w:rPr>
        <w:t xml:space="preserve"> exit</w:t>
      </w:r>
    </w:p>
    <w:p w14:paraId="072D088E" w14:textId="77777777" w:rsidR="005D0AE0" w:rsidRPr="005D0AE0" w:rsidRDefault="005D0AE0" w:rsidP="005D0AE0">
      <w:pPr>
        <w:rPr>
          <w:bCs/>
        </w:rPr>
      </w:pPr>
      <w:r w:rsidRPr="005D0AE0">
        <w:rPr>
          <w:bCs/>
        </w:rPr>
        <w:t xml:space="preserve">interface </w:t>
      </w:r>
      <w:proofErr w:type="spellStart"/>
      <w:r w:rsidRPr="005D0AE0">
        <w:rPr>
          <w:bCs/>
        </w:rPr>
        <w:t>vlan</w:t>
      </w:r>
      <w:proofErr w:type="spellEnd"/>
      <w:r w:rsidRPr="005D0AE0">
        <w:rPr>
          <w:bCs/>
        </w:rPr>
        <w:t xml:space="preserve"> 3</w:t>
      </w:r>
    </w:p>
    <w:p w14:paraId="65ADE4EF" w14:textId="77777777" w:rsidR="005D0AE0" w:rsidRPr="005D0AE0" w:rsidRDefault="005D0AE0" w:rsidP="005D0AE0">
      <w:pPr>
        <w:rPr>
          <w:bCs/>
        </w:rPr>
      </w:pPr>
      <w:r w:rsidRPr="005D0AE0">
        <w:rPr>
          <w:bCs/>
        </w:rPr>
        <w:t xml:space="preserve"> </w:t>
      </w:r>
      <w:proofErr w:type="spellStart"/>
      <w:r w:rsidRPr="005D0AE0">
        <w:rPr>
          <w:bCs/>
        </w:rPr>
        <w:t>ip</w:t>
      </w:r>
      <w:proofErr w:type="spellEnd"/>
      <w:r w:rsidRPr="005D0AE0">
        <w:rPr>
          <w:bCs/>
        </w:rPr>
        <w:t xml:space="preserve"> address 172.16.3.1 255.255.255.0</w:t>
      </w:r>
    </w:p>
    <w:p w14:paraId="5B348B40" w14:textId="77777777" w:rsidR="005D0AE0" w:rsidRPr="005D0AE0" w:rsidRDefault="005D0AE0" w:rsidP="005D0AE0">
      <w:pPr>
        <w:rPr>
          <w:bCs/>
        </w:rPr>
      </w:pPr>
      <w:r w:rsidRPr="005D0AE0">
        <w:rPr>
          <w:bCs/>
        </w:rPr>
        <w:t xml:space="preserve"> no shutdown</w:t>
      </w:r>
    </w:p>
    <w:p w14:paraId="09CEFBB5" w14:textId="77777777" w:rsidR="005D0AE0" w:rsidRPr="005D0AE0" w:rsidRDefault="005D0AE0" w:rsidP="005D0AE0">
      <w:pPr>
        <w:rPr>
          <w:bCs/>
        </w:rPr>
      </w:pPr>
      <w:r w:rsidRPr="005D0AE0">
        <w:rPr>
          <w:bCs/>
        </w:rPr>
        <w:t xml:space="preserve"> exit</w:t>
      </w:r>
    </w:p>
    <w:p w14:paraId="649AFFFB" w14:textId="77777777" w:rsidR="005D0AE0" w:rsidRPr="005D0AE0" w:rsidRDefault="005D0AE0" w:rsidP="005D0AE0">
      <w:pPr>
        <w:rPr>
          <w:bCs/>
        </w:rPr>
      </w:pPr>
    </w:p>
    <w:p w14:paraId="295B26FD" w14:textId="77777777" w:rsidR="005D0AE0" w:rsidRPr="005D0AE0" w:rsidRDefault="005D0AE0" w:rsidP="005D0AE0">
      <w:pPr>
        <w:rPr>
          <w:bCs/>
        </w:rPr>
      </w:pPr>
      <w:r w:rsidRPr="005D0AE0">
        <w:rPr>
          <w:bCs/>
        </w:rPr>
        <w:t xml:space="preserve"># </w:t>
      </w:r>
      <w:proofErr w:type="spellStart"/>
      <w:r w:rsidRPr="005D0AE0">
        <w:rPr>
          <w:bCs/>
        </w:rPr>
        <w:t>Cấu</w:t>
      </w:r>
      <w:proofErr w:type="spellEnd"/>
      <w:r w:rsidRPr="005D0AE0">
        <w:rPr>
          <w:bCs/>
        </w:rPr>
        <w:t xml:space="preserve"> </w:t>
      </w:r>
      <w:proofErr w:type="spellStart"/>
      <w:r w:rsidRPr="005D0AE0">
        <w:rPr>
          <w:bCs/>
        </w:rPr>
        <w:t>hình</w:t>
      </w:r>
      <w:proofErr w:type="spellEnd"/>
      <w:r w:rsidRPr="005D0AE0">
        <w:rPr>
          <w:bCs/>
        </w:rPr>
        <w:t xml:space="preserve"> </w:t>
      </w:r>
      <w:proofErr w:type="spellStart"/>
      <w:r w:rsidRPr="005D0AE0">
        <w:rPr>
          <w:bCs/>
        </w:rPr>
        <w:t>cổng</w:t>
      </w:r>
      <w:proofErr w:type="spellEnd"/>
      <w:r w:rsidRPr="005D0AE0">
        <w:rPr>
          <w:bCs/>
        </w:rPr>
        <w:t xml:space="preserve"> e0/1 </w:t>
      </w:r>
      <w:proofErr w:type="spellStart"/>
      <w:r w:rsidRPr="005D0AE0">
        <w:rPr>
          <w:bCs/>
        </w:rPr>
        <w:t>làm</w:t>
      </w:r>
      <w:proofErr w:type="spellEnd"/>
      <w:r w:rsidRPr="005D0AE0">
        <w:rPr>
          <w:bCs/>
        </w:rPr>
        <w:t xml:space="preserve"> </w:t>
      </w:r>
      <w:proofErr w:type="spellStart"/>
      <w:r w:rsidRPr="005D0AE0">
        <w:rPr>
          <w:bCs/>
        </w:rPr>
        <w:t>cổng</w:t>
      </w:r>
      <w:proofErr w:type="spellEnd"/>
      <w:r w:rsidRPr="005D0AE0">
        <w:rPr>
          <w:bCs/>
        </w:rPr>
        <w:t xml:space="preserve"> Access VLAN 1 </w:t>
      </w:r>
      <w:proofErr w:type="spellStart"/>
      <w:r w:rsidRPr="005D0AE0">
        <w:rPr>
          <w:bCs/>
        </w:rPr>
        <w:t>nối</w:t>
      </w:r>
      <w:proofErr w:type="spellEnd"/>
      <w:r w:rsidRPr="005D0AE0">
        <w:rPr>
          <w:bCs/>
        </w:rPr>
        <w:t xml:space="preserve"> </w:t>
      </w:r>
      <w:proofErr w:type="spellStart"/>
      <w:r w:rsidRPr="005D0AE0">
        <w:rPr>
          <w:bCs/>
        </w:rPr>
        <w:t>với</w:t>
      </w:r>
      <w:proofErr w:type="spellEnd"/>
      <w:r w:rsidRPr="005D0AE0">
        <w:rPr>
          <w:bCs/>
        </w:rPr>
        <w:t xml:space="preserve"> Switch0</w:t>
      </w:r>
    </w:p>
    <w:p w14:paraId="28F3737B" w14:textId="77777777" w:rsidR="005D0AE0" w:rsidRPr="005D0AE0" w:rsidRDefault="005D0AE0" w:rsidP="005D0AE0">
      <w:pPr>
        <w:rPr>
          <w:bCs/>
        </w:rPr>
      </w:pPr>
      <w:r w:rsidRPr="005D0AE0">
        <w:rPr>
          <w:bCs/>
        </w:rPr>
        <w:t>interface e0/1</w:t>
      </w:r>
    </w:p>
    <w:p w14:paraId="1EA1F8AC" w14:textId="77777777" w:rsidR="005D0AE0" w:rsidRPr="005D0AE0" w:rsidRDefault="005D0AE0" w:rsidP="005D0AE0">
      <w:pPr>
        <w:rPr>
          <w:bCs/>
        </w:rPr>
      </w:pPr>
      <w:r w:rsidRPr="005D0AE0">
        <w:rPr>
          <w:bCs/>
        </w:rPr>
        <w:t xml:space="preserve"> switchport mode access</w:t>
      </w:r>
    </w:p>
    <w:p w14:paraId="46CDA0CC" w14:textId="77777777" w:rsidR="005D0AE0" w:rsidRPr="005D0AE0" w:rsidRDefault="005D0AE0" w:rsidP="005D0AE0">
      <w:pPr>
        <w:rPr>
          <w:bCs/>
        </w:rPr>
      </w:pPr>
      <w:r w:rsidRPr="005D0AE0">
        <w:rPr>
          <w:bCs/>
        </w:rPr>
        <w:t xml:space="preserve"> switchport access </w:t>
      </w:r>
      <w:proofErr w:type="spellStart"/>
      <w:r w:rsidRPr="005D0AE0">
        <w:rPr>
          <w:bCs/>
        </w:rPr>
        <w:t>vlan</w:t>
      </w:r>
      <w:proofErr w:type="spellEnd"/>
      <w:r w:rsidRPr="005D0AE0">
        <w:rPr>
          <w:bCs/>
        </w:rPr>
        <w:t xml:space="preserve"> 1</w:t>
      </w:r>
    </w:p>
    <w:p w14:paraId="599E826E" w14:textId="77777777" w:rsidR="005D0AE0" w:rsidRPr="005D0AE0" w:rsidRDefault="005D0AE0" w:rsidP="005D0AE0">
      <w:pPr>
        <w:rPr>
          <w:bCs/>
        </w:rPr>
      </w:pPr>
      <w:r w:rsidRPr="005D0AE0">
        <w:rPr>
          <w:bCs/>
        </w:rPr>
        <w:t xml:space="preserve"> no shutdown</w:t>
      </w:r>
    </w:p>
    <w:p w14:paraId="30FEAB60" w14:textId="77777777" w:rsidR="005D0AE0" w:rsidRPr="005D0AE0" w:rsidRDefault="005D0AE0" w:rsidP="005D0AE0">
      <w:pPr>
        <w:rPr>
          <w:bCs/>
        </w:rPr>
      </w:pPr>
      <w:r w:rsidRPr="005D0AE0">
        <w:rPr>
          <w:bCs/>
        </w:rPr>
        <w:t xml:space="preserve"> exit</w:t>
      </w:r>
    </w:p>
    <w:p w14:paraId="35014D8E" w14:textId="77777777" w:rsidR="005D0AE0" w:rsidRPr="005D0AE0" w:rsidRDefault="005D0AE0" w:rsidP="005D0AE0">
      <w:pPr>
        <w:rPr>
          <w:bCs/>
        </w:rPr>
      </w:pPr>
    </w:p>
    <w:p w14:paraId="0E090599" w14:textId="77777777" w:rsidR="005D0AE0" w:rsidRPr="005D0AE0" w:rsidRDefault="005D0AE0" w:rsidP="005D0AE0">
      <w:pPr>
        <w:rPr>
          <w:bCs/>
        </w:rPr>
      </w:pPr>
      <w:r w:rsidRPr="005D0AE0">
        <w:rPr>
          <w:bCs/>
        </w:rPr>
        <w:t xml:space="preserve"># </w:t>
      </w:r>
      <w:proofErr w:type="spellStart"/>
      <w:r w:rsidRPr="005D0AE0">
        <w:rPr>
          <w:bCs/>
        </w:rPr>
        <w:t>Cấu</w:t>
      </w:r>
      <w:proofErr w:type="spellEnd"/>
      <w:r w:rsidRPr="005D0AE0">
        <w:rPr>
          <w:bCs/>
        </w:rPr>
        <w:t xml:space="preserve"> </w:t>
      </w:r>
      <w:proofErr w:type="spellStart"/>
      <w:r w:rsidRPr="005D0AE0">
        <w:rPr>
          <w:bCs/>
        </w:rPr>
        <w:t>hình</w:t>
      </w:r>
      <w:proofErr w:type="spellEnd"/>
      <w:r w:rsidRPr="005D0AE0">
        <w:rPr>
          <w:bCs/>
        </w:rPr>
        <w:t xml:space="preserve"> </w:t>
      </w:r>
      <w:proofErr w:type="spellStart"/>
      <w:r w:rsidRPr="005D0AE0">
        <w:rPr>
          <w:bCs/>
        </w:rPr>
        <w:t>các</w:t>
      </w:r>
      <w:proofErr w:type="spellEnd"/>
      <w:r w:rsidRPr="005D0AE0">
        <w:rPr>
          <w:bCs/>
        </w:rPr>
        <w:t xml:space="preserve"> </w:t>
      </w:r>
      <w:proofErr w:type="spellStart"/>
      <w:r w:rsidRPr="005D0AE0">
        <w:rPr>
          <w:bCs/>
        </w:rPr>
        <w:t>cổng</w:t>
      </w:r>
      <w:proofErr w:type="spellEnd"/>
      <w:r w:rsidRPr="005D0AE0">
        <w:rPr>
          <w:bCs/>
        </w:rPr>
        <w:t xml:space="preserve"> e0/2, e0/3 </w:t>
      </w:r>
      <w:proofErr w:type="spellStart"/>
      <w:r w:rsidRPr="005D0AE0">
        <w:rPr>
          <w:bCs/>
        </w:rPr>
        <w:t>làm</w:t>
      </w:r>
      <w:proofErr w:type="spellEnd"/>
      <w:r w:rsidRPr="005D0AE0">
        <w:rPr>
          <w:bCs/>
        </w:rPr>
        <w:t xml:space="preserve"> </w:t>
      </w:r>
      <w:proofErr w:type="spellStart"/>
      <w:r w:rsidRPr="005D0AE0">
        <w:rPr>
          <w:bCs/>
        </w:rPr>
        <w:t>cổng</w:t>
      </w:r>
      <w:proofErr w:type="spellEnd"/>
      <w:r w:rsidRPr="005D0AE0">
        <w:rPr>
          <w:bCs/>
        </w:rPr>
        <w:t xml:space="preserve"> Trunk </w:t>
      </w:r>
      <w:proofErr w:type="spellStart"/>
      <w:r w:rsidRPr="005D0AE0">
        <w:rPr>
          <w:bCs/>
        </w:rPr>
        <w:t>nối</w:t>
      </w:r>
      <w:proofErr w:type="spellEnd"/>
      <w:r w:rsidRPr="005D0AE0">
        <w:rPr>
          <w:bCs/>
        </w:rPr>
        <w:t xml:space="preserve"> sang Switch1 </w:t>
      </w:r>
      <w:proofErr w:type="spellStart"/>
      <w:r w:rsidRPr="005D0AE0">
        <w:rPr>
          <w:bCs/>
        </w:rPr>
        <w:t>và</w:t>
      </w:r>
      <w:proofErr w:type="spellEnd"/>
      <w:r w:rsidRPr="005D0AE0">
        <w:rPr>
          <w:bCs/>
        </w:rPr>
        <w:t xml:space="preserve"> Switch2</w:t>
      </w:r>
    </w:p>
    <w:p w14:paraId="0B287D3A" w14:textId="77777777" w:rsidR="005D0AE0" w:rsidRPr="005D0AE0" w:rsidRDefault="005D0AE0" w:rsidP="005D0AE0">
      <w:pPr>
        <w:rPr>
          <w:bCs/>
        </w:rPr>
      </w:pPr>
      <w:r w:rsidRPr="005D0AE0">
        <w:rPr>
          <w:bCs/>
        </w:rPr>
        <w:t>interface range e0/2 - 3</w:t>
      </w:r>
    </w:p>
    <w:p w14:paraId="2B58C7DA" w14:textId="77777777" w:rsidR="005D0AE0" w:rsidRPr="005D0AE0" w:rsidRDefault="005D0AE0" w:rsidP="005D0AE0">
      <w:pPr>
        <w:rPr>
          <w:bCs/>
        </w:rPr>
      </w:pPr>
      <w:r w:rsidRPr="005D0AE0">
        <w:rPr>
          <w:bCs/>
        </w:rPr>
        <w:t xml:space="preserve"> switchport trunk encapsulation dot1q</w:t>
      </w:r>
    </w:p>
    <w:p w14:paraId="07F7CF5D" w14:textId="77777777" w:rsidR="005D0AE0" w:rsidRPr="005D0AE0" w:rsidRDefault="005D0AE0" w:rsidP="005D0AE0">
      <w:pPr>
        <w:rPr>
          <w:bCs/>
        </w:rPr>
      </w:pPr>
      <w:r w:rsidRPr="005D0AE0">
        <w:rPr>
          <w:bCs/>
        </w:rPr>
        <w:t xml:space="preserve"> switchport mode trunk</w:t>
      </w:r>
    </w:p>
    <w:p w14:paraId="48DADC1B" w14:textId="77777777" w:rsidR="005D0AE0" w:rsidRPr="005D0AE0" w:rsidRDefault="005D0AE0" w:rsidP="005D0AE0">
      <w:pPr>
        <w:rPr>
          <w:bCs/>
        </w:rPr>
      </w:pPr>
      <w:r w:rsidRPr="005D0AE0">
        <w:rPr>
          <w:bCs/>
        </w:rPr>
        <w:t xml:space="preserve"> no shutdown</w:t>
      </w:r>
    </w:p>
    <w:p w14:paraId="0F3ACFED" w14:textId="77777777" w:rsidR="005D0AE0" w:rsidRPr="005D0AE0" w:rsidRDefault="005D0AE0" w:rsidP="005D0AE0">
      <w:pPr>
        <w:rPr>
          <w:bCs/>
        </w:rPr>
      </w:pPr>
      <w:r w:rsidRPr="005D0AE0">
        <w:rPr>
          <w:bCs/>
        </w:rPr>
        <w:lastRenderedPageBreak/>
        <w:t xml:space="preserve"> exit</w:t>
      </w:r>
    </w:p>
    <w:p w14:paraId="5E4781F3" w14:textId="77777777" w:rsidR="005D0AE0" w:rsidRPr="005D0AE0" w:rsidRDefault="005D0AE0" w:rsidP="005D0AE0">
      <w:pPr>
        <w:rPr>
          <w:bCs/>
        </w:rPr>
      </w:pPr>
    </w:p>
    <w:p w14:paraId="785132B9" w14:textId="77777777" w:rsidR="005D0AE0" w:rsidRPr="005D0AE0" w:rsidRDefault="005D0AE0" w:rsidP="005D0AE0">
      <w:pPr>
        <w:rPr>
          <w:bCs/>
        </w:rPr>
      </w:pPr>
      <w:r w:rsidRPr="005D0AE0">
        <w:rPr>
          <w:bCs/>
        </w:rPr>
        <w:t xml:space="preserve"># </w:t>
      </w:r>
      <w:proofErr w:type="spellStart"/>
      <w:r w:rsidRPr="005D0AE0">
        <w:rPr>
          <w:bCs/>
        </w:rPr>
        <w:t>Cấu</w:t>
      </w:r>
      <w:proofErr w:type="spellEnd"/>
      <w:r w:rsidRPr="005D0AE0">
        <w:rPr>
          <w:bCs/>
        </w:rPr>
        <w:t xml:space="preserve"> </w:t>
      </w:r>
      <w:proofErr w:type="spellStart"/>
      <w:r w:rsidRPr="005D0AE0">
        <w:rPr>
          <w:bCs/>
        </w:rPr>
        <w:t>hình</w:t>
      </w:r>
      <w:proofErr w:type="spellEnd"/>
      <w:r w:rsidRPr="005D0AE0">
        <w:rPr>
          <w:bCs/>
        </w:rPr>
        <w:t xml:space="preserve"> </w:t>
      </w:r>
      <w:proofErr w:type="spellStart"/>
      <w:r w:rsidRPr="005D0AE0">
        <w:rPr>
          <w:bCs/>
        </w:rPr>
        <w:t>định</w:t>
      </w:r>
      <w:proofErr w:type="spellEnd"/>
      <w:r w:rsidRPr="005D0AE0">
        <w:rPr>
          <w:bCs/>
        </w:rPr>
        <w:t xml:space="preserve"> </w:t>
      </w:r>
      <w:proofErr w:type="spellStart"/>
      <w:r w:rsidRPr="005D0AE0">
        <w:rPr>
          <w:bCs/>
        </w:rPr>
        <w:t>tuyến</w:t>
      </w:r>
      <w:proofErr w:type="spellEnd"/>
      <w:r w:rsidRPr="005D0AE0">
        <w:rPr>
          <w:bCs/>
        </w:rPr>
        <w:t xml:space="preserve"> RIP</w:t>
      </w:r>
    </w:p>
    <w:p w14:paraId="5E13CF2D" w14:textId="77777777" w:rsidR="005D0AE0" w:rsidRPr="005D0AE0" w:rsidRDefault="005D0AE0" w:rsidP="005D0AE0">
      <w:pPr>
        <w:rPr>
          <w:bCs/>
        </w:rPr>
      </w:pPr>
      <w:r w:rsidRPr="005D0AE0">
        <w:rPr>
          <w:bCs/>
        </w:rPr>
        <w:t>router rip</w:t>
      </w:r>
    </w:p>
    <w:p w14:paraId="38FFE7CF" w14:textId="77777777" w:rsidR="005D0AE0" w:rsidRPr="005D0AE0" w:rsidRDefault="005D0AE0" w:rsidP="005D0AE0">
      <w:pPr>
        <w:rPr>
          <w:bCs/>
        </w:rPr>
      </w:pPr>
      <w:r w:rsidRPr="005D0AE0">
        <w:rPr>
          <w:bCs/>
        </w:rPr>
        <w:t xml:space="preserve"> version 2</w:t>
      </w:r>
    </w:p>
    <w:p w14:paraId="4C6CD0B5" w14:textId="77777777" w:rsidR="005D0AE0" w:rsidRPr="005D0AE0" w:rsidRDefault="005D0AE0" w:rsidP="005D0AE0">
      <w:pPr>
        <w:rPr>
          <w:bCs/>
        </w:rPr>
      </w:pPr>
      <w:r w:rsidRPr="005D0AE0">
        <w:rPr>
          <w:bCs/>
        </w:rPr>
        <w:t xml:space="preserve"> no auto-summary</w:t>
      </w:r>
    </w:p>
    <w:p w14:paraId="058F87CC" w14:textId="77777777" w:rsidR="005D0AE0" w:rsidRPr="005D0AE0" w:rsidRDefault="005D0AE0" w:rsidP="005D0AE0">
      <w:pPr>
        <w:rPr>
          <w:bCs/>
        </w:rPr>
      </w:pPr>
      <w:r w:rsidRPr="005D0AE0">
        <w:rPr>
          <w:bCs/>
        </w:rPr>
        <w:t xml:space="preserve"> network 192.168.1.0</w:t>
      </w:r>
    </w:p>
    <w:p w14:paraId="6E5960FE" w14:textId="77777777" w:rsidR="005D0AE0" w:rsidRPr="005D0AE0" w:rsidRDefault="005D0AE0" w:rsidP="005D0AE0">
      <w:pPr>
        <w:rPr>
          <w:bCs/>
        </w:rPr>
      </w:pPr>
      <w:r w:rsidRPr="005D0AE0">
        <w:rPr>
          <w:bCs/>
        </w:rPr>
        <w:t xml:space="preserve"> network 172.16.0.0</w:t>
      </w:r>
    </w:p>
    <w:p w14:paraId="75EADFD7" w14:textId="77777777" w:rsidR="005D0AE0" w:rsidRPr="005D0AE0" w:rsidRDefault="005D0AE0" w:rsidP="005D0AE0">
      <w:pPr>
        <w:rPr>
          <w:bCs/>
        </w:rPr>
      </w:pPr>
      <w:r w:rsidRPr="005D0AE0">
        <w:rPr>
          <w:bCs/>
        </w:rPr>
        <w:t xml:space="preserve"> exit</w:t>
      </w:r>
    </w:p>
    <w:p w14:paraId="4E9A26C7" w14:textId="77777777" w:rsidR="005D0AE0" w:rsidRPr="005D0AE0" w:rsidRDefault="005D0AE0" w:rsidP="005D0AE0">
      <w:pPr>
        <w:rPr>
          <w:bCs/>
        </w:rPr>
      </w:pPr>
    </w:p>
    <w:p w14:paraId="0ACE7AE3" w14:textId="77777777" w:rsidR="005D0AE0" w:rsidRPr="005D0AE0" w:rsidRDefault="005D0AE0" w:rsidP="005D0AE0">
      <w:pPr>
        <w:rPr>
          <w:bCs/>
        </w:rPr>
      </w:pPr>
      <w:r w:rsidRPr="005D0AE0">
        <w:rPr>
          <w:bCs/>
        </w:rPr>
        <w:t xml:space="preserve"># </w:t>
      </w:r>
      <w:proofErr w:type="spellStart"/>
      <w:r w:rsidRPr="005D0AE0">
        <w:rPr>
          <w:bCs/>
        </w:rPr>
        <w:t>Cấu</w:t>
      </w:r>
      <w:proofErr w:type="spellEnd"/>
      <w:r w:rsidRPr="005D0AE0">
        <w:rPr>
          <w:bCs/>
        </w:rPr>
        <w:t xml:space="preserve"> </w:t>
      </w:r>
      <w:proofErr w:type="spellStart"/>
      <w:r w:rsidRPr="005D0AE0">
        <w:rPr>
          <w:bCs/>
        </w:rPr>
        <w:t>hình</w:t>
      </w:r>
      <w:proofErr w:type="spellEnd"/>
      <w:r w:rsidRPr="005D0AE0">
        <w:rPr>
          <w:bCs/>
        </w:rPr>
        <w:t xml:space="preserve"> Access Control List (ACL) </w:t>
      </w:r>
      <w:proofErr w:type="spellStart"/>
      <w:r w:rsidRPr="005D0AE0">
        <w:rPr>
          <w:bCs/>
        </w:rPr>
        <w:t>cho</w:t>
      </w:r>
      <w:proofErr w:type="spellEnd"/>
      <w:r w:rsidRPr="005D0AE0">
        <w:rPr>
          <w:bCs/>
        </w:rPr>
        <w:t xml:space="preserve"> VLAN 3</w:t>
      </w:r>
    </w:p>
    <w:p w14:paraId="2E4CFABB" w14:textId="77777777" w:rsidR="005D0AE0" w:rsidRPr="005D0AE0" w:rsidRDefault="005D0AE0" w:rsidP="005D0AE0">
      <w:pPr>
        <w:rPr>
          <w:bCs/>
        </w:rPr>
      </w:pPr>
      <w:r w:rsidRPr="005D0AE0">
        <w:rPr>
          <w:bCs/>
        </w:rPr>
        <w:t xml:space="preserve"># - Cho </w:t>
      </w:r>
      <w:proofErr w:type="spellStart"/>
      <w:r w:rsidRPr="005D0AE0">
        <w:rPr>
          <w:bCs/>
        </w:rPr>
        <w:t>phép</w:t>
      </w:r>
      <w:proofErr w:type="spellEnd"/>
      <w:r w:rsidRPr="005D0AE0">
        <w:rPr>
          <w:bCs/>
        </w:rPr>
        <w:t xml:space="preserve"> PC_FTP (172.16.3.100) </w:t>
      </w:r>
      <w:proofErr w:type="spellStart"/>
      <w:r w:rsidRPr="005D0AE0">
        <w:rPr>
          <w:bCs/>
        </w:rPr>
        <w:t>kết</w:t>
      </w:r>
      <w:proofErr w:type="spellEnd"/>
      <w:r w:rsidRPr="005D0AE0">
        <w:rPr>
          <w:bCs/>
        </w:rPr>
        <w:t xml:space="preserve"> </w:t>
      </w:r>
      <w:proofErr w:type="spellStart"/>
      <w:r w:rsidRPr="005D0AE0">
        <w:rPr>
          <w:bCs/>
        </w:rPr>
        <w:t>nối</w:t>
      </w:r>
      <w:proofErr w:type="spellEnd"/>
      <w:r w:rsidRPr="005D0AE0">
        <w:rPr>
          <w:bCs/>
        </w:rPr>
        <w:t xml:space="preserve"> FTP </w:t>
      </w:r>
      <w:proofErr w:type="spellStart"/>
      <w:r w:rsidRPr="005D0AE0">
        <w:rPr>
          <w:bCs/>
        </w:rPr>
        <w:t>tới</w:t>
      </w:r>
      <w:proofErr w:type="spellEnd"/>
      <w:r w:rsidRPr="005D0AE0">
        <w:rPr>
          <w:bCs/>
        </w:rPr>
        <w:t xml:space="preserve"> Server0 (192.168.1.2)</w:t>
      </w:r>
    </w:p>
    <w:p w14:paraId="5A3BAE79" w14:textId="77777777" w:rsidR="005D0AE0" w:rsidRPr="005D0AE0" w:rsidRDefault="005D0AE0" w:rsidP="005D0AE0">
      <w:pPr>
        <w:rPr>
          <w:bCs/>
        </w:rPr>
      </w:pPr>
      <w:r w:rsidRPr="005D0AE0">
        <w:rPr>
          <w:bCs/>
        </w:rPr>
        <w:t xml:space="preserve"># - Cho </w:t>
      </w:r>
      <w:proofErr w:type="spellStart"/>
      <w:r w:rsidRPr="005D0AE0">
        <w:rPr>
          <w:bCs/>
        </w:rPr>
        <w:t>phép</w:t>
      </w:r>
      <w:proofErr w:type="spellEnd"/>
      <w:r w:rsidRPr="005D0AE0">
        <w:rPr>
          <w:bCs/>
        </w:rPr>
        <w:t xml:space="preserve"> PC_FTP (172.16.3.100) PING </w:t>
      </w:r>
      <w:proofErr w:type="spellStart"/>
      <w:r w:rsidRPr="005D0AE0">
        <w:rPr>
          <w:bCs/>
        </w:rPr>
        <w:t>tới</w:t>
      </w:r>
      <w:proofErr w:type="spellEnd"/>
      <w:r w:rsidRPr="005D0AE0">
        <w:rPr>
          <w:bCs/>
        </w:rPr>
        <w:t xml:space="preserve"> Server0 (ICMP) </w:t>
      </w:r>
      <w:proofErr w:type="spellStart"/>
      <w:r w:rsidRPr="005D0AE0">
        <w:rPr>
          <w:bCs/>
        </w:rPr>
        <w:t>để</w:t>
      </w:r>
      <w:proofErr w:type="spellEnd"/>
      <w:r w:rsidRPr="005D0AE0">
        <w:rPr>
          <w:bCs/>
        </w:rPr>
        <w:t xml:space="preserve"> </w:t>
      </w:r>
      <w:proofErr w:type="spellStart"/>
      <w:r w:rsidRPr="005D0AE0">
        <w:rPr>
          <w:bCs/>
        </w:rPr>
        <w:t>kiểm</w:t>
      </w:r>
      <w:proofErr w:type="spellEnd"/>
      <w:r w:rsidRPr="005D0AE0">
        <w:rPr>
          <w:bCs/>
        </w:rPr>
        <w:t xml:space="preserve"> </w:t>
      </w:r>
      <w:proofErr w:type="spellStart"/>
      <w:r w:rsidRPr="005D0AE0">
        <w:rPr>
          <w:bCs/>
        </w:rPr>
        <w:t>tra</w:t>
      </w:r>
      <w:proofErr w:type="spellEnd"/>
      <w:r w:rsidRPr="005D0AE0">
        <w:rPr>
          <w:bCs/>
        </w:rPr>
        <w:t xml:space="preserve"> </w:t>
      </w:r>
      <w:proofErr w:type="spellStart"/>
      <w:r w:rsidRPr="005D0AE0">
        <w:rPr>
          <w:bCs/>
        </w:rPr>
        <w:t>thực</w:t>
      </w:r>
      <w:proofErr w:type="spellEnd"/>
      <w:r w:rsidRPr="005D0AE0">
        <w:rPr>
          <w:bCs/>
        </w:rPr>
        <w:t xml:space="preserve"> </w:t>
      </w:r>
      <w:proofErr w:type="spellStart"/>
      <w:r w:rsidRPr="005D0AE0">
        <w:rPr>
          <w:bCs/>
        </w:rPr>
        <w:t>tế</w:t>
      </w:r>
      <w:proofErr w:type="spellEnd"/>
      <w:r w:rsidRPr="005D0AE0">
        <w:rPr>
          <w:bCs/>
        </w:rPr>
        <w:t xml:space="preserve"> (</w:t>
      </w:r>
      <w:proofErr w:type="spellStart"/>
      <w:r w:rsidRPr="005D0AE0">
        <w:rPr>
          <w:bCs/>
        </w:rPr>
        <w:t>vì</w:t>
      </w:r>
      <w:proofErr w:type="spellEnd"/>
      <w:r w:rsidRPr="005D0AE0">
        <w:rPr>
          <w:bCs/>
        </w:rPr>
        <w:t xml:space="preserve"> VPCS </w:t>
      </w:r>
      <w:proofErr w:type="spellStart"/>
      <w:r w:rsidRPr="005D0AE0">
        <w:rPr>
          <w:bCs/>
        </w:rPr>
        <w:t>không</w:t>
      </w:r>
      <w:proofErr w:type="spellEnd"/>
      <w:r w:rsidRPr="005D0AE0">
        <w:rPr>
          <w:bCs/>
        </w:rPr>
        <w:t xml:space="preserve"> </w:t>
      </w:r>
      <w:proofErr w:type="spellStart"/>
      <w:r w:rsidRPr="005D0AE0">
        <w:rPr>
          <w:bCs/>
        </w:rPr>
        <w:t>có</w:t>
      </w:r>
      <w:proofErr w:type="spellEnd"/>
      <w:r w:rsidRPr="005D0AE0">
        <w:rPr>
          <w:bCs/>
        </w:rPr>
        <w:t xml:space="preserve"> </w:t>
      </w:r>
      <w:proofErr w:type="spellStart"/>
      <w:r w:rsidRPr="005D0AE0">
        <w:rPr>
          <w:bCs/>
        </w:rPr>
        <w:t>trình</w:t>
      </w:r>
      <w:proofErr w:type="spellEnd"/>
      <w:r w:rsidRPr="005D0AE0">
        <w:rPr>
          <w:bCs/>
        </w:rPr>
        <w:t xml:space="preserve"> </w:t>
      </w:r>
      <w:proofErr w:type="spellStart"/>
      <w:r w:rsidRPr="005D0AE0">
        <w:rPr>
          <w:bCs/>
        </w:rPr>
        <w:t>duyệt</w:t>
      </w:r>
      <w:proofErr w:type="spellEnd"/>
      <w:r w:rsidRPr="005D0AE0">
        <w:rPr>
          <w:bCs/>
        </w:rPr>
        <w:t xml:space="preserve">/client FTP </w:t>
      </w:r>
      <w:proofErr w:type="spellStart"/>
      <w:r w:rsidRPr="005D0AE0">
        <w:rPr>
          <w:bCs/>
        </w:rPr>
        <w:t>thực</w:t>
      </w:r>
      <w:proofErr w:type="spellEnd"/>
      <w:r w:rsidRPr="005D0AE0">
        <w:rPr>
          <w:bCs/>
        </w:rPr>
        <w:t xml:space="preserve"> </w:t>
      </w:r>
      <w:proofErr w:type="spellStart"/>
      <w:r w:rsidRPr="005D0AE0">
        <w:rPr>
          <w:bCs/>
        </w:rPr>
        <w:t>sự</w:t>
      </w:r>
      <w:proofErr w:type="spellEnd"/>
      <w:r w:rsidRPr="005D0AE0">
        <w:rPr>
          <w:bCs/>
        </w:rPr>
        <w:t>).</w:t>
      </w:r>
    </w:p>
    <w:p w14:paraId="3EA1504B" w14:textId="77777777" w:rsidR="005D0AE0" w:rsidRPr="005D0AE0" w:rsidRDefault="005D0AE0" w:rsidP="005D0AE0">
      <w:pPr>
        <w:rPr>
          <w:bCs/>
        </w:rPr>
      </w:pPr>
      <w:r w:rsidRPr="005D0AE0">
        <w:rPr>
          <w:bCs/>
        </w:rPr>
        <w:t xml:space="preserve"># - </w:t>
      </w:r>
      <w:proofErr w:type="spellStart"/>
      <w:r w:rsidRPr="005D0AE0">
        <w:rPr>
          <w:bCs/>
        </w:rPr>
        <w:t>Chặn</w:t>
      </w:r>
      <w:proofErr w:type="spellEnd"/>
      <w:r w:rsidRPr="005D0AE0">
        <w:rPr>
          <w:bCs/>
        </w:rPr>
        <w:t xml:space="preserve"> </w:t>
      </w:r>
      <w:proofErr w:type="spellStart"/>
      <w:r w:rsidRPr="005D0AE0">
        <w:rPr>
          <w:bCs/>
        </w:rPr>
        <w:t>toàn</w:t>
      </w:r>
      <w:proofErr w:type="spellEnd"/>
      <w:r w:rsidRPr="005D0AE0">
        <w:rPr>
          <w:bCs/>
        </w:rPr>
        <w:t xml:space="preserve"> </w:t>
      </w:r>
      <w:proofErr w:type="spellStart"/>
      <w:r w:rsidRPr="005D0AE0">
        <w:rPr>
          <w:bCs/>
        </w:rPr>
        <w:t>bộ</w:t>
      </w:r>
      <w:proofErr w:type="spellEnd"/>
      <w:r w:rsidRPr="005D0AE0">
        <w:rPr>
          <w:bCs/>
        </w:rPr>
        <w:t xml:space="preserve"> </w:t>
      </w:r>
      <w:proofErr w:type="spellStart"/>
      <w:r w:rsidRPr="005D0AE0">
        <w:rPr>
          <w:bCs/>
        </w:rPr>
        <w:t>phần</w:t>
      </w:r>
      <w:proofErr w:type="spellEnd"/>
      <w:r w:rsidRPr="005D0AE0">
        <w:rPr>
          <w:bCs/>
        </w:rPr>
        <w:t xml:space="preserve"> </w:t>
      </w:r>
      <w:proofErr w:type="spellStart"/>
      <w:r w:rsidRPr="005D0AE0">
        <w:rPr>
          <w:bCs/>
        </w:rPr>
        <w:t>còn</w:t>
      </w:r>
      <w:proofErr w:type="spellEnd"/>
      <w:r w:rsidRPr="005D0AE0">
        <w:rPr>
          <w:bCs/>
        </w:rPr>
        <w:t xml:space="preserve"> </w:t>
      </w:r>
      <w:proofErr w:type="spellStart"/>
      <w:r w:rsidRPr="005D0AE0">
        <w:rPr>
          <w:bCs/>
        </w:rPr>
        <w:t>lại</w:t>
      </w:r>
      <w:proofErr w:type="spellEnd"/>
      <w:r w:rsidRPr="005D0AE0">
        <w:rPr>
          <w:bCs/>
        </w:rPr>
        <w:t xml:space="preserve"> </w:t>
      </w:r>
      <w:proofErr w:type="spellStart"/>
      <w:r w:rsidRPr="005D0AE0">
        <w:rPr>
          <w:bCs/>
        </w:rPr>
        <w:t>của</w:t>
      </w:r>
      <w:proofErr w:type="spellEnd"/>
      <w:r w:rsidRPr="005D0AE0">
        <w:rPr>
          <w:bCs/>
        </w:rPr>
        <w:t xml:space="preserve"> VLAN 3 (</w:t>
      </w:r>
      <w:proofErr w:type="spellStart"/>
      <w:r w:rsidRPr="005D0AE0">
        <w:rPr>
          <w:bCs/>
        </w:rPr>
        <w:t>ví</w:t>
      </w:r>
      <w:proofErr w:type="spellEnd"/>
      <w:r w:rsidRPr="005D0AE0">
        <w:rPr>
          <w:bCs/>
        </w:rPr>
        <w:t xml:space="preserve"> </w:t>
      </w:r>
      <w:proofErr w:type="spellStart"/>
      <w:r w:rsidRPr="005D0AE0">
        <w:rPr>
          <w:bCs/>
        </w:rPr>
        <w:t>dụ</w:t>
      </w:r>
      <w:proofErr w:type="spellEnd"/>
      <w:r w:rsidRPr="005D0AE0">
        <w:rPr>
          <w:bCs/>
        </w:rPr>
        <w:t xml:space="preserve"> PC0 172.16.3.2) </w:t>
      </w:r>
      <w:proofErr w:type="spellStart"/>
      <w:r w:rsidRPr="005D0AE0">
        <w:rPr>
          <w:bCs/>
        </w:rPr>
        <w:t>tới</w:t>
      </w:r>
      <w:proofErr w:type="spellEnd"/>
      <w:r w:rsidRPr="005D0AE0">
        <w:rPr>
          <w:bCs/>
        </w:rPr>
        <w:t xml:space="preserve"> Server0.</w:t>
      </w:r>
    </w:p>
    <w:p w14:paraId="4D921C25" w14:textId="77777777" w:rsidR="005D0AE0" w:rsidRPr="005D0AE0" w:rsidRDefault="005D0AE0" w:rsidP="005D0AE0">
      <w:pPr>
        <w:rPr>
          <w:bCs/>
        </w:rPr>
      </w:pPr>
      <w:proofErr w:type="spellStart"/>
      <w:r w:rsidRPr="005D0AE0">
        <w:rPr>
          <w:bCs/>
        </w:rPr>
        <w:t>ip</w:t>
      </w:r>
      <w:proofErr w:type="spellEnd"/>
      <w:r w:rsidRPr="005D0AE0">
        <w:rPr>
          <w:bCs/>
        </w:rPr>
        <w:t xml:space="preserve"> access-list extended VLAN3_ACL</w:t>
      </w:r>
    </w:p>
    <w:p w14:paraId="794E9B8B" w14:textId="77777777" w:rsidR="005D0AE0" w:rsidRPr="005D0AE0" w:rsidRDefault="005D0AE0" w:rsidP="005D0AE0">
      <w:pPr>
        <w:rPr>
          <w:bCs/>
        </w:rPr>
      </w:pPr>
      <w:r w:rsidRPr="005D0AE0">
        <w:rPr>
          <w:bCs/>
        </w:rPr>
        <w:t xml:space="preserve"> permit </w:t>
      </w:r>
      <w:proofErr w:type="spellStart"/>
      <w:r w:rsidRPr="005D0AE0">
        <w:rPr>
          <w:bCs/>
        </w:rPr>
        <w:t>tcp</w:t>
      </w:r>
      <w:proofErr w:type="spellEnd"/>
      <w:r w:rsidRPr="005D0AE0">
        <w:rPr>
          <w:bCs/>
        </w:rPr>
        <w:t xml:space="preserve"> host 172.16.3.100 host 192.168.1.2 eq ftp</w:t>
      </w:r>
    </w:p>
    <w:p w14:paraId="57B2171C" w14:textId="77777777" w:rsidR="005D0AE0" w:rsidRPr="005D0AE0" w:rsidRDefault="005D0AE0" w:rsidP="005D0AE0">
      <w:pPr>
        <w:rPr>
          <w:bCs/>
        </w:rPr>
      </w:pPr>
      <w:r w:rsidRPr="005D0AE0">
        <w:rPr>
          <w:bCs/>
        </w:rPr>
        <w:t xml:space="preserve"> permit </w:t>
      </w:r>
      <w:proofErr w:type="spellStart"/>
      <w:r w:rsidRPr="005D0AE0">
        <w:rPr>
          <w:bCs/>
        </w:rPr>
        <w:t>tcp</w:t>
      </w:r>
      <w:proofErr w:type="spellEnd"/>
      <w:r w:rsidRPr="005D0AE0">
        <w:rPr>
          <w:bCs/>
        </w:rPr>
        <w:t xml:space="preserve"> host 172.16.3.100 host 192.168.1.2 eq ftp-data</w:t>
      </w:r>
    </w:p>
    <w:p w14:paraId="662D7180" w14:textId="77777777" w:rsidR="005D0AE0" w:rsidRPr="005D0AE0" w:rsidRDefault="005D0AE0" w:rsidP="005D0AE0">
      <w:pPr>
        <w:rPr>
          <w:bCs/>
        </w:rPr>
      </w:pPr>
      <w:r w:rsidRPr="005D0AE0">
        <w:rPr>
          <w:bCs/>
        </w:rPr>
        <w:t xml:space="preserve"> permit </w:t>
      </w:r>
      <w:proofErr w:type="spellStart"/>
      <w:r w:rsidRPr="005D0AE0">
        <w:rPr>
          <w:bCs/>
        </w:rPr>
        <w:t>icmp</w:t>
      </w:r>
      <w:proofErr w:type="spellEnd"/>
      <w:r w:rsidRPr="005D0AE0">
        <w:rPr>
          <w:bCs/>
        </w:rPr>
        <w:t xml:space="preserve"> host 172.16.3.100 host 192.168.1.2</w:t>
      </w:r>
    </w:p>
    <w:p w14:paraId="78681DA7" w14:textId="77777777" w:rsidR="005D0AE0" w:rsidRPr="005D0AE0" w:rsidRDefault="005D0AE0" w:rsidP="005D0AE0">
      <w:pPr>
        <w:rPr>
          <w:bCs/>
        </w:rPr>
      </w:pPr>
      <w:r w:rsidRPr="005D0AE0">
        <w:rPr>
          <w:bCs/>
        </w:rPr>
        <w:t xml:space="preserve"> deny </w:t>
      </w:r>
      <w:proofErr w:type="spellStart"/>
      <w:r w:rsidRPr="005D0AE0">
        <w:rPr>
          <w:bCs/>
        </w:rPr>
        <w:t>ip</w:t>
      </w:r>
      <w:proofErr w:type="spellEnd"/>
      <w:r w:rsidRPr="005D0AE0">
        <w:rPr>
          <w:bCs/>
        </w:rPr>
        <w:t xml:space="preserve"> 172.16.3.0 0.0.0.255 host 192.168.1.2</w:t>
      </w:r>
    </w:p>
    <w:p w14:paraId="4D468DEC" w14:textId="77777777" w:rsidR="005D0AE0" w:rsidRPr="005D0AE0" w:rsidRDefault="005D0AE0" w:rsidP="005D0AE0">
      <w:pPr>
        <w:rPr>
          <w:bCs/>
        </w:rPr>
      </w:pPr>
      <w:r w:rsidRPr="005D0AE0">
        <w:rPr>
          <w:bCs/>
        </w:rPr>
        <w:t xml:space="preserve"> permit </w:t>
      </w:r>
      <w:proofErr w:type="spellStart"/>
      <w:r w:rsidRPr="005D0AE0">
        <w:rPr>
          <w:bCs/>
        </w:rPr>
        <w:t>ip</w:t>
      </w:r>
      <w:proofErr w:type="spellEnd"/>
      <w:r w:rsidRPr="005D0AE0">
        <w:rPr>
          <w:bCs/>
        </w:rPr>
        <w:t xml:space="preserve"> any </w:t>
      </w:r>
      <w:proofErr w:type="spellStart"/>
      <w:r w:rsidRPr="005D0AE0">
        <w:rPr>
          <w:bCs/>
        </w:rPr>
        <w:t>any</w:t>
      </w:r>
      <w:proofErr w:type="spellEnd"/>
    </w:p>
    <w:p w14:paraId="26BF731F" w14:textId="77777777" w:rsidR="005D0AE0" w:rsidRPr="005D0AE0" w:rsidRDefault="005D0AE0" w:rsidP="005D0AE0">
      <w:pPr>
        <w:rPr>
          <w:bCs/>
        </w:rPr>
      </w:pPr>
      <w:r w:rsidRPr="005D0AE0">
        <w:rPr>
          <w:bCs/>
        </w:rPr>
        <w:t xml:space="preserve"> exit</w:t>
      </w:r>
    </w:p>
    <w:p w14:paraId="19B044AE" w14:textId="77777777" w:rsidR="005D0AE0" w:rsidRPr="005D0AE0" w:rsidRDefault="005D0AE0" w:rsidP="005D0AE0">
      <w:pPr>
        <w:rPr>
          <w:bCs/>
        </w:rPr>
      </w:pPr>
      <w:r w:rsidRPr="005D0AE0">
        <w:rPr>
          <w:bCs/>
        </w:rPr>
        <w:t xml:space="preserve">interface </w:t>
      </w:r>
      <w:proofErr w:type="spellStart"/>
      <w:r w:rsidRPr="005D0AE0">
        <w:rPr>
          <w:bCs/>
        </w:rPr>
        <w:t>vlan</w:t>
      </w:r>
      <w:proofErr w:type="spellEnd"/>
      <w:r w:rsidRPr="005D0AE0">
        <w:rPr>
          <w:bCs/>
        </w:rPr>
        <w:t xml:space="preserve"> 3</w:t>
      </w:r>
    </w:p>
    <w:p w14:paraId="1A478794" w14:textId="77777777" w:rsidR="005D0AE0" w:rsidRPr="005D0AE0" w:rsidRDefault="005D0AE0" w:rsidP="005D0AE0">
      <w:pPr>
        <w:rPr>
          <w:bCs/>
        </w:rPr>
      </w:pPr>
      <w:r w:rsidRPr="005D0AE0">
        <w:rPr>
          <w:bCs/>
        </w:rPr>
        <w:t xml:space="preserve"> </w:t>
      </w:r>
      <w:proofErr w:type="spellStart"/>
      <w:r w:rsidRPr="005D0AE0">
        <w:rPr>
          <w:bCs/>
        </w:rPr>
        <w:t>ip</w:t>
      </w:r>
      <w:proofErr w:type="spellEnd"/>
      <w:r w:rsidRPr="005D0AE0">
        <w:rPr>
          <w:bCs/>
        </w:rPr>
        <w:t xml:space="preserve"> access-group VLAN3_ACL in</w:t>
      </w:r>
    </w:p>
    <w:p w14:paraId="4528ED5E" w14:textId="77777777" w:rsidR="005D0AE0" w:rsidRPr="005D0AE0" w:rsidRDefault="005D0AE0" w:rsidP="005D0AE0">
      <w:pPr>
        <w:rPr>
          <w:bCs/>
        </w:rPr>
      </w:pPr>
      <w:r w:rsidRPr="005D0AE0">
        <w:rPr>
          <w:bCs/>
        </w:rPr>
        <w:t xml:space="preserve"> exit</w:t>
      </w:r>
    </w:p>
    <w:p w14:paraId="4E26F641" w14:textId="77777777" w:rsidR="005D0AE0" w:rsidRPr="005D0AE0" w:rsidRDefault="005D0AE0" w:rsidP="005D0AE0">
      <w:pPr>
        <w:rPr>
          <w:bCs/>
        </w:rPr>
      </w:pPr>
    </w:p>
    <w:p w14:paraId="47C203EA" w14:textId="77777777" w:rsidR="005D0AE0" w:rsidRPr="005D0AE0" w:rsidRDefault="005D0AE0" w:rsidP="005D0AE0">
      <w:pPr>
        <w:rPr>
          <w:bCs/>
        </w:rPr>
      </w:pPr>
      <w:r w:rsidRPr="005D0AE0">
        <w:rPr>
          <w:bCs/>
        </w:rPr>
        <w:t xml:space="preserve"># </w:t>
      </w:r>
      <w:proofErr w:type="spellStart"/>
      <w:r w:rsidRPr="005D0AE0">
        <w:rPr>
          <w:bCs/>
        </w:rPr>
        <w:t>Cấu</w:t>
      </w:r>
      <w:proofErr w:type="spellEnd"/>
      <w:r w:rsidRPr="005D0AE0">
        <w:rPr>
          <w:bCs/>
        </w:rPr>
        <w:t xml:space="preserve"> </w:t>
      </w:r>
      <w:proofErr w:type="spellStart"/>
      <w:r w:rsidRPr="005D0AE0">
        <w:rPr>
          <w:bCs/>
        </w:rPr>
        <w:t>hình</w:t>
      </w:r>
      <w:proofErr w:type="spellEnd"/>
      <w:r w:rsidRPr="005D0AE0">
        <w:rPr>
          <w:bCs/>
        </w:rPr>
        <w:t xml:space="preserve"> Access Control List (ACL) </w:t>
      </w:r>
      <w:proofErr w:type="spellStart"/>
      <w:r w:rsidRPr="005D0AE0">
        <w:rPr>
          <w:bCs/>
        </w:rPr>
        <w:t>cho</w:t>
      </w:r>
      <w:proofErr w:type="spellEnd"/>
      <w:r w:rsidRPr="005D0AE0">
        <w:rPr>
          <w:bCs/>
        </w:rPr>
        <w:t xml:space="preserve"> VLAN 2</w:t>
      </w:r>
    </w:p>
    <w:p w14:paraId="791CFBD9" w14:textId="77777777" w:rsidR="005D0AE0" w:rsidRPr="005D0AE0" w:rsidRDefault="005D0AE0" w:rsidP="005D0AE0">
      <w:pPr>
        <w:rPr>
          <w:bCs/>
        </w:rPr>
      </w:pPr>
      <w:r w:rsidRPr="005D0AE0">
        <w:rPr>
          <w:bCs/>
        </w:rPr>
        <w:t xml:space="preserve"># </w:t>
      </w:r>
      <w:proofErr w:type="spellStart"/>
      <w:r w:rsidRPr="005D0AE0">
        <w:rPr>
          <w:bCs/>
        </w:rPr>
        <w:t>Chặn</w:t>
      </w:r>
      <w:proofErr w:type="spellEnd"/>
      <w:r w:rsidRPr="005D0AE0">
        <w:rPr>
          <w:bCs/>
        </w:rPr>
        <w:t xml:space="preserve"> </w:t>
      </w:r>
      <w:proofErr w:type="spellStart"/>
      <w:r w:rsidRPr="005D0AE0">
        <w:rPr>
          <w:bCs/>
        </w:rPr>
        <w:t>một</w:t>
      </w:r>
      <w:proofErr w:type="spellEnd"/>
      <w:r w:rsidRPr="005D0AE0">
        <w:rPr>
          <w:bCs/>
        </w:rPr>
        <w:t xml:space="preserve"> PC (172.16.2.100 - PC_BLOCKED) </w:t>
      </w:r>
      <w:proofErr w:type="spellStart"/>
      <w:r w:rsidRPr="005D0AE0">
        <w:rPr>
          <w:bCs/>
        </w:rPr>
        <w:t>đến</w:t>
      </w:r>
      <w:proofErr w:type="spellEnd"/>
      <w:r w:rsidRPr="005D0AE0">
        <w:rPr>
          <w:bCs/>
        </w:rPr>
        <w:t xml:space="preserve"> Server1 (192.168.1.3), </w:t>
      </w:r>
      <w:proofErr w:type="spellStart"/>
      <w:r w:rsidRPr="005D0AE0">
        <w:rPr>
          <w:bCs/>
        </w:rPr>
        <w:t>còn</w:t>
      </w:r>
      <w:proofErr w:type="spellEnd"/>
      <w:r w:rsidRPr="005D0AE0">
        <w:rPr>
          <w:bCs/>
        </w:rPr>
        <w:t xml:space="preserve"> </w:t>
      </w:r>
      <w:proofErr w:type="spellStart"/>
      <w:r w:rsidRPr="005D0AE0">
        <w:rPr>
          <w:bCs/>
        </w:rPr>
        <w:t>lại</w:t>
      </w:r>
      <w:proofErr w:type="spellEnd"/>
      <w:r w:rsidRPr="005D0AE0">
        <w:rPr>
          <w:bCs/>
        </w:rPr>
        <w:t xml:space="preserve"> </w:t>
      </w:r>
      <w:proofErr w:type="spellStart"/>
      <w:r w:rsidRPr="005D0AE0">
        <w:rPr>
          <w:bCs/>
        </w:rPr>
        <w:t>cho</w:t>
      </w:r>
      <w:proofErr w:type="spellEnd"/>
      <w:r w:rsidRPr="005D0AE0">
        <w:rPr>
          <w:bCs/>
        </w:rPr>
        <w:t xml:space="preserve"> </w:t>
      </w:r>
      <w:proofErr w:type="spellStart"/>
      <w:r w:rsidRPr="005D0AE0">
        <w:rPr>
          <w:bCs/>
        </w:rPr>
        <w:t>phép</w:t>
      </w:r>
      <w:proofErr w:type="spellEnd"/>
      <w:r w:rsidRPr="005D0AE0">
        <w:rPr>
          <w:bCs/>
        </w:rPr>
        <w:t xml:space="preserve"> </w:t>
      </w:r>
      <w:proofErr w:type="spellStart"/>
      <w:r w:rsidRPr="005D0AE0">
        <w:rPr>
          <w:bCs/>
        </w:rPr>
        <w:t>đi</w:t>
      </w:r>
      <w:proofErr w:type="spellEnd"/>
    </w:p>
    <w:p w14:paraId="67F6BDD9" w14:textId="77777777" w:rsidR="005D0AE0" w:rsidRPr="005D0AE0" w:rsidRDefault="005D0AE0" w:rsidP="005D0AE0">
      <w:pPr>
        <w:rPr>
          <w:bCs/>
        </w:rPr>
      </w:pPr>
      <w:proofErr w:type="spellStart"/>
      <w:r w:rsidRPr="005D0AE0">
        <w:rPr>
          <w:bCs/>
        </w:rPr>
        <w:lastRenderedPageBreak/>
        <w:t>ip</w:t>
      </w:r>
      <w:proofErr w:type="spellEnd"/>
      <w:r w:rsidRPr="005D0AE0">
        <w:rPr>
          <w:bCs/>
        </w:rPr>
        <w:t xml:space="preserve"> access-list extended VLAN2_ACL</w:t>
      </w:r>
    </w:p>
    <w:p w14:paraId="7FDE1E25" w14:textId="77777777" w:rsidR="005D0AE0" w:rsidRPr="005D0AE0" w:rsidRDefault="005D0AE0" w:rsidP="005D0AE0">
      <w:pPr>
        <w:rPr>
          <w:bCs/>
        </w:rPr>
      </w:pPr>
      <w:r w:rsidRPr="005D0AE0">
        <w:rPr>
          <w:bCs/>
        </w:rPr>
        <w:t xml:space="preserve"> deny </w:t>
      </w:r>
      <w:proofErr w:type="spellStart"/>
      <w:r w:rsidRPr="005D0AE0">
        <w:rPr>
          <w:bCs/>
        </w:rPr>
        <w:t>ip</w:t>
      </w:r>
      <w:proofErr w:type="spellEnd"/>
      <w:r w:rsidRPr="005D0AE0">
        <w:rPr>
          <w:bCs/>
        </w:rPr>
        <w:t xml:space="preserve"> host 172.16.2.100 host 192.168.1.3</w:t>
      </w:r>
    </w:p>
    <w:p w14:paraId="07377C5D" w14:textId="77777777" w:rsidR="005D0AE0" w:rsidRPr="005D0AE0" w:rsidRDefault="005D0AE0" w:rsidP="005D0AE0">
      <w:pPr>
        <w:rPr>
          <w:bCs/>
        </w:rPr>
      </w:pPr>
      <w:r w:rsidRPr="005D0AE0">
        <w:rPr>
          <w:bCs/>
        </w:rPr>
        <w:t xml:space="preserve"> permit </w:t>
      </w:r>
      <w:proofErr w:type="spellStart"/>
      <w:r w:rsidRPr="005D0AE0">
        <w:rPr>
          <w:bCs/>
        </w:rPr>
        <w:t>ip</w:t>
      </w:r>
      <w:proofErr w:type="spellEnd"/>
      <w:r w:rsidRPr="005D0AE0">
        <w:rPr>
          <w:bCs/>
        </w:rPr>
        <w:t xml:space="preserve"> any </w:t>
      </w:r>
      <w:proofErr w:type="spellStart"/>
      <w:r w:rsidRPr="005D0AE0">
        <w:rPr>
          <w:bCs/>
        </w:rPr>
        <w:t>any</w:t>
      </w:r>
      <w:proofErr w:type="spellEnd"/>
    </w:p>
    <w:p w14:paraId="76AAA644" w14:textId="77777777" w:rsidR="005D0AE0" w:rsidRPr="005D0AE0" w:rsidRDefault="005D0AE0" w:rsidP="005D0AE0">
      <w:pPr>
        <w:rPr>
          <w:bCs/>
        </w:rPr>
      </w:pPr>
      <w:r w:rsidRPr="005D0AE0">
        <w:rPr>
          <w:bCs/>
        </w:rPr>
        <w:t xml:space="preserve"> exit</w:t>
      </w:r>
    </w:p>
    <w:p w14:paraId="0BB97E89" w14:textId="77777777" w:rsidR="005D0AE0" w:rsidRPr="005D0AE0" w:rsidRDefault="005D0AE0" w:rsidP="005D0AE0">
      <w:pPr>
        <w:rPr>
          <w:bCs/>
        </w:rPr>
      </w:pPr>
      <w:r w:rsidRPr="005D0AE0">
        <w:rPr>
          <w:bCs/>
        </w:rPr>
        <w:t xml:space="preserve">interface </w:t>
      </w:r>
      <w:proofErr w:type="spellStart"/>
      <w:r w:rsidRPr="005D0AE0">
        <w:rPr>
          <w:bCs/>
        </w:rPr>
        <w:t>vlan</w:t>
      </w:r>
      <w:proofErr w:type="spellEnd"/>
      <w:r w:rsidRPr="005D0AE0">
        <w:rPr>
          <w:bCs/>
        </w:rPr>
        <w:t xml:space="preserve"> 2</w:t>
      </w:r>
    </w:p>
    <w:p w14:paraId="6637FCBF" w14:textId="77777777" w:rsidR="005D0AE0" w:rsidRPr="005D0AE0" w:rsidRDefault="005D0AE0" w:rsidP="005D0AE0">
      <w:pPr>
        <w:rPr>
          <w:bCs/>
        </w:rPr>
      </w:pPr>
      <w:r w:rsidRPr="005D0AE0">
        <w:rPr>
          <w:bCs/>
        </w:rPr>
        <w:t xml:space="preserve"> </w:t>
      </w:r>
      <w:proofErr w:type="spellStart"/>
      <w:r w:rsidRPr="005D0AE0">
        <w:rPr>
          <w:bCs/>
        </w:rPr>
        <w:t>ip</w:t>
      </w:r>
      <w:proofErr w:type="spellEnd"/>
      <w:r w:rsidRPr="005D0AE0">
        <w:rPr>
          <w:bCs/>
        </w:rPr>
        <w:t xml:space="preserve"> access-group VLAN2_ACL in</w:t>
      </w:r>
    </w:p>
    <w:p w14:paraId="0CE82752" w14:textId="77777777" w:rsidR="005D0AE0" w:rsidRPr="005D0AE0" w:rsidRDefault="005D0AE0" w:rsidP="005D0AE0">
      <w:pPr>
        <w:rPr>
          <w:bCs/>
        </w:rPr>
      </w:pPr>
      <w:r w:rsidRPr="005D0AE0">
        <w:rPr>
          <w:bCs/>
        </w:rPr>
        <w:t xml:space="preserve"> end</w:t>
      </w:r>
    </w:p>
    <w:p w14:paraId="413938E6" w14:textId="77777777" w:rsidR="005D0AE0" w:rsidRPr="005D0AE0" w:rsidRDefault="005D0AE0" w:rsidP="005D0AE0">
      <w:pPr>
        <w:rPr>
          <w:bCs/>
        </w:rPr>
      </w:pPr>
      <w:r w:rsidRPr="005D0AE0">
        <w:rPr>
          <w:bCs/>
        </w:rPr>
        <w:t>write memory</w:t>
      </w:r>
    </w:p>
    <w:p w14:paraId="4B48ADAA" w14:textId="77777777" w:rsidR="005D0AE0" w:rsidRPr="005D0AE0" w:rsidRDefault="005D0AE0" w:rsidP="005D0AE0">
      <w:pPr>
        <w:rPr>
          <w:bCs/>
        </w:rPr>
      </w:pPr>
    </w:p>
    <w:p w14:paraId="3E3B31FE" w14:textId="77777777" w:rsidR="005D0AE0" w:rsidRPr="005D0AE0" w:rsidRDefault="005D0AE0" w:rsidP="005D0AE0">
      <w:pPr>
        <w:rPr>
          <w:bCs/>
        </w:rPr>
      </w:pPr>
    </w:p>
    <w:p w14:paraId="7FF9B1F0" w14:textId="77777777" w:rsidR="005D0AE0" w:rsidRPr="005D0AE0" w:rsidRDefault="005D0AE0" w:rsidP="005D0AE0">
      <w:pPr>
        <w:rPr>
          <w:bCs/>
        </w:rPr>
      </w:pPr>
      <w:r w:rsidRPr="005D0AE0">
        <w:rPr>
          <w:bCs/>
        </w:rPr>
        <w:t>---------------------------------------------------------------------</w:t>
      </w:r>
    </w:p>
    <w:p w14:paraId="292C4E22" w14:textId="77777777" w:rsidR="005D0AE0" w:rsidRPr="005D0AE0" w:rsidRDefault="005D0AE0" w:rsidP="005D0AE0">
      <w:pPr>
        <w:rPr>
          <w:bCs/>
        </w:rPr>
      </w:pPr>
      <w:r w:rsidRPr="005D0AE0">
        <w:rPr>
          <w:bCs/>
        </w:rPr>
        <w:t>2. THIẾT BỊ: Switch0 (VLAN 1 ACCESS SWITCH)</w:t>
      </w:r>
    </w:p>
    <w:p w14:paraId="23BE3144" w14:textId="77777777" w:rsidR="005D0AE0" w:rsidRPr="005D0AE0" w:rsidRDefault="005D0AE0" w:rsidP="005D0AE0">
      <w:pPr>
        <w:rPr>
          <w:bCs/>
        </w:rPr>
      </w:pPr>
      <w:r w:rsidRPr="005D0AE0">
        <w:rPr>
          <w:bCs/>
        </w:rPr>
        <w:t>---------------------------------------------------------------------</w:t>
      </w:r>
    </w:p>
    <w:p w14:paraId="5274B90C" w14:textId="77777777" w:rsidR="005D0AE0" w:rsidRPr="005D0AE0" w:rsidRDefault="005D0AE0" w:rsidP="005D0AE0">
      <w:pPr>
        <w:rPr>
          <w:bCs/>
        </w:rPr>
      </w:pPr>
      <w:r w:rsidRPr="005D0AE0">
        <w:rPr>
          <w:bCs/>
        </w:rPr>
        <w:t>enable</w:t>
      </w:r>
    </w:p>
    <w:p w14:paraId="62EBD5CD" w14:textId="77777777" w:rsidR="005D0AE0" w:rsidRPr="005D0AE0" w:rsidRDefault="005D0AE0" w:rsidP="005D0AE0">
      <w:pPr>
        <w:rPr>
          <w:bCs/>
        </w:rPr>
      </w:pPr>
      <w:r w:rsidRPr="005D0AE0">
        <w:rPr>
          <w:bCs/>
        </w:rPr>
        <w:t>configure terminal</w:t>
      </w:r>
    </w:p>
    <w:p w14:paraId="0C760E84" w14:textId="77777777" w:rsidR="005D0AE0" w:rsidRPr="005D0AE0" w:rsidRDefault="005D0AE0" w:rsidP="005D0AE0">
      <w:pPr>
        <w:rPr>
          <w:bCs/>
        </w:rPr>
      </w:pPr>
      <w:r w:rsidRPr="005D0AE0">
        <w:rPr>
          <w:bCs/>
        </w:rPr>
        <w:t xml:space="preserve"># </w:t>
      </w:r>
      <w:proofErr w:type="spellStart"/>
      <w:r w:rsidRPr="005D0AE0">
        <w:rPr>
          <w:bCs/>
        </w:rPr>
        <w:t>Bật</w:t>
      </w:r>
      <w:proofErr w:type="spellEnd"/>
      <w:r w:rsidRPr="005D0AE0">
        <w:rPr>
          <w:bCs/>
        </w:rPr>
        <w:t xml:space="preserve"> </w:t>
      </w:r>
      <w:proofErr w:type="spellStart"/>
      <w:r w:rsidRPr="005D0AE0">
        <w:rPr>
          <w:bCs/>
        </w:rPr>
        <w:t>và</w:t>
      </w:r>
      <w:proofErr w:type="spellEnd"/>
      <w:r w:rsidRPr="005D0AE0">
        <w:rPr>
          <w:bCs/>
        </w:rPr>
        <w:t xml:space="preserve"> </w:t>
      </w:r>
      <w:proofErr w:type="spellStart"/>
      <w:r w:rsidRPr="005D0AE0">
        <w:rPr>
          <w:bCs/>
        </w:rPr>
        <w:t>cấu</w:t>
      </w:r>
      <w:proofErr w:type="spellEnd"/>
      <w:r w:rsidRPr="005D0AE0">
        <w:rPr>
          <w:bCs/>
        </w:rPr>
        <w:t xml:space="preserve"> </w:t>
      </w:r>
      <w:proofErr w:type="spellStart"/>
      <w:r w:rsidRPr="005D0AE0">
        <w:rPr>
          <w:bCs/>
        </w:rPr>
        <w:t>hình</w:t>
      </w:r>
      <w:proofErr w:type="spellEnd"/>
      <w:r w:rsidRPr="005D0AE0">
        <w:rPr>
          <w:bCs/>
        </w:rPr>
        <w:t xml:space="preserve"> </w:t>
      </w:r>
      <w:proofErr w:type="spellStart"/>
      <w:r w:rsidRPr="005D0AE0">
        <w:rPr>
          <w:bCs/>
        </w:rPr>
        <w:t>chế</w:t>
      </w:r>
      <w:proofErr w:type="spellEnd"/>
      <w:r w:rsidRPr="005D0AE0">
        <w:rPr>
          <w:bCs/>
        </w:rPr>
        <w:t xml:space="preserve"> </w:t>
      </w:r>
      <w:proofErr w:type="spellStart"/>
      <w:r w:rsidRPr="005D0AE0">
        <w:rPr>
          <w:bCs/>
        </w:rPr>
        <w:t>độ</w:t>
      </w:r>
      <w:proofErr w:type="spellEnd"/>
      <w:r w:rsidRPr="005D0AE0">
        <w:rPr>
          <w:bCs/>
        </w:rPr>
        <w:t xml:space="preserve"> Access VLAN 1 </w:t>
      </w:r>
      <w:proofErr w:type="spellStart"/>
      <w:r w:rsidRPr="005D0AE0">
        <w:rPr>
          <w:bCs/>
        </w:rPr>
        <w:t>cho</w:t>
      </w:r>
      <w:proofErr w:type="spellEnd"/>
      <w:r w:rsidRPr="005D0AE0">
        <w:rPr>
          <w:bCs/>
        </w:rPr>
        <w:t xml:space="preserve"> </w:t>
      </w:r>
      <w:proofErr w:type="spellStart"/>
      <w:r w:rsidRPr="005D0AE0">
        <w:rPr>
          <w:bCs/>
        </w:rPr>
        <w:t>tất</w:t>
      </w:r>
      <w:proofErr w:type="spellEnd"/>
      <w:r w:rsidRPr="005D0AE0">
        <w:rPr>
          <w:bCs/>
        </w:rPr>
        <w:t xml:space="preserve"> </w:t>
      </w:r>
      <w:proofErr w:type="spellStart"/>
      <w:r w:rsidRPr="005D0AE0">
        <w:rPr>
          <w:bCs/>
        </w:rPr>
        <w:t>cả</w:t>
      </w:r>
      <w:proofErr w:type="spellEnd"/>
      <w:r w:rsidRPr="005D0AE0">
        <w:rPr>
          <w:bCs/>
        </w:rPr>
        <w:t xml:space="preserve"> </w:t>
      </w:r>
      <w:proofErr w:type="spellStart"/>
      <w:r w:rsidRPr="005D0AE0">
        <w:rPr>
          <w:bCs/>
        </w:rPr>
        <w:t>các</w:t>
      </w:r>
      <w:proofErr w:type="spellEnd"/>
      <w:r w:rsidRPr="005D0AE0">
        <w:rPr>
          <w:bCs/>
        </w:rPr>
        <w:t xml:space="preserve"> </w:t>
      </w:r>
      <w:proofErr w:type="spellStart"/>
      <w:r w:rsidRPr="005D0AE0">
        <w:rPr>
          <w:bCs/>
        </w:rPr>
        <w:t>cổng</w:t>
      </w:r>
      <w:proofErr w:type="spellEnd"/>
      <w:r w:rsidRPr="005D0AE0">
        <w:rPr>
          <w:bCs/>
        </w:rPr>
        <w:t xml:space="preserve"> </w:t>
      </w:r>
      <w:proofErr w:type="spellStart"/>
      <w:r w:rsidRPr="005D0AE0">
        <w:rPr>
          <w:bCs/>
        </w:rPr>
        <w:t>nối</w:t>
      </w:r>
      <w:proofErr w:type="spellEnd"/>
      <w:r w:rsidRPr="005D0AE0">
        <w:rPr>
          <w:bCs/>
        </w:rPr>
        <w:t xml:space="preserve"> SW3 (e0/1) </w:t>
      </w:r>
      <w:proofErr w:type="spellStart"/>
      <w:r w:rsidRPr="005D0AE0">
        <w:rPr>
          <w:bCs/>
        </w:rPr>
        <w:t>và</w:t>
      </w:r>
      <w:proofErr w:type="spellEnd"/>
      <w:r w:rsidRPr="005D0AE0">
        <w:rPr>
          <w:bCs/>
        </w:rPr>
        <w:t xml:space="preserve"> Servers (e0/2, e0/3)</w:t>
      </w:r>
    </w:p>
    <w:p w14:paraId="281786CA" w14:textId="77777777" w:rsidR="005D0AE0" w:rsidRPr="005D0AE0" w:rsidRDefault="005D0AE0" w:rsidP="005D0AE0">
      <w:pPr>
        <w:rPr>
          <w:bCs/>
        </w:rPr>
      </w:pPr>
      <w:r w:rsidRPr="005D0AE0">
        <w:rPr>
          <w:bCs/>
        </w:rPr>
        <w:t>interface range e0/1 - 3</w:t>
      </w:r>
    </w:p>
    <w:p w14:paraId="299ACD00" w14:textId="77777777" w:rsidR="005D0AE0" w:rsidRPr="005D0AE0" w:rsidRDefault="005D0AE0" w:rsidP="005D0AE0">
      <w:pPr>
        <w:rPr>
          <w:bCs/>
        </w:rPr>
      </w:pPr>
      <w:r w:rsidRPr="005D0AE0">
        <w:rPr>
          <w:bCs/>
        </w:rPr>
        <w:t xml:space="preserve"> switchport mode access</w:t>
      </w:r>
    </w:p>
    <w:p w14:paraId="32B735C5" w14:textId="77777777" w:rsidR="005D0AE0" w:rsidRPr="005D0AE0" w:rsidRDefault="005D0AE0" w:rsidP="005D0AE0">
      <w:pPr>
        <w:rPr>
          <w:bCs/>
        </w:rPr>
      </w:pPr>
      <w:r w:rsidRPr="005D0AE0">
        <w:rPr>
          <w:bCs/>
        </w:rPr>
        <w:t xml:space="preserve"> switchport access </w:t>
      </w:r>
      <w:proofErr w:type="spellStart"/>
      <w:r w:rsidRPr="005D0AE0">
        <w:rPr>
          <w:bCs/>
        </w:rPr>
        <w:t>vlan</w:t>
      </w:r>
      <w:proofErr w:type="spellEnd"/>
      <w:r w:rsidRPr="005D0AE0">
        <w:rPr>
          <w:bCs/>
        </w:rPr>
        <w:t xml:space="preserve"> 1</w:t>
      </w:r>
    </w:p>
    <w:p w14:paraId="399685F5" w14:textId="77777777" w:rsidR="005D0AE0" w:rsidRPr="005D0AE0" w:rsidRDefault="005D0AE0" w:rsidP="005D0AE0">
      <w:pPr>
        <w:rPr>
          <w:bCs/>
        </w:rPr>
      </w:pPr>
      <w:r w:rsidRPr="005D0AE0">
        <w:rPr>
          <w:bCs/>
        </w:rPr>
        <w:t xml:space="preserve"> no shutdown</w:t>
      </w:r>
    </w:p>
    <w:p w14:paraId="5E9DD51B" w14:textId="77777777" w:rsidR="005D0AE0" w:rsidRPr="005D0AE0" w:rsidRDefault="005D0AE0" w:rsidP="005D0AE0">
      <w:pPr>
        <w:rPr>
          <w:bCs/>
        </w:rPr>
      </w:pPr>
      <w:r w:rsidRPr="005D0AE0">
        <w:rPr>
          <w:bCs/>
        </w:rPr>
        <w:t xml:space="preserve"> end</w:t>
      </w:r>
    </w:p>
    <w:p w14:paraId="68054320" w14:textId="77777777" w:rsidR="005D0AE0" w:rsidRPr="005D0AE0" w:rsidRDefault="005D0AE0" w:rsidP="005D0AE0">
      <w:pPr>
        <w:rPr>
          <w:bCs/>
        </w:rPr>
      </w:pPr>
      <w:r w:rsidRPr="005D0AE0">
        <w:rPr>
          <w:bCs/>
        </w:rPr>
        <w:t>write memory</w:t>
      </w:r>
    </w:p>
    <w:p w14:paraId="2CED060E" w14:textId="77777777" w:rsidR="005D0AE0" w:rsidRPr="005D0AE0" w:rsidRDefault="005D0AE0" w:rsidP="005D0AE0">
      <w:pPr>
        <w:rPr>
          <w:bCs/>
        </w:rPr>
      </w:pPr>
    </w:p>
    <w:p w14:paraId="1C0E225A" w14:textId="77777777" w:rsidR="005D0AE0" w:rsidRPr="005D0AE0" w:rsidRDefault="005D0AE0" w:rsidP="005D0AE0">
      <w:pPr>
        <w:rPr>
          <w:bCs/>
        </w:rPr>
      </w:pPr>
    </w:p>
    <w:p w14:paraId="6548934F" w14:textId="77777777" w:rsidR="005D0AE0" w:rsidRPr="005D0AE0" w:rsidRDefault="005D0AE0" w:rsidP="005D0AE0">
      <w:pPr>
        <w:rPr>
          <w:bCs/>
        </w:rPr>
      </w:pPr>
      <w:r w:rsidRPr="005D0AE0">
        <w:rPr>
          <w:bCs/>
        </w:rPr>
        <w:t>---------------------------------------------------------------------</w:t>
      </w:r>
    </w:p>
    <w:p w14:paraId="2C483BE1" w14:textId="77777777" w:rsidR="005D0AE0" w:rsidRPr="005D0AE0" w:rsidRDefault="005D0AE0" w:rsidP="005D0AE0">
      <w:pPr>
        <w:rPr>
          <w:bCs/>
        </w:rPr>
      </w:pPr>
      <w:r w:rsidRPr="005D0AE0">
        <w:rPr>
          <w:bCs/>
        </w:rPr>
        <w:t>3. THIẾT BỊ: Switch1 (VLAN 3 ACCESS SWITCH)</w:t>
      </w:r>
    </w:p>
    <w:p w14:paraId="6A2DFC14" w14:textId="77777777" w:rsidR="005D0AE0" w:rsidRPr="005D0AE0" w:rsidRDefault="005D0AE0" w:rsidP="005D0AE0">
      <w:pPr>
        <w:rPr>
          <w:bCs/>
        </w:rPr>
      </w:pPr>
      <w:r w:rsidRPr="005D0AE0">
        <w:rPr>
          <w:bCs/>
        </w:rPr>
        <w:t>---------------------------------------------------------------------</w:t>
      </w:r>
    </w:p>
    <w:p w14:paraId="012C8734" w14:textId="77777777" w:rsidR="005D0AE0" w:rsidRPr="005D0AE0" w:rsidRDefault="005D0AE0" w:rsidP="005D0AE0">
      <w:pPr>
        <w:rPr>
          <w:bCs/>
        </w:rPr>
      </w:pPr>
      <w:r w:rsidRPr="005D0AE0">
        <w:rPr>
          <w:bCs/>
        </w:rPr>
        <w:t>enable</w:t>
      </w:r>
    </w:p>
    <w:p w14:paraId="244B73A4" w14:textId="77777777" w:rsidR="005D0AE0" w:rsidRPr="005D0AE0" w:rsidRDefault="005D0AE0" w:rsidP="005D0AE0">
      <w:pPr>
        <w:rPr>
          <w:bCs/>
        </w:rPr>
      </w:pPr>
      <w:r w:rsidRPr="005D0AE0">
        <w:rPr>
          <w:bCs/>
        </w:rPr>
        <w:lastRenderedPageBreak/>
        <w:t>configure terminal</w:t>
      </w:r>
    </w:p>
    <w:p w14:paraId="7DA01253" w14:textId="77777777" w:rsidR="005D0AE0" w:rsidRPr="005D0AE0" w:rsidRDefault="005D0AE0" w:rsidP="005D0AE0">
      <w:pPr>
        <w:rPr>
          <w:bCs/>
        </w:rPr>
      </w:pPr>
      <w:proofErr w:type="spellStart"/>
      <w:r w:rsidRPr="005D0AE0">
        <w:rPr>
          <w:bCs/>
        </w:rPr>
        <w:t>vlan</w:t>
      </w:r>
      <w:proofErr w:type="spellEnd"/>
      <w:r w:rsidRPr="005D0AE0">
        <w:rPr>
          <w:bCs/>
        </w:rPr>
        <w:t xml:space="preserve"> 3</w:t>
      </w:r>
    </w:p>
    <w:p w14:paraId="00EBE4E4" w14:textId="77777777" w:rsidR="005D0AE0" w:rsidRPr="005D0AE0" w:rsidRDefault="005D0AE0" w:rsidP="005D0AE0">
      <w:pPr>
        <w:rPr>
          <w:bCs/>
        </w:rPr>
      </w:pPr>
      <w:r w:rsidRPr="005D0AE0">
        <w:rPr>
          <w:bCs/>
        </w:rPr>
        <w:t>exit</w:t>
      </w:r>
    </w:p>
    <w:p w14:paraId="74B8BBE4" w14:textId="77777777" w:rsidR="005D0AE0" w:rsidRPr="005D0AE0" w:rsidRDefault="005D0AE0" w:rsidP="005D0AE0">
      <w:pPr>
        <w:rPr>
          <w:bCs/>
        </w:rPr>
      </w:pPr>
      <w:r w:rsidRPr="005D0AE0">
        <w:rPr>
          <w:bCs/>
        </w:rPr>
        <w:t>interface e0/1</w:t>
      </w:r>
    </w:p>
    <w:p w14:paraId="6E0D1B74" w14:textId="77777777" w:rsidR="005D0AE0" w:rsidRPr="005D0AE0" w:rsidRDefault="005D0AE0" w:rsidP="005D0AE0">
      <w:pPr>
        <w:rPr>
          <w:bCs/>
        </w:rPr>
      </w:pPr>
      <w:r w:rsidRPr="005D0AE0">
        <w:rPr>
          <w:bCs/>
        </w:rPr>
        <w:t xml:space="preserve"> switchport trunk encapsulation dot1q</w:t>
      </w:r>
    </w:p>
    <w:p w14:paraId="07E31FAA" w14:textId="77777777" w:rsidR="005D0AE0" w:rsidRPr="005D0AE0" w:rsidRDefault="005D0AE0" w:rsidP="005D0AE0">
      <w:pPr>
        <w:rPr>
          <w:bCs/>
        </w:rPr>
      </w:pPr>
      <w:r w:rsidRPr="005D0AE0">
        <w:rPr>
          <w:bCs/>
        </w:rPr>
        <w:t xml:space="preserve"> switchport mode trunk</w:t>
      </w:r>
    </w:p>
    <w:p w14:paraId="2F426D3D" w14:textId="77777777" w:rsidR="005D0AE0" w:rsidRPr="005D0AE0" w:rsidRDefault="005D0AE0" w:rsidP="005D0AE0">
      <w:pPr>
        <w:rPr>
          <w:bCs/>
        </w:rPr>
      </w:pPr>
      <w:r w:rsidRPr="005D0AE0">
        <w:rPr>
          <w:bCs/>
        </w:rPr>
        <w:t xml:space="preserve"> no shutdown</w:t>
      </w:r>
    </w:p>
    <w:p w14:paraId="226584A5" w14:textId="77777777" w:rsidR="005D0AE0" w:rsidRPr="005D0AE0" w:rsidRDefault="005D0AE0" w:rsidP="005D0AE0">
      <w:pPr>
        <w:rPr>
          <w:bCs/>
        </w:rPr>
      </w:pPr>
      <w:r w:rsidRPr="005D0AE0">
        <w:rPr>
          <w:bCs/>
        </w:rPr>
        <w:t xml:space="preserve"> exit</w:t>
      </w:r>
    </w:p>
    <w:p w14:paraId="2B9E6C5C" w14:textId="77777777" w:rsidR="005D0AE0" w:rsidRPr="005D0AE0" w:rsidRDefault="005D0AE0" w:rsidP="005D0AE0">
      <w:pPr>
        <w:rPr>
          <w:bCs/>
        </w:rPr>
      </w:pPr>
      <w:r w:rsidRPr="005D0AE0">
        <w:rPr>
          <w:bCs/>
        </w:rPr>
        <w:t>interface range e0/2 - 3</w:t>
      </w:r>
    </w:p>
    <w:p w14:paraId="77AFC4A9" w14:textId="77777777" w:rsidR="005D0AE0" w:rsidRPr="005D0AE0" w:rsidRDefault="005D0AE0" w:rsidP="005D0AE0">
      <w:pPr>
        <w:rPr>
          <w:bCs/>
        </w:rPr>
      </w:pPr>
      <w:r w:rsidRPr="005D0AE0">
        <w:rPr>
          <w:bCs/>
        </w:rPr>
        <w:t xml:space="preserve"> switchport mode access</w:t>
      </w:r>
    </w:p>
    <w:p w14:paraId="2D186CED" w14:textId="77777777" w:rsidR="005D0AE0" w:rsidRPr="005D0AE0" w:rsidRDefault="005D0AE0" w:rsidP="005D0AE0">
      <w:pPr>
        <w:rPr>
          <w:bCs/>
        </w:rPr>
      </w:pPr>
      <w:r w:rsidRPr="005D0AE0">
        <w:rPr>
          <w:bCs/>
        </w:rPr>
        <w:t xml:space="preserve"> switchport access </w:t>
      </w:r>
      <w:proofErr w:type="spellStart"/>
      <w:r w:rsidRPr="005D0AE0">
        <w:rPr>
          <w:bCs/>
        </w:rPr>
        <w:t>vlan</w:t>
      </w:r>
      <w:proofErr w:type="spellEnd"/>
      <w:r w:rsidRPr="005D0AE0">
        <w:rPr>
          <w:bCs/>
        </w:rPr>
        <w:t xml:space="preserve"> 3</w:t>
      </w:r>
    </w:p>
    <w:p w14:paraId="1D17785F" w14:textId="77777777" w:rsidR="005D0AE0" w:rsidRPr="005D0AE0" w:rsidRDefault="005D0AE0" w:rsidP="005D0AE0">
      <w:pPr>
        <w:rPr>
          <w:bCs/>
        </w:rPr>
      </w:pPr>
      <w:r w:rsidRPr="005D0AE0">
        <w:rPr>
          <w:bCs/>
        </w:rPr>
        <w:t xml:space="preserve"> no shutdown</w:t>
      </w:r>
    </w:p>
    <w:p w14:paraId="287197CD" w14:textId="77777777" w:rsidR="005D0AE0" w:rsidRPr="005D0AE0" w:rsidRDefault="005D0AE0" w:rsidP="005D0AE0">
      <w:pPr>
        <w:rPr>
          <w:bCs/>
        </w:rPr>
      </w:pPr>
      <w:r w:rsidRPr="005D0AE0">
        <w:rPr>
          <w:bCs/>
        </w:rPr>
        <w:t xml:space="preserve"> end</w:t>
      </w:r>
    </w:p>
    <w:p w14:paraId="28D94B4C" w14:textId="77777777" w:rsidR="005D0AE0" w:rsidRPr="005D0AE0" w:rsidRDefault="005D0AE0" w:rsidP="005D0AE0">
      <w:pPr>
        <w:rPr>
          <w:bCs/>
        </w:rPr>
      </w:pPr>
      <w:r w:rsidRPr="005D0AE0">
        <w:rPr>
          <w:bCs/>
        </w:rPr>
        <w:t>write memory</w:t>
      </w:r>
    </w:p>
    <w:p w14:paraId="332A6273" w14:textId="77777777" w:rsidR="005D0AE0" w:rsidRPr="005D0AE0" w:rsidRDefault="005D0AE0" w:rsidP="005D0AE0">
      <w:pPr>
        <w:rPr>
          <w:bCs/>
        </w:rPr>
      </w:pPr>
    </w:p>
    <w:p w14:paraId="7C0FA652" w14:textId="77777777" w:rsidR="005D0AE0" w:rsidRPr="005D0AE0" w:rsidRDefault="005D0AE0" w:rsidP="005D0AE0">
      <w:pPr>
        <w:rPr>
          <w:bCs/>
        </w:rPr>
      </w:pPr>
    </w:p>
    <w:p w14:paraId="7F6CA21A" w14:textId="77777777" w:rsidR="005D0AE0" w:rsidRPr="005D0AE0" w:rsidRDefault="005D0AE0" w:rsidP="005D0AE0">
      <w:pPr>
        <w:rPr>
          <w:bCs/>
        </w:rPr>
      </w:pPr>
      <w:r w:rsidRPr="005D0AE0">
        <w:rPr>
          <w:bCs/>
        </w:rPr>
        <w:t>---------------------------------------------------------------------</w:t>
      </w:r>
    </w:p>
    <w:p w14:paraId="0593CBA4" w14:textId="77777777" w:rsidR="005D0AE0" w:rsidRPr="005D0AE0" w:rsidRDefault="005D0AE0" w:rsidP="005D0AE0">
      <w:pPr>
        <w:rPr>
          <w:bCs/>
        </w:rPr>
      </w:pPr>
      <w:r w:rsidRPr="005D0AE0">
        <w:rPr>
          <w:bCs/>
        </w:rPr>
        <w:t>4. THIẾT BỊ: Switch2 (VLAN 2 ACCESS SWITCH)</w:t>
      </w:r>
    </w:p>
    <w:p w14:paraId="11F8005D" w14:textId="77777777" w:rsidR="005D0AE0" w:rsidRPr="005D0AE0" w:rsidRDefault="005D0AE0" w:rsidP="005D0AE0">
      <w:pPr>
        <w:rPr>
          <w:bCs/>
        </w:rPr>
      </w:pPr>
      <w:r w:rsidRPr="005D0AE0">
        <w:rPr>
          <w:bCs/>
        </w:rPr>
        <w:t>---------------------------------------------------------------------</w:t>
      </w:r>
    </w:p>
    <w:p w14:paraId="7232A295" w14:textId="77777777" w:rsidR="005D0AE0" w:rsidRPr="005D0AE0" w:rsidRDefault="005D0AE0" w:rsidP="005D0AE0">
      <w:pPr>
        <w:rPr>
          <w:bCs/>
        </w:rPr>
      </w:pPr>
      <w:r w:rsidRPr="005D0AE0">
        <w:rPr>
          <w:bCs/>
        </w:rPr>
        <w:t>enable</w:t>
      </w:r>
    </w:p>
    <w:p w14:paraId="1B94342E" w14:textId="77777777" w:rsidR="005D0AE0" w:rsidRPr="005D0AE0" w:rsidRDefault="005D0AE0" w:rsidP="005D0AE0">
      <w:pPr>
        <w:rPr>
          <w:bCs/>
        </w:rPr>
      </w:pPr>
      <w:r w:rsidRPr="005D0AE0">
        <w:rPr>
          <w:bCs/>
        </w:rPr>
        <w:t>configure terminal</w:t>
      </w:r>
    </w:p>
    <w:p w14:paraId="1FA27A8A" w14:textId="77777777" w:rsidR="005D0AE0" w:rsidRPr="005D0AE0" w:rsidRDefault="005D0AE0" w:rsidP="005D0AE0">
      <w:pPr>
        <w:rPr>
          <w:bCs/>
        </w:rPr>
      </w:pPr>
      <w:proofErr w:type="spellStart"/>
      <w:r w:rsidRPr="005D0AE0">
        <w:rPr>
          <w:bCs/>
        </w:rPr>
        <w:t>vlan</w:t>
      </w:r>
      <w:proofErr w:type="spellEnd"/>
      <w:r w:rsidRPr="005D0AE0">
        <w:rPr>
          <w:bCs/>
        </w:rPr>
        <w:t xml:space="preserve"> 2</w:t>
      </w:r>
    </w:p>
    <w:p w14:paraId="3743D1F5" w14:textId="77777777" w:rsidR="005D0AE0" w:rsidRPr="005D0AE0" w:rsidRDefault="005D0AE0" w:rsidP="005D0AE0">
      <w:pPr>
        <w:rPr>
          <w:bCs/>
        </w:rPr>
      </w:pPr>
      <w:r w:rsidRPr="005D0AE0">
        <w:rPr>
          <w:bCs/>
        </w:rPr>
        <w:t>exit</w:t>
      </w:r>
    </w:p>
    <w:p w14:paraId="3FDA64F8" w14:textId="77777777" w:rsidR="005D0AE0" w:rsidRPr="005D0AE0" w:rsidRDefault="005D0AE0" w:rsidP="005D0AE0">
      <w:pPr>
        <w:rPr>
          <w:bCs/>
        </w:rPr>
      </w:pPr>
      <w:r w:rsidRPr="005D0AE0">
        <w:rPr>
          <w:bCs/>
        </w:rPr>
        <w:t>interface e0/1</w:t>
      </w:r>
    </w:p>
    <w:p w14:paraId="38604414" w14:textId="77777777" w:rsidR="005D0AE0" w:rsidRPr="005D0AE0" w:rsidRDefault="005D0AE0" w:rsidP="005D0AE0">
      <w:pPr>
        <w:rPr>
          <w:bCs/>
        </w:rPr>
      </w:pPr>
      <w:r w:rsidRPr="005D0AE0">
        <w:rPr>
          <w:bCs/>
        </w:rPr>
        <w:t xml:space="preserve"> switchport trunk encapsulation dot1q</w:t>
      </w:r>
    </w:p>
    <w:p w14:paraId="60207FC4" w14:textId="77777777" w:rsidR="005D0AE0" w:rsidRPr="005D0AE0" w:rsidRDefault="005D0AE0" w:rsidP="005D0AE0">
      <w:pPr>
        <w:rPr>
          <w:bCs/>
        </w:rPr>
      </w:pPr>
      <w:r w:rsidRPr="005D0AE0">
        <w:rPr>
          <w:bCs/>
        </w:rPr>
        <w:t xml:space="preserve"> switchport mode trunk</w:t>
      </w:r>
    </w:p>
    <w:p w14:paraId="59D26D80" w14:textId="77777777" w:rsidR="005D0AE0" w:rsidRPr="005D0AE0" w:rsidRDefault="005D0AE0" w:rsidP="005D0AE0">
      <w:pPr>
        <w:rPr>
          <w:bCs/>
        </w:rPr>
      </w:pPr>
      <w:r w:rsidRPr="005D0AE0">
        <w:rPr>
          <w:bCs/>
        </w:rPr>
        <w:t xml:space="preserve"> no shutdown</w:t>
      </w:r>
    </w:p>
    <w:p w14:paraId="78BFA588" w14:textId="77777777" w:rsidR="005D0AE0" w:rsidRPr="005D0AE0" w:rsidRDefault="005D0AE0" w:rsidP="005D0AE0">
      <w:pPr>
        <w:rPr>
          <w:bCs/>
        </w:rPr>
      </w:pPr>
      <w:r w:rsidRPr="005D0AE0">
        <w:rPr>
          <w:bCs/>
        </w:rPr>
        <w:t xml:space="preserve"> exit</w:t>
      </w:r>
    </w:p>
    <w:p w14:paraId="6B3E5108" w14:textId="77777777" w:rsidR="005D0AE0" w:rsidRPr="005D0AE0" w:rsidRDefault="005D0AE0" w:rsidP="005D0AE0">
      <w:pPr>
        <w:rPr>
          <w:bCs/>
        </w:rPr>
      </w:pPr>
      <w:r w:rsidRPr="005D0AE0">
        <w:rPr>
          <w:bCs/>
        </w:rPr>
        <w:lastRenderedPageBreak/>
        <w:t>interface range e0/2 - 3</w:t>
      </w:r>
    </w:p>
    <w:p w14:paraId="50B79F35" w14:textId="77777777" w:rsidR="005D0AE0" w:rsidRPr="005D0AE0" w:rsidRDefault="005D0AE0" w:rsidP="005D0AE0">
      <w:pPr>
        <w:rPr>
          <w:bCs/>
        </w:rPr>
      </w:pPr>
      <w:r w:rsidRPr="005D0AE0">
        <w:rPr>
          <w:bCs/>
        </w:rPr>
        <w:t xml:space="preserve"> switchport mode access</w:t>
      </w:r>
    </w:p>
    <w:p w14:paraId="2F63A579" w14:textId="77777777" w:rsidR="005D0AE0" w:rsidRPr="005D0AE0" w:rsidRDefault="005D0AE0" w:rsidP="005D0AE0">
      <w:pPr>
        <w:rPr>
          <w:bCs/>
        </w:rPr>
      </w:pPr>
      <w:r w:rsidRPr="005D0AE0">
        <w:rPr>
          <w:bCs/>
        </w:rPr>
        <w:t xml:space="preserve"> switchport access </w:t>
      </w:r>
      <w:proofErr w:type="spellStart"/>
      <w:r w:rsidRPr="005D0AE0">
        <w:rPr>
          <w:bCs/>
        </w:rPr>
        <w:t>vlan</w:t>
      </w:r>
      <w:proofErr w:type="spellEnd"/>
      <w:r w:rsidRPr="005D0AE0">
        <w:rPr>
          <w:bCs/>
        </w:rPr>
        <w:t xml:space="preserve"> 2</w:t>
      </w:r>
    </w:p>
    <w:p w14:paraId="1CCFD80B" w14:textId="77777777" w:rsidR="005D0AE0" w:rsidRPr="005D0AE0" w:rsidRDefault="005D0AE0" w:rsidP="005D0AE0">
      <w:pPr>
        <w:rPr>
          <w:bCs/>
        </w:rPr>
      </w:pPr>
      <w:r w:rsidRPr="005D0AE0">
        <w:rPr>
          <w:bCs/>
        </w:rPr>
        <w:t xml:space="preserve"> no shutdown</w:t>
      </w:r>
    </w:p>
    <w:p w14:paraId="6C9FE39A" w14:textId="77777777" w:rsidR="005D0AE0" w:rsidRPr="005D0AE0" w:rsidRDefault="005D0AE0" w:rsidP="005D0AE0">
      <w:pPr>
        <w:rPr>
          <w:bCs/>
        </w:rPr>
      </w:pPr>
      <w:r w:rsidRPr="005D0AE0">
        <w:rPr>
          <w:bCs/>
        </w:rPr>
        <w:t xml:space="preserve"> end</w:t>
      </w:r>
    </w:p>
    <w:p w14:paraId="4CEB8155" w14:textId="77777777" w:rsidR="005D0AE0" w:rsidRPr="005D0AE0" w:rsidRDefault="005D0AE0" w:rsidP="005D0AE0">
      <w:pPr>
        <w:rPr>
          <w:bCs/>
        </w:rPr>
      </w:pPr>
      <w:r w:rsidRPr="005D0AE0">
        <w:rPr>
          <w:bCs/>
        </w:rPr>
        <w:t>write memory</w:t>
      </w:r>
    </w:p>
    <w:p w14:paraId="01CD736C" w14:textId="77777777" w:rsidR="005D0AE0" w:rsidRPr="005D0AE0" w:rsidRDefault="005D0AE0" w:rsidP="005D0AE0">
      <w:pPr>
        <w:rPr>
          <w:bCs/>
        </w:rPr>
      </w:pPr>
    </w:p>
    <w:p w14:paraId="41D1AC08" w14:textId="77777777" w:rsidR="005D0AE0" w:rsidRPr="005D0AE0" w:rsidRDefault="005D0AE0" w:rsidP="005D0AE0">
      <w:pPr>
        <w:rPr>
          <w:bCs/>
        </w:rPr>
      </w:pPr>
    </w:p>
    <w:p w14:paraId="23C198C9" w14:textId="77777777" w:rsidR="005D0AE0" w:rsidRPr="005D0AE0" w:rsidRDefault="005D0AE0" w:rsidP="005D0AE0">
      <w:pPr>
        <w:rPr>
          <w:bCs/>
        </w:rPr>
      </w:pPr>
      <w:r w:rsidRPr="005D0AE0">
        <w:rPr>
          <w:bCs/>
        </w:rPr>
        <w:t>---------------------------------------------------------------------</w:t>
      </w:r>
    </w:p>
    <w:p w14:paraId="550F1463" w14:textId="77777777" w:rsidR="005D0AE0" w:rsidRPr="005D0AE0" w:rsidRDefault="005D0AE0" w:rsidP="005D0AE0">
      <w:pPr>
        <w:rPr>
          <w:bCs/>
        </w:rPr>
      </w:pPr>
      <w:r w:rsidRPr="005D0AE0">
        <w:rPr>
          <w:bCs/>
        </w:rPr>
        <w:t>5. CẤU HÌNH IP TRÊN CÁC MÁY TÍNH (VPCs)</w:t>
      </w:r>
    </w:p>
    <w:p w14:paraId="3E8DEABD" w14:textId="77777777" w:rsidR="005D0AE0" w:rsidRPr="005D0AE0" w:rsidRDefault="005D0AE0" w:rsidP="005D0AE0">
      <w:pPr>
        <w:rPr>
          <w:bCs/>
        </w:rPr>
      </w:pPr>
      <w:r w:rsidRPr="005D0AE0">
        <w:rPr>
          <w:bCs/>
        </w:rPr>
        <w:t>---------------------------------------------------------------------</w:t>
      </w:r>
    </w:p>
    <w:p w14:paraId="65732727" w14:textId="77777777" w:rsidR="005D0AE0" w:rsidRPr="005D0AE0" w:rsidRDefault="005D0AE0" w:rsidP="005D0AE0">
      <w:pPr>
        <w:rPr>
          <w:bCs/>
        </w:rPr>
      </w:pPr>
      <w:r w:rsidRPr="005D0AE0">
        <w:rPr>
          <w:bCs/>
        </w:rPr>
        <w:t>(</w:t>
      </w:r>
      <w:proofErr w:type="spellStart"/>
      <w:r w:rsidRPr="005D0AE0">
        <w:rPr>
          <w:bCs/>
        </w:rPr>
        <w:t>Mở</w:t>
      </w:r>
      <w:proofErr w:type="spellEnd"/>
      <w:r w:rsidRPr="005D0AE0">
        <w:rPr>
          <w:bCs/>
        </w:rPr>
        <w:t xml:space="preserve"> console </w:t>
      </w:r>
      <w:proofErr w:type="spellStart"/>
      <w:r w:rsidRPr="005D0AE0">
        <w:rPr>
          <w:bCs/>
        </w:rPr>
        <w:t>từng</w:t>
      </w:r>
      <w:proofErr w:type="spellEnd"/>
      <w:r w:rsidRPr="005D0AE0">
        <w:rPr>
          <w:bCs/>
        </w:rPr>
        <w:t xml:space="preserve"> VPC </w:t>
      </w:r>
      <w:proofErr w:type="spellStart"/>
      <w:r w:rsidRPr="005D0AE0">
        <w:rPr>
          <w:bCs/>
        </w:rPr>
        <w:t>và</w:t>
      </w:r>
      <w:proofErr w:type="spellEnd"/>
      <w:r w:rsidRPr="005D0AE0">
        <w:rPr>
          <w:bCs/>
        </w:rPr>
        <w:t xml:space="preserve"> </w:t>
      </w:r>
      <w:proofErr w:type="spellStart"/>
      <w:r w:rsidRPr="005D0AE0">
        <w:rPr>
          <w:bCs/>
        </w:rPr>
        <w:t>gõ</w:t>
      </w:r>
      <w:proofErr w:type="spellEnd"/>
      <w:r w:rsidRPr="005D0AE0">
        <w:rPr>
          <w:bCs/>
        </w:rPr>
        <w:t xml:space="preserve"> </w:t>
      </w:r>
      <w:proofErr w:type="spellStart"/>
      <w:r w:rsidRPr="005D0AE0">
        <w:rPr>
          <w:bCs/>
        </w:rPr>
        <w:t>lệnh</w:t>
      </w:r>
      <w:proofErr w:type="spellEnd"/>
      <w:r w:rsidRPr="005D0AE0">
        <w:rPr>
          <w:bCs/>
        </w:rPr>
        <w:t xml:space="preserve"> IP </w:t>
      </w:r>
      <w:proofErr w:type="spellStart"/>
      <w:r w:rsidRPr="005D0AE0">
        <w:rPr>
          <w:bCs/>
        </w:rPr>
        <w:t>tương</w:t>
      </w:r>
      <w:proofErr w:type="spellEnd"/>
      <w:r w:rsidRPr="005D0AE0">
        <w:rPr>
          <w:bCs/>
        </w:rPr>
        <w:t xml:space="preserve"> </w:t>
      </w:r>
      <w:proofErr w:type="spellStart"/>
      <w:r w:rsidRPr="005D0AE0">
        <w:rPr>
          <w:bCs/>
        </w:rPr>
        <w:t>ứng</w:t>
      </w:r>
      <w:proofErr w:type="spellEnd"/>
      <w:r w:rsidRPr="005D0AE0">
        <w:rPr>
          <w:bCs/>
        </w:rPr>
        <w:t xml:space="preserve"> </w:t>
      </w:r>
      <w:proofErr w:type="spellStart"/>
      <w:r w:rsidRPr="005D0AE0">
        <w:rPr>
          <w:bCs/>
        </w:rPr>
        <w:t>dưới</w:t>
      </w:r>
      <w:proofErr w:type="spellEnd"/>
      <w:r w:rsidRPr="005D0AE0">
        <w:rPr>
          <w:bCs/>
        </w:rPr>
        <w:t xml:space="preserve"> </w:t>
      </w:r>
      <w:proofErr w:type="spellStart"/>
      <w:r w:rsidRPr="005D0AE0">
        <w:rPr>
          <w:bCs/>
        </w:rPr>
        <w:t>đây</w:t>
      </w:r>
      <w:proofErr w:type="spellEnd"/>
      <w:r w:rsidRPr="005D0AE0">
        <w:rPr>
          <w:bCs/>
        </w:rPr>
        <w:t>).</w:t>
      </w:r>
    </w:p>
    <w:p w14:paraId="0DB202D9" w14:textId="77777777" w:rsidR="005D0AE0" w:rsidRPr="005D0AE0" w:rsidRDefault="005D0AE0" w:rsidP="005D0AE0">
      <w:pPr>
        <w:rPr>
          <w:bCs/>
        </w:rPr>
      </w:pPr>
    </w:p>
    <w:p w14:paraId="01240618" w14:textId="77777777" w:rsidR="005D0AE0" w:rsidRPr="005D0AE0" w:rsidRDefault="005D0AE0" w:rsidP="005D0AE0">
      <w:pPr>
        <w:rPr>
          <w:bCs/>
        </w:rPr>
      </w:pPr>
      <w:proofErr w:type="spellStart"/>
      <w:r w:rsidRPr="005D0AE0">
        <w:rPr>
          <w:bCs/>
        </w:rPr>
        <w:t>Vùng</w:t>
      </w:r>
      <w:proofErr w:type="spellEnd"/>
      <w:r w:rsidRPr="005D0AE0">
        <w:rPr>
          <w:bCs/>
        </w:rPr>
        <w:t xml:space="preserve"> VLAN 1:</w:t>
      </w:r>
    </w:p>
    <w:p w14:paraId="5E0A703A" w14:textId="77777777" w:rsidR="005D0AE0" w:rsidRPr="005D0AE0" w:rsidRDefault="005D0AE0" w:rsidP="005D0AE0">
      <w:pPr>
        <w:rPr>
          <w:bCs/>
        </w:rPr>
      </w:pPr>
      <w:r w:rsidRPr="005D0AE0">
        <w:rPr>
          <w:bCs/>
        </w:rPr>
        <w:t>Server0:</w:t>
      </w:r>
    </w:p>
    <w:p w14:paraId="51805309" w14:textId="77777777" w:rsidR="005D0AE0" w:rsidRPr="005D0AE0" w:rsidRDefault="005D0AE0" w:rsidP="005D0AE0">
      <w:pPr>
        <w:rPr>
          <w:bCs/>
        </w:rPr>
      </w:pPr>
      <w:proofErr w:type="spellStart"/>
      <w:r w:rsidRPr="005D0AE0">
        <w:rPr>
          <w:bCs/>
        </w:rPr>
        <w:t>ip</w:t>
      </w:r>
      <w:proofErr w:type="spellEnd"/>
      <w:r w:rsidRPr="005D0AE0">
        <w:rPr>
          <w:bCs/>
        </w:rPr>
        <w:t xml:space="preserve"> 192.168.1.2 255.255.255.0 192.168.1.1</w:t>
      </w:r>
    </w:p>
    <w:p w14:paraId="42FE7023" w14:textId="77777777" w:rsidR="005D0AE0" w:rsidRPr="005D0AE0" w:rsidRDefault="005D0AE0" w:rsidP="005D0AE0">
      <w:pPr>
        <w:rPr>
          <w:bCs/>
        </w:rPr>
      </w:pPr>
      <w:r w:rsidRPr="005D0AE0">
        <w:rPr>
          <w:bCs/>
        </w:rPr>
        <w:t>save</w:t>
      </w:r>
    </w:p>
    <w:p w14:paraId="3620CFD3" w14:textId="77777777" w:rsidR="005D0AE0" w:rsidRPr="005D0AE0" w:rsidRDefault="005D0AE0" w:rsidP="005D0AE0">
      <w:pPr>
        <w:rPr>
          <w:bCs/>
        </w:rPr>
      </w:pPr>
    </w:p>
    <w:p w14:paraId="23D194B7" w14:textId="77777777" w:rsidR="005D0AE0" w:rsidRPr="005D0AE0" w:rsidRDefault="005D0AE0" w:rsidP="005D0AE0">
      <w:pPr>
        <w:rPr>
          <w:bCs/>
        </w:rPr>
      </w:pPr>
      <w:r w:rsidRPr="005D0AE0">
        <w:rPr>
          <w:bCs/>
        </w:rPr>
        <w:t>Server1:</w:t>
      </w:r>
    </w:p>
    <w:p w14:paraId="3A42F9C3" w14:textId="77777777" w:rsidR="005D0AE0" w:rsidRPr="005D0AE0" w:rsidRDefault="005D0AE0" w:rsidP="005D0AE0">
      <w:pPr>
        <w:rPr>
          <w:bCs/>
        </w:rPr>
      </w:pPr>
      <w:proofErr w:type="spellStart"/>
      <w:r w:rsidRPr="005D0AE0">
        <w:rPr>
          <w:bCs/>
        </w:rPr>
        <w:t>ip</w:t>
      </w:r>
      <w:proofErr w:type="spellEnd"/>
      <w:r w:rsidRPr="005D0AE0">
        <w:rPr>
          <w:bCs/>
        </w:rPr>
        <w:t xml:space="preserve"> 192.168.1.3 255.255.255.0 192.168.1.1</w:t>
      </w:r>
    </w:p>
    <w:p w14:paraId="36747A0B" w14:textId="77777777" w:rsidR="005D0AE0" w:rsidRPr="005D0AE0" w:rsidRDefault="005D0AE0" w:rsidP="005D0AE0">
      <w:pPr>
        <w:rPr>
          <w:bCs/>
        </w:rPr>
      </w:pPr>
      <w:r w:rsidRPr="005D0AE0">
        <w:rPr>
          <w:bCs/>
        </w:rPr>
        <w:t>save</w:t>
      </w:r>
    </w:p>
    <w:p w14:paraId="2D7AC76C" w14:textId="77777777" w:rsidR="005D0AE0" w:rsidRPr="005D0AE0" w:rsidRDefault="005D0AE0" w:rsidP="005D0AE0">
      <w:pPr>
        <w:rPr>
          <w:bCs/>
        </w:rPr>
      </w:pPr>
    </w:p>
    <w:p w14:paraId="5A414264" w14:textId="77777777" w:rsidR="005D0AE0" w:rsidRPr="005D0AE0" w:rsidRDefault="005D0AE0" w:rsidP="005D0AE0">
      <w:pPr>
        <w:rPr>
          <w:bCs/>
        </w:rPr>
      </w:pPr>
      <w:proofErr w:type="spellStart"/>
      <w:r w:rsidRPr="005D0AE0">
        <w:rPr>
          <w:bCs/>
        </w:rPr>
        <w:t>Vùng</w:t>
      </w:r>
      <w:proofErr w:type="spellEnd"/>
      <w:r w:rsidRPr="005D0AE0">
        <w:rPr>
          <w:bCs/>
        </w:rPr>
        <w:t xml:space="preserve"> VLAN 3:</w:t>
      </w:r>
    </w:p>
    <w:p w14:paraId="149CCD19" w14:textId="77777777" w:rsidR="005D0AE0" w:rsidRPr="005D0AE0" w:rsidRDefault="005D0AE0" w:rsidP="005D0AE0">
      <w:pPr>
        <w:rPr>
          <w:bCs/>
        </w:rPr>
      </w:pPr>
      <w:r w:rsidRPr="005D0AE0">
        <w:rPr>
          <w:bCs/>
        </w:rPr>
        <w:t>PC0 (</w:t>
      </w:r>
      <w:proofErr w:type="spellStart"/>
      <w:r w:rsidRPr="005D0AE0">
        <w:rPr>
          <w:bCs/>
        </w:rPr>
        <w:t>Máy</w:t>
      </w:r>
      <w:proofErr w:type="spellEnd"/>
      <w:r w:rsidRPr="005D0AE0">
        <w:rPr>
          <w:bCs/>
        </w:rPr>
        <w:t xml:space="preserve"> </w:t>
      </w:r>
      <w:proofErr w:type="spellStart"/>
      <w:r w:rsidRPr="005D0AE0">
        <w:rPr>
          <w:bCs/>
        </w:rPr>
        <w:t>trạm</w:t>
      </w:r>
      <w:proofErr w:type="spellEnd"/>
      <w:r w:rsidRPr="005D0AE0">
        <w:rPr>
          <w:bCs/>
        </w:rPr>
        <w:t xml:space="preserve"> </w:t>
      </w:r>
      <w:proofErr w:type="spellStart"/>
      <w:r w:rsidRPr="005D0AE0">
        <w:rPr>
          <w:bCs/>
        </w:rPr>
        <w:t>thường</w:t>
      </w:r>
      <w:proofErr w:type="spellEnd"/>
      <w:r w:rsidRPr="005D0AE0">
        <w:rPr>
          <w:bCs/>
        </w:rPr>
        <w:t xml:space="preserve"> - </w:t>
      </w:r>
      <w:proofErr w:type="spellStart"/>
      <w:r w:rsidRPr="005D0AE0">
        <w:rPr>
          <w:bCs/>
        </w:rPr>
        <w:t>Bị</w:t>
      </w:r>
      <w:proofErr w:type="spellEnd"/>
      <w:r w:rsidRPr="005D0AE0">
        <w:rPr>
          <w:bCs/>
        </w:rPr>
        <w:t xml:space="preserve"> </w:t>
      </w:r>
      <w:proofErr w:type="spellStart"/>
      <w:r w:rsidRPr="005D0AE0">
        <w:rPr>
          <w:bCs/>
        </w:rPr>
        <w:t>chặn</w:t>
      </w:r>
      <w:proofErr w:type="spellEnd"/>
      <w:r w:rsidRPr="005D0AE0">
        <w:rPr>
          <w:bCs/>
        </w:rPr>
        <w:t xml:space="preserve"> </w:t>
      </w:r>
      <w:proofErr w:type="spellStart"/>
      <w:r w:rsidRPr="005D0AE0">
        <w:rPr>
          <w:bCs/>
        </w:rPr>
        <w:t>đến</w:t>
      </w:r>
      <w:proofErr w:type="spellEnd"/>
      <w:r w:rsidRPr="005D0AE0">
        <w:rPr>
          <w:bCs/>
        </w:rPr>
        <w:t xml:space="preserve"> Server0):</w:t>
      </w:r>
    </w:p>
    <w:p w14:paraId="5E74F898" w14:textId="77777777" w:rsidR="005D0AE0" w:rsidRPr="005D0AE0" w:rsidRDefault="005D0AE0" w:rsidP="005D0AE0">
      <w:pPr>
        <w:rPr>
          <w:bCs/>
        </w:rPr>
      </w:pPr>
      <w:proofErr w:type="spellStart"/>
      <w:r w:rsidRPr="005D0AE0">
        <w:rPr>
          <w:bCs/>
        </w:rPr>
        <w:t>ip</w:t>
      </w:r>
      <w:proofErr w:type="spellEnd"/>
      <w:r w:rsidRPr="005D0AE0">
        <w:rPr>
          <w:bCs/>
        </w:rPr>
        <w:t xml:space="preserve"> 172.16.3.2 255.255.255.0 172.16.3.1</w:t>
      </w:r>
    </w:p>
    <w:p w14:paraId="4871C81E" w14:textId="77777777" w:rsidR="005D0AE0" w:rsidRPr="005D0AE0" w:rsidRDefault="005D0AE0" w:rsidP="005D0AE0">
      <w:pPr>
        <w:rPr>
          <w:bCs/>
        </w:rPr>
      </w:pPr>
      <w:r w:rsidRPr="005D0AE0">
        <w:rPr>
          <w:bCs/>
        </w:rPr>
        <w:t>save</w:t>
      </w:r>
    </w:p>
    <w:p w14:paraId="50170C20" w14:textId="77777777" w:rsidR="005D0AE0" w:rsidRPr="005D0AE0" w:rsidRDefault="005D0AE0" w:rsidP="005D0AE0">
      <w:pPr>
        <w:rPr>
          <w:bCs/>
        </w:rPr>
      </w:pPr>
    </w:p>
    <w:p w14:paraId="1F3910AD" w14:textId="77777777" w:rsidR="005D0AE0" w:rsidRPr="005D0AE0" w:rsidRDefault="005D0AE0" w:rsidP="005D0AE0">
      <w:pPr>
        <w:rPr>
          <w:bCs/>
        </w:rPr>
      </w:pPr>
      <w:r w:rsidRPr="005D0AE0">
        <w:rPr>
          <w:bCs/>
        </w:rPr>
        <w:t>PC_FTP (</w:t>
      </w:r>
      <w:proofErr w:type="spellStart"/>
      <w:r w:rsidRPr="005D0AE0">
        <w:rPr>
          <w:bCs/>
        </w:rPr>
        <w:t>Máy</w:t>
      </w:r>
      <w:proofErr w:type="spellEnd"/>
      <w:r w:rsidRPr="005D0AE0">
        <w:rPr>
          <w:bCs/>
        </w:rPr>
        <w:t xml:space="preserve"> </w:t>
      </w:r>
      <w:proofErr w:type="spellStart"/>
      <w:r w:rsidRPr="005D0AE0">
        <w:rPr>
          <w:bCs/>
        </w:rPr>
        <w:t>trạm</w:t>
      </w:r>
      <w:proofErr w:type="spellEnd"/>
      <w:r w:rsidRPr="005D0AE0">
        <w:rPr>
          <w:bCs/>
        </w:rPr>
        <w:t xml:space="preserve"> </w:t>
      </w:r>
      <w:proofErr w:type="spellStart"/>
      <w:r w:rsidRPr="005D0AE0">
        <w:rPr>
          <w:bCs/>
        </w:rPr>
        <w:t>đặc</w:t>
      </w:r>
      <w:proofErr w:type="spellEnd"/>
      <w:r w:rsidRPr="005D0AE0">
        <w:rPr>
          <w:bCs/>
        </w:rPr>
        <w:t xml:space="preserve"> </w:t>
      </w:r>
      <w:proofErr w:type="spellStart"/>
      <w:r w:rsidRPr="005D0AE0">
        <w:rPr>
          <w:bCs/>
        </w:rPr>
        <w:t>quyền</w:t>
      </w:r>
      <w:proofErr w:type="spellEnd"/>
      <w:r w:rsidRPr="005D0AE0">
        <w:rPr>
          <w:bCs/>
        </w:rPr>
        <w:t xml:space="preserve"> - Thông FTP </w:t>
      </w:r>
      <w:proofErr w:type="spellStart"/>
      <w:r w:rsidRPr="005D0AE0">
        <w:rPr>
          <w:bCs/>
        </w:rPr>
        <w:t>và</w:t>
      </w:r>
      <w:proofErr w:type="spellEnd"/>
      <w:r w:rsidRPr="005D0AE0">
        <w:rPr>
          <w:bCs/>
        </w:rPr>
        <w:t xml:space="preserve"> Ping </w:t>
      </w:r>
      <w:proofErr w:type="spellStart"/>
      <w:r w:rsidRPr="005D0AE0">
        <w:rPr>
          <w:bCs/>
        </w:rPr>
        <w:t>đến</w:t>
      </w:r>
      <w:proofErr w:type="spellEnd"/>
      <w:r w:rsidRPr="005D0AE0">
        <w:rPr>
          <w:bCs/>
        </w:rPr>
        <w:t xml:space="preserve"> Server0):</w:t>
      </w:r>
    </w:p>
    <w:p w14:paraId="6B4189A6" w14:textId="77777777" w:rsidR="005D0AE0" w:rsidRPr="005D0AE0" w:rsidRDefault="005D0AE0" w:rsidP="005D0AE0">
      <w:pPr>
        <w:rPr>
          <w:bCs/>
        </w:rPr>
      </w:pPr>
      <w:proofErr w:type="spellStart"/>
      <w:r w:rsidRPr="005D0AE0">
        <w:rPr>
          <w:bCs/>
        </w:rPr>
        <w:lastRenderedPageBreak/>
        <w:t>ip</w:t>
      </w:r>
      <w:proofErr w:type="spellEnd"/>
      <w:r w:rsidRPr="005D0AE0">
        <w:rPr>
          <w:bCs/>
        </w:rPr>
        <w:t xml:space="preserve"> 172.16.3.100 255.255.255.0 172.16.3.1</w:t>
      </w:r>
    </w:p>
    <w:p w14:paraId="4C4A861D" w14:textId="77777777" w:rsidR="005D0AE0" w:rsidRPr="005D0AE0" w:rsidRDefault="005D0AE0" w:rsidP="005D0AE0">
      <w:pPr>
        <w:rPr>
          <w:bCs/>
        </w:rPr>
      </w:pPr>
      <w:r w:rsidRPr="005D0AE0">
        <w:rPr>
          <w:bCs/>
        </w:rPr>
        <w:t>save</w:t>
      </w:r>
    </w:p>
    <w:p w14:paraId="6207D416" w14:textId="77777777" w:rsidR="005D0AE0" w:rsidRPr="005D0AE0" w:rsidRDefault="005D0AE0" w:rsidP="005D0AE0">
      <w:pPr>
        <w:rPr>
          <w:bCs/>
        </w:rPr>
      </w:pPr>
    </w:p>
    <w:p w14:paraId="616029C1" w14:textId="77777777" w:rsidR="005D0AE0" w:rsidRPr="005D0AE0" w:rsidRDefault="005D0AE0" w:rsidP="005D0AE0">
      <w:pPr>
        <w:rPr>
          <w:bCs/>
        </w:rPr>
      </w:pPr>
      <w:proofErr w:type="spellStart"/>
      <w:r w:rsidRPr="005D0AE0">
        <w:rPr>
          <w:bCs/>
        </w:rPr>
        <w:t>Vùng</w:t>
      </w:r>
      <w:proofErr w:type="spellEnd"/>
      <w:r w:rsidRPr="005D0AE0">
        <w:rPr>
          <w:bCs/>
        </w:rPr>
        <w:t xml:space="preserve"> VLAN 2:</w:t>
      </w:r>
    </w:p>
    <w:p w14:paraId="412EC22E" w14:textId="77777777" w:rsidR="005D0AE0" w:rsidRPr="005D0AE0" w:rsidRDefault="005D0AE0" w:rsidP="005D0AE0">
      <w:pPr>
        <w:rPr>
          <w:bCs/>
        </w:rPr>
      </w:pPr>
      <w:r w:rsidRPr="005D0AE0">
        <w:rPr>
          <w:bCs/>
        </w:rPr>
        <w:t>PC1 (</w:t>
      </w:r>
      <w:proofErr w:type="spellStart"/>
      <w:r w:rsidRPr="005D0AE0">
        <w:rPr>
          <w:bCs/>
        </w:rPr>
        <w:t>Máy</w:t>
      </w:r>
      <w:proofErr w:type="spellEnd"/>
      <w:r w:rsidRPr="005D0AE0">
        <w:rPr>
          <w:bCs/>
        </w:rPr>
        <w:t xml:space="preserve"> </w:t>
      </w:r>
      <w:proofErr w:type="spellStart"/>
      <w:r w:rsidRPr="005D0AE0">
        <w:rPr>
          <w:bCs/>
        </w:rPr>
        <w:t>trạm</w:t>
      </w:r>
      <w:proofErr w:type="spellEnd"/>
      <w:r w:rsidRPr="005D0AE0">
        <w:rPr>
          <w:bCs/>
        </w:rPr>
        <w:t xml:space="preserve"> </w:t>
      </w:r>
      <w:proofErr w:type="spellStart"/>
      <w:r w:rsidRPr="005D0AE0">
        <w:rPr>
          <w:bCs/>
        </w:rPr>
        <w:t>thường</w:t>
      </w:r>
      <w:proofErr w:type="spellEnd"/>
      <w:r w:rsidRPr="005D0AE0">
        <w:rPr>
          <w:bCs/>
        </w:rPr>
        <w:t xml:space="preserve"> - Thông </w:t>
      </w:r>
      <w:proofErr w:type="spellStart"/>
      <w:r w:rsidRPr="005D0AE0">
        <w:rPr>
          <w:bCs/>
        </w:rPr>
        <w:t>mạng</w:t>
      </w:r>
      <w:proofErr w:type="spellEnd"/>
      <w:r w:rsidRPr="005D0AE0">
        <w:rPr>
          <w:bCs/>
        </w:rPr>
        <w:t xml:space="preserve"> sang Server1):</w:t>
      </w:r>
    </w:p>
    <w:p w14:paraId="39DC3C39" w14:textId="77777777" w:rsidR="005D0AE0" w:rsidRPr="005D0AE0" w:rsidRDefault="005D0AE0" w:rsidP="005D0AE0">
      <w:pPr>
        <w:rPr>
          <w:bCs/>
        </w:rPr>
      </w:pPr>
      <w:proofErr w:type="spellStart"/>
      <w:r w:rsidRPr="005D0AE0">
        <w:rPr>
          <w:bCs/>
        </w:rPr>
        <w:t>ip</w:t>
      </w:r>
      <w:proofErr w:type="spellEnd"/>
      <w:r w:rsidRPr="005D0AE0">
        <w:rPr>
          <w:bCs/>
        </w:rPr>
        <w:t xml:space="preserve"> 172.16.2.2 255.255.255.0 172.16.2.1</w:t>
      </w:r>
    </w:p>
    <w:p w14:paraId="50FF248F" w14:textId="77777777" w:rsidR="005D0AE0" w:rsidRPr="005D0AE0" w:rsidRDefault="005D0AE0" w:rsidP="005D0AE0">
      <w:pPr>
        <w:rPr>
          <w:bCs/>
        </w:rPr>
      </w:pPr>
      <w:r w:rsidRPr="005D0AE0">
        <w:rPr>
          <w:bCs/>
        </w:rPr>
        <w:t>save</w:t>
      </w:r>
    </w:p>
    <w:p w14:paraId="672A5139" w14:textId="77777777" w:rsidR="005D0AE0" w:rsidRPr="005D0AE0" w:rsidRDefault="005D0AE0" w:rsidP="005D0AE0">
      <w:pPr>
        <w:rPr>
          <w:bCs/>
        </w:rPr>
      </w:pPr>
    </w:p>
    <w:p w14:paraId="5D7AD84A" w14:textId="77777777" w:rsidR="005D0AE0" w:rsidRPr="005D0AE0" w:rsidRDefault="005D0AE0" w:rsidP="005D0AE0">
      <w:pPr>
        <w:rPr>
          <w:bCs/>
        </w:rPr>
      </w:pPr>
      <w:r w:rsidRPr="005D0AE0">
        <w:rPr>
          <w:bCs/>
        </w:rPr>
        <w:t>PC_BLOCKED (</w:t>
      </w:r>
      <w:proofErr w:type="spellStart"/>
      <w:r w:rsidRPr="005D0AE0">
        <w:rPr>
          <w:bCs/>
        </w:rPr>
        <w:t>Máy</w:t>
      </w:r>
      <w:proofErr w:type="spellEnd"/>
      <w:r w:rsidRPr="005D0AE0">
        <w:rPr>
          <w:bCs/>
        </w:rPr>
        <w:t xml:space="preserve"> </w:t>
      </w:r>
      <w:proofErr w:type="spellStart"/>
      <w:r w:rsidRPr="005D0AE0">
        <w:rPr>
          <w:bCs/>
        </w:rPr>
        <w:t>trạm</w:t>
      </w:r>
      <w:proofErr w:type="spellEnd"/>
      <w:r w:rsidRPr="005D0AE0">
        <w:rPr>
          <w:bCs/>
        </w:rPr>
        <w:t xml:space="preserve"> </w:t>
      </w:r>
      <w:proofErr w:type="spellStart"/>
      <w:r w:rsidRPr="005D0AE0">
        <w:rPr>
          <w:bCs/>
        </w:rPr>
        <w:t>bị</w:t>
      </w:r>
      <w:proofErr w:type="spellEnd"/>
      <w:r w:rsidRPr="005D0AE0">
        <w:rPr>
          <w:bCs/>
        </w:rPr>
        <w:t xml:space="preserve"> </w:t>
      </w:r>
      <w:proofErr w:type="spellStart"/>
      <w:r w:rsidRPr="005D0AE0">
        <w:rPr>
          <w:bCs/>
        </w:rPr>
        <w:t>chặn</w:t>
      </w:r>
      <w:proofErr w:type="spellEnd"/>
      <w:r w:rsidRPr="005D0AE0">
        <w:rPr>
          <w:bCs/>
        </w:rPr>
        <w:t xml:space="preserve"> - </w:t>
      </w:r>
      <w:proofErr w:type="spellStart"/>
      <w:r w:rsidRPr="005D0AE0">
        <w:rPr>
          <w:bCs/>
        </w:rPr>
        <w:t>Bị</w:t>
      </w:r>
      <w:proofErr w:type="spellEnd"/>
      <w:r w:rsidRPr="005D0AE0">
        <w:rPr>
          <w:bCs/>
        </w:rPr>
        <w:t xml:space="preserve"> </w:t>
      </w:r>
      <w:proofErr w:type="spellStart"/>
      <w:r w:rsidRPr="005D0AE0">
        <w:rPr>
          <w:bCs/>
        </w:rPr>
        <w:t>chặn</w:t>
      </w:r>
      <w:proofErr w:type="spellEnd"/>
      <w:r w:rsidRPr="005D0AE0">
        <w:rPr>
          <w:bCs/>
        </w:rPr>
        <w:t xml:space="preserve"> </w:t>
      </w:r>
      <w:proofErr w:type="spellStart"/>
      <w:r w:rsidRPr="005D0AE0">
        <w:rPr>
          <w:bCs/>
        </w:rPr>
        <w:t>đến</w:t>
      </w:r>
      <w:proofErr w:type="spellEnd"/>
      <w:r w:rsidRPr="005D0AE0">
        <w:rPr>
          <w:bCs/>
        </w:rPr>
        <w:t xml:space="preserve"> Server1):</w:t>
      </w:r>
    </w:p>
    <w:p w14:paraId="4CC86DE4" w14:textId="77777777" w:rsidR="005D0AE0" w:rsidRPr="005D0AE0" w:rsidRDefault="005D0AE0" w:rsidP="005D0AE0">
      <w:pPr>
        <w:rPr>
          <w:bCs/>
        </w:rPr>
      </w:pPr>
      <w:proofErr w:type="spellStart"/>
      <w:r w:rsidRPr="005D0AE0">
        <w:rPr>
          <w:bCs/>
        </w:rPr>
        <w:t>ip</w:t>
      </w:r>
      <w:proofErr w:type="spellEnd"/>
      <w:r w:rsidRPr="005D0AE0">
        <w:rPr>
          <w:bCs/>
        </w:rPr>
        <w:t xml:space="preserve"> 172.16.2.100 255.255.255.0 172.16.2.1</w:t>
      </w:r>
    </w:p>
    <w:p w14:paraId="6C653762" w14:textId="402CA9F5" w:rsidR="005D0AE0" w:rsidRDefault="005D0AE0" w:rsidP="005D0AE0">
      <w:pPr>
        <w:rPr>
          <w:bCs/>
        </w:rPr>
      </w:pPr>
      <w:r w:rsidRPr="005D0AE0">
        <w:rPr>
          <w:bCs/>
        </w:rPr>
        <w:t>save</w:t>
      </w:r>
    </w:p>
    <w:p w14:paraId="4D27AE86" w14:textId="77777777" w:rsidR="005D0AE0" w:rsidRDefault="005D0AE0" w:rsidP="005D0AE0">
      <w:pPr>
        <w:rPr>
          <w:bCs/>
          <w:lang w:val="vi-VN"/>
        </w:rPr>
      </w:pPr>
    </w:p>
    <w:p w14:paraId="47F46D34" w14:textId="01C3BC9E" w:rsidR="005D0AE0" w:rsidRDefault="005D0AE0" w:rsidP="005D0AE0">
      <w:pPr>
        <w:rPr>
          <w:bCs/>
          <w:lang w:val="vi-VN"/>
        </w:rPr>
      </w:pPr>
      <w:r w:rsidRPr="005D0AE0">
        <w:rPr>
          <w:bCs/>
        </w:rPr>
        <w:drawing>
          <wp:inline distT="0" distB="0" distL="0" distR="0" wp14:anchorId="0F806D2F" wp14:editId="4DAEA3B9">
            <wp:extent cx="5943600" cy="3844290"/>
            <wp:effectExtent l="0" t="0" r="0" b="3810"/>
            <wp:docPr id="20445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046" name=""/>
                    <pic:cNvPicPr/>
                  </pic:nvPicPr>
                  <pic:blipFill>
                    <a:blip r:embed="rId25"/>
                    <a:stretch>
                      <a:fillRect/>
                    </a:stretch>
                  </pic:blipFill>
                  <pic:spPr>
                    <a:xfrm>
                      <a:off x="0" y="0"/>
                      <a:ext cx="5943600" cy="3844290"/>
                    </a:xfrm>
                    <a:prstGeom prst="rect">
                      <a:avLst/>
                    </a:prstGeom>
                  </pic:spPr>
                </pic:pic>
              </a:graphicData>
            </a:graphic>
          </wp:inline>
        </w:drawing>
      </w:r>
    </w:p>
    <w:p w14:paraId="2A299F4C" w14:textId="77777777" w:rsidR="00B414C6" w:rsidRDefault="00B414C6" w:rsidP="005D0AE0">
      <w:pPr>
        <w:rPr>
          <w:bCs/>
          <w:lang w:val="vi-VN"/>
        </w:rPr>
      </w:pPr>
    </w:p>
    <w:p w14:paraId="09C9D95A" w14:textId="129646DF" w:rsidR="005D0AE0" w:rsidRPr="005D0AE0" w:rsidRDefault="005D0AE0" w:rsidP="005D0AE0">
      <w:pPr>
        <w:rPr>
          <w:bCs/>
          <w:lang w:val="vi-VN"/>
        </w:rPr>
      </w:pPr>
      <w:r>
        <w:rPr>
          <w:bCs/>
          <w:lang w:val="vi-VN"/>
        </w:rPr>
        <w:t>Câu 3/</w:t>
      </w:r>
    </w:p>
    <w:p w14:paraId="09B0ED69" w14:textId="5428497F" w:rsidR="005D0AE0" w:rsidRPr="005D0AE0" w:rsidRDefault="005D0AE0" w:rsidP="005D0AE0">
      <w:pPr>
        <w:rPr>
          <w:bCs/>
          <w:lang w:val="vi-VN"/>
        </w:rPr>
      </w:pPr>
      <w:r w:rsidRPr="005D0AE0">
        <w:rPr>
          <w:bCs/>
        </w:rPr>
        <w:lastRenderedPageBreak/>
        <w:drawing>
          <wp:inline distT="0" distB="0" distL="0" distR="0" wp14:anchorId="2898810D" wp14:editId="2F483FC9">
            <wp:extent cx="5943600" cy="2204085"/>
            <wp:effectExtent l="0" t="0" r="0" b="5715"/>
            <wp:docPr id="9713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00680" name=""/>
                    <pic:cNvPicPr/>
                  </pic:nvPicPr>
                  <pic:blipFill>
                    <a:blip r:embed="rId26"/>
                    <a:stretch>
                      <a:fillRect/>
                    </a:stretch>
                  </pic:blipFill>
                  <pic:spPr>
                    <a:xfrm>
                      <a:off x="0" y="0"/>
                      <a:ext cx="5943600" cy="2204085"/>
                    </a:xfrm>
                    <a:prstGeom prst="rect">
                      <a:avLst/>
                    </a:prstGeom>
                  </pic:spPr>
                </pic:pic>
              </a:graphicData>
            </a:graphic>
          </wp:inline>
        </w:drawing>
      </w:r>
    </w:p>
    <w:p w14:paraId="3DD2AB09" w14:textId="0FEF0C20" w:rsidR="005D0AE0" w:rsidRDefault="005D0AE0" w:rsidP="005D0AE0">
      <w:pPr>
        <w:rPr>
          <w:bCs/>
          <w:lang w:val="vi-VN"/>
        </w:rPr>
      </w:pPr>
      <w:proofErr w:type="spellStart"/>
      <w:r w:rsidRPr="005D0AE0">
        <w:rPr>
          <w:bCs/>
        </w:rPr>
        <w:t>Gói</w:t>
      </w:r>
      <w:proofErr w:type="spellEnd"/>
      <w:r w:rsidRPr="005D0AE0">
        <w:rPr>
          <w:bCs/>
        </w:rPr>
        <w:t xml:space="preserve"> tin </w:t>
      </w:r>
      <w:proofErr w:type="spellStart"/>
      <w:r w:rsidRPr="005D0AE0">
        <w:rPr>
          <w:bCs/>
        </w:rPr>
        <w:t>đi</w:t>
      </w:r>
      <w:proofErr w:type="spellEnd"/>
      <w:r w:rsidRPr="005D0AE0">
        <w:rPr>
          <w:bCs/>
        </w:rPr>
        <w:t xml:space="preserve"> </w:t>
      </w:r>
      <w:proofErr w:type="spellStart"/>
      <w:r w:rsidRPr="005D0AE0">
        <w:rPr>
          <w:bCs/>
        </w:rPr>
        <w:t>tới</w:t>
      </w:r>
      <w:proofErr w:type="spellEnd"/>
      <w:r w:rsidRPr="005D0AE0">
        <w:rPr>
          <w:bCs/>
        </w:rPr>
        <w:t xml:space="preserve"> gateway 172.16.3.1 (SW3) </w:t>
      </w:r>
      <w:proofErr w:type="spellStart"/>
      <w:r w:rsidRPr="005D0AE0">
        <w:rPr>
          <w:bCs/>
        </w:rPr>
        <w:t>bị</w:t>
      </w:r>
      <w:proofErr w:type="spellEnd"/>
      <w:r w:rsidRPr="005D0AE0">
        <w:rPr>
          <w:bCs/>
        </w:rPr>
        <w:t xml:space="preserve"> </w:t>
      </w:r>
      <w:proofErr w:type="spellStart"/>
      <w:r w:rsidRPr="005D0AE0">
        <w:rPr>
          <w:bCs/>
        </w:rPr>
        <w:t>lọc</w:t>
      </w:r>
      <w:proofErr w:type="spellEnd"/>
      <w:r w:rsidRPr="005D0AE0">
        <w:rPr>
          <w:bCs/>
        </w:rPr>
        <w:t xml:space="preserve"> </w:t>
      </w:r>
      <w:proofErr w:type="spellStart"/>
      <w:r w:rsidRPr="005D0AE0">
        <w:rPr>
          <w:bCs/>
        </w:rPr>
        <w:t>trùng</w:t>
      </w:r>
      <w:proofErr w:type="spellEnd"/>
      <w:r w:rsidRPr="005D0AE0">
        <w:rPr>
          <w:bCs/>
        </w:rPr>
        <w:t xml:space="preserve"> </w:t>
      </w:r>
      <w:proofErr w:type="spellStart"/>
      <w:r w:rsidRPr="005D0AE0">
        <w:rPr>
          <w:bCs/>
        </w:rPr>
        <w:t>khớp</w:t>
      </w:r>
      <w:proofErr w:type="spellEnd"/>
      <w:r w:rsidRPr="005D0AE0">
        <w:rPr>
          <w:bCs/>
        </w:rPr>
        <w:t xml:space="preserve"> </w:t>
      </w:r>
      <w:proofErr w:type="spellStart"/>
      <w:r w:rsidRPr="005D0AE0">
        <w:rPr>
          <w:bCs/>
        </w:rPr>
        <w:t>dòng</w:t>
      </w:r>
      <w:proofErr w:type="spellEnd"/>
      <w:r w:rsidRPr="005D0AE0">
        <w:rPr>
          <w:bCs/>
        </w:rPr>
        <w:t xml:space="preserve"> </w:t>
      </w:r>
      <w:proofErr w:type="spellStart"/>
      <w:r w:rsidRPr="005D0AE0">
        <w:rPr>
          <w:bCs/>
        </w:rPr>
        <w:t>cấm</w:t>
      </w:r>
      <w:proofErr w:type="spellEnd"/>
      <w:r w:rsidRPr="005D0AE0">
        <w:rPr>
          <w:bCs/>
        </w:rPr>
        <w:t xml:space="preserve"> </w:t>
      </w:r>
      <w:proofErr w:type="spellStart"/>
      <w:r w:rsidRPr="005D0AE0">
        <w:rPr>
          <w:bCs/>
        </w:rPr>
        <w:t>nên</w:t>
      </w:r>
      <w:proofErr w:type="spellEnd"/>
      <w:r w:rsidRPr="005D0AE0">
        <w:rPr>
          <w:bCs/>
        </w:rPr>
        <w:t xml:space="preserve"> Gateway </w:t>
      </w:r>
      <w:proofErr w:type="spellStart"/>
      <w:r w:rsidRPr="005D0AE0">
        <w:rPr>
          <w:bCs/>
        </w:rPr>
        <w:t>gửi</w:t>
      </w:r>
      <w:proofErr w:type="spellEnd"/>
      <w:r w:rsidRPr="005D0AE0">
        <w:rPr>
          <w:bCs/>
        </w:rPr>
        <w:t xml:space="preserve"> </w:t>
      </w:r>
      <w:proofErr w:type="spellStart"/>
      <w:r w:rsidRPr="005D0AE0">
        <w:rPr>
          <w:bCs/>
        </w:rPr>
        <w:t>trả</w:t>
      </w:r>
      <w:proofErr w:type="spellEnd"/>
      <w:r w:rsidRPr="005D0AE0">
        <w:rPr>
          <w:bCs/>
        </w:rPr>
        <w:t xml:space="preserve"> </w:t>
      </w:r>
      <w:proofErr w:type="spellStart"/>
      <w:r w:rsidRPr="005D0AE0">
        <w:rPr>
          <w:bCs/>
        </w:rPr>
        <w:t>lại</w:t>
      </w:r>
      <w:proofErr w:type="spellEnd"/>
      <w:r w:rsidRPr="005D0AE0">
        <w:rPr>
          <w:bCs/>
        </w:rPr>
        <w:t xml:space="preserve"> </w:t>
      </w:r>
      <w:proofErr w:type="spellStart"/>
      <w:r w:rsidRPr="005D0AE0">
        <w:rPr>
          <w:bCs/>
        </w:rPr>
        <w:t>gói</w:t>
      </w:r>
      <w:proofErr w:type="spellEnd"/>
      <w:r w:rsidRPr="005D0AE0">
        <w:rPr>
          <w:bCs/>
        </w:rPr>
        <w:t xml:space="preserve"> tin </w:t>
      </w:r>
      <w:proofErr w:type="spellStart"/>
      <w:r w:rsidRPr="005D0AE0">
        <w:rPr>
          <w:bCs/>
        </w:rPr>
        <w:t>báo</w:t>
      </w:r>
      <w:proofErr w:type="spellEnd"/>
      <w:r w:rsidRPr="005D0AE0">
        <w:rPr>
          <w:bCs/>
        </w:rPr>
        <w:t xml:space="preserve"> </w:t>
      </w:r>
      <w:proofErr w:type="spellStart"/>
      <w:r w:rsidRPr="005D0AE0">
        <w:rPr>
          <w:bCs/>
        </w:rPr>
        <w:t>lỗi</w:t>
      </w:r>
      <w:proofErr w:type="spellEnd"/>
      <w:r w:rsidRPr="005D0AE0">
        <w:rPr>
          <w:bCs/>
        </w:rPr>
        <w:t xml:space="preserve"> "Communication administratively prohibited". </w:t>
      </w:r>
      <w:proofErr w:type="spellStart"/>
      <w:r w:rsidRPr="005D0AE0">
        <w:rPr>
          <w:bCs/>
        </w:rPr>
        <w:t>Thử</w:t>
      </w:r>
      <w:proofErr w:type="spellEnd"/>
      <w:r w:rsidRPr="005D0AE0">
        <w:rPr>
          <w:bCs/>
        </w:rPr>
        <w:t xml:space="preserve"> </w:t>
      </w:r>
      <w:proofErr w:type="spellStart"/>
      <w:r w:rsidRPr="005D0AE0">
        <w:rPr>
          <w:bCs/>
        </w:rPr>
        <w:t>nghiệm</w:t>
      </w:r>
      <w:proofErr w:type="spellEnd"/>
      <w:r w:rsidRPr="005D0AE0">
        <w:rPr>
          <w:bCs/>
        </w:rPr>
        <w:t xml:space="preserve"> </w:t>
      </w:r>
      <w:proofErr w:type="spellStart"/>
      <w:r w:rsidRPr="005D0AE0">
        <w:rPr>
          <w:bCs/>
        </w:rPr>
        <w:t>thành</w:t>
      </w:r>
      <w:proofErr w:type="spellEnd"/>
      <w:r w:rsidRPr="005D0AE0">
        <w:rPr>
          <w:bCs/>
        </w:rPr>
        <w:t xml:space="preserve"> </w:t>
      </w:r>
      <w:proofErr w:type="spellStart"/>
      <w:r w:rsidRPr="005D0AE0">
        <w:rPr>
          <w:bCs/>
        </w:rPr>
        <w:t>công</w:t>
      </w:r>
      <w:proofErr w:type="spellEnd"/>
      <w:r w:rsidRPr="005D0AE0">
        <w:rPr>
          <w:bCs/>
        </w:rPr>
        <w:t>.</w:t>
      </w:r>
    </w:p>
    <w:p w14:paraId="3514F5E7" w14:textId="24676E3A" w:rsidR="00B414C6" w:rsidRDefault="00B414C6" w:rsidP="005D0AE0">
      <w:pPr>
        <w:rPr>
          <w:bCs/>
          <w:lang w:val="vi-VN"/>
        </w:rPr>
      </w:pPr>
      <w:r w:rsidRPr="00B414C6">
        <w:rPr>
          <w:bCs/>
          <w:lang w:val="vi-VN"/>
        </w:rPr>
        <w:drawing>
          <wp:inline distT="0" distB="0" distL="0" distR="0" wp14:anchorId="2EFC5F0B" wp14:editId="3E9A4700">
            <wp:extent cx="5943600" cy="3199130"/>
            <wp:effectExtent l="0" t="0" r="0" b="1270"/>
            <wp:docPr id="87270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5162" name=""/>
                    <pic:cNvPicPr/>
                  </pic:nvPicPr>
                  <pic:blipFill>
                    <a:blip r:embed="rId27"/>
                    <a:stretch>
                      <a:fillRect/>
                    </a:stretch>
                  </pic:blipFill>
                  <pic:spPr>
                    <a:xfrm>
                      <a:off x="0" y="0"/>
                      <a:ext cx="5943600" cy="3199130"/>
                    </a:xfrm>
                    <a:prstGeom prst="rect">
                      <a:avLst/>
                    </a:prstGeom>
                  </pic:spPr>
                </pic:pic>
              </a:graphicData>
            </a:graphic>
          </wp:inline>
        </w:drawing>
      </w:r>
    </w:p>
    <w:p w14:paraId="5E415646" w14:textId="4B1B2660" w:rsidR="00B414C6" w:rsidRDefault="00B414C6" w:rsidP="005D0AE0">
      <w:pPr>
        <w:rPr>
          <w:bCs/>
          <w:lang w:val="vi-VN"/>
        </w:rPr>
      </w:pPr>
      <w:r w:rsidRPr="00B414C6">
        <w:rPr>
          <w:bCs/>
          <w:lang w:val="vi-VN"/>
        </w:rPr>
        <w:t>Thiết lập chạy đúng yêu cầu, chỉ cô lập duy nhất IP 172.16.2.100 đến Server1, các máy khác trong VLAN 2 vẫn liên thông bình thường.</w:t>
      </w:r>
    </w:p>
    <w:p w14:paraId="5E4AE985" w14:textId="20C33D84" w:rsidR="00B414C6" w:rsidRDefault="00B414C6" w:rsidP="005D0AE0">
      <w:pPr>
        <w:rPr>
          <w:bCs/>
          <w:lang w:val="vi-VN"/>
        </w:rPr>
      </w:pPr>
      <w:r w:rsidRPr="00B414C6">
        <w:rPr>
          <w:bCs/>
          <w:lang w:val="vi-VN"/>
        </w:rPr>
        <w:lastRenderedPageBreak/>
        <w:drawing>
          <wp:inline distT="0" distB="0" distL="0" distR="0" wp14:anchorId="7D1BBC07" wp14:editId="46989A92">
            <wp:extent cx="5943600" cy="2315845"/>
            <wp:effectExtent l="0" t="0" r="0" b="8255"/>
            <wp:docPr id="62020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9776" name=""/>
                    <pic:cNvPicPr/>
                  </pic:nvPicPr>
                  <pic:blipFill>
                    <a:blip r:embed="rId28"/>
                    <a:stretch>
                      <a:fillRect/>
                    </a:stretch>
                  </pic:blipFill>
                  <pic:spPr>
                    <a:xfrm>
                      <a:off x="0" y="0"/>
                      <a:ext cx="5943600" cy="2315845"/>
                    </a:xfrm>
                    <a:prstGeom prst="rect">
                      <a:avLst/>
                    </a:prstGeom>
                  </pic:spPr>
                </pic:pic>
              </a:graphicData>
            </a:graphic>
          </wp:inline>
        </w:drawing>
      </w:r>
    </w:p>
    <w:p w14:paraId="56FDAF74" w14:textId="7F6FDC78" w:rsidR="00B414C6" w:rsidRPr="00B414C6" w:rsidRDefault="00B414C6" w:rsidP="00B414C6">
      <w:pPr>
        <w:rPr>
          <w:bCs/>
          <w:lang w:val="vi-VN"/>
        </w:rPr>
      </w:pPr>
      <w:r w:rsidRPr="00B414C6">
        <w:rPr>
          <w:bCs/>
          <w:lang w:val="vi-VN"/>
        </w:rPr>
        <w:t>Vì các thiết bị giả lập VPCs không hỗ trợ cài đặt hay chạy dịch vụ FTP server/client thực tế, để thuận tiện cho việc kiểm tra, cấu hình ACL của VLAN 3 được chèn thêm dòng luật cho phép ICMP (Ping) cho riêng IP đặc quyền 172.16.3.100.</w:t>
      </w:r>
    </w:p>
    <w:p w14:paraId="1EA2A61E" w14:textId="6B828E28" w:rsidR="00B414C6" w:rsidRDefault="00B414C6" w:rsidP="00B414C6">
      <w:pPr>
        <w:rPr>
          <w:bCs/>
          <w:lang w:val="vi-VN"/>
        </w:rPr>
      </w:pPr>
      <w:r w:rsidRPr="00B414C6">
        <w:rPr>
          <w:bCs/>
          <w:lang w:val="vi-VN"/>
        </w:rPr>
        <w:t xml:space="preserve">     Kết quả ping từ PC_FTP (172.16.3.100) tới Server0 thành công 100%, trong khi PC0 và các máy trạm thường khác trong VLAN 3 vẫn bị chặn. Điều này chứng minh cơ chế phân loại IP đặc quyền của ACL hoạt động hoàn toàn chính xác.</w:t>
      </w:r>
    </w:p>
    <w:p w14:paraId="64D2E4A1" w14:textId="248C03BB" w:rsidR="00B414C6" w:rsidRPr="00B414C6" w:rsidRDefault="00B414C6" w:rsidP="00B414C6">
      <w:pPr>
        <w:rPr>
          <w:bCs/>
          <w:lang w:val="vi-VN"/>
        </w:rPr>
      </w:pPr>
      <w:r>
        <w:rPr>
          <w:bCs/>
          <w:lang w:val="vi-VN"/>
        </w:rPr>
        <w:t>Câu 4</w:t>
      </w:r>
    </w:p>
    <w:p w14:paraId="19EFD4F9" w14:textId="66CBCA9E" w:rsidR="00B414C6" w:rsidRPr="00B414C6" w:rsidRDefault="00B414C6" w:rsidP="005D0AE0">
      <w:pPr>
        <w:rPr>
          <w:bCs/>
          <w:lang w:val="vi-VN"/>
        </w:rPr>
      </w:pPr>
      <w:r w:rsidRPr="00B414C6">
        <w:rPr>
          <w:bCs/>
          <w:lang w:val="vi-VN"/>
        </w:rPr>
        <w:drawing>
          <wp:inline distT="0" distB="0" distL="0" distR="0" wp14:anchorId="3328FC7F" wp14:editId="466B5998">
            <wp:extent cx="5753903" cy="3982006"/>
            <wp:effectExtent l="0" t="0" r="0" b="0"/>
            <wp:docPr id="41627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1923" name=""/>
                    <pic:cNvPicPr/>
                  </pic:nvPicPr>
                  <pic:blipFill>
                    <a:blip r:embed="rId29"/>
                    <a:stretch>
                      <a:fillRect/>
                    </a:stretch>
                  </pic:blipFill>
                  <pic:spPr>
                    <a:xfrm>
                      <a:off x="0" y="0"/>
                      <a:ext cx="5753903" cy="3982006"/>
                    </a:xfrm>
                    <a:prstGeom prst="rect">
                      <a:avLst/>
                    </a:prstGeom>
                  </pic:spPr>
                </pic:pic>
              </a:graphicData>
            </a:graphic>
          </wp:inline>
        </w:drawing>
      </w:r>
    </w:p>
    <w:p w14:paraId="6FEF45E0" w14:textId="0074098C" w:rsidR="00B414C6" w:rsidRPr="00B414C6" w:rsidRDefault="00B414C6" w:rsidP="00B414C6">
      <w:pPr>
        <w:rPr>
          <w:bCs/>
          <w:lang w:val="vi-VN"/>
        </w:rPr>
      </w:pPr>
      <w:r w:rsidRPr="00B414C6">
        <w:rPr>
          <w:bCs/>
          <w:lang w:val="vi-VN"/>
        </w:rPr>
        <w:t>1.  Extended IP access list VLAN3_ACL: Tên nhận diện của danh sách ACL mở rộng.</w:t>
      </w:r>
    </w:p>
    <w:p w14:paraId="49588C2C" w14:textId="26E8A636" w:rsidR="00B414C6" w:rsidRPr="00B414C6" w:rsidRDefault="00B414C6" w:rsidP="00B414C6">
      <w:pPr>
        <w:rPr>
          <w:bCs/>
          <w:lang w:val="vi-VN"/>
        </w:rPr>
      </w:pPr>
      <w:r w:rsidRPr="00B414C6">
        <w:rPr>
          <w:bCs/>
          <w:lang w:val="vi-VN"/>
        </w:rPr>
        <w:lastRenderedPageBreak/>
        <w:t>2.  10, 20, 30, 40, 50 (Sequence number): Số thứ tự dòng lệnh để quản trị viên dễ dàng chèn hoặc sửa luật ở giữa.</w:t>
      </w:r>
    </w:p>
    <w:p w14:paraId="6506601B" w14:textId="329C2C83" w:rsidR="00B414C6" w:rsidRPr="00B414C6" w:rsidRDefault="00B414C6" w:rsidP="00B414C6">
      <w:pPr>
        <w:rPr>
          <w:bCs/>
          <w:lang w:val="vi-VN"/>
        </w:rPr>
      </w:pPr>
      <w:r w:rsidRPr="00B414C6">
        <w:rPr>
          <w:bCs/>
          <w:lang w:val="vi-VN"/>
        </w:rPr>
        <w:t>3.  permit / deny (Action): Hành động cho phép hoặc cấm gói tin đi qua.</w:t>
      </w:r>
    </w:p>
    <w:p w14:paraId="40A1C9C5" w14:textId="214736AD" w:rsidR="00B414C6" w:rsidRPr="00B414C6" w:rsidRDefault="00B414C6" w:rsidP="00B414C6">
      <w:pPr>
        <w:rPr>
          <w:bCs/>
          <w:lang w:val="vi-VN"/>
        </w:rPr>
      </w:pPr>
      <w:r w:rsidRPr="00B414C6">
        <w:rPr>
          <w:bCs/>
          <w:lang w:val="vi-VN"/>
        </w:rPr>
        <w:t>4.  tcp / udp / icmp / ip (Protocol): Giao thức cần lọc.</w:t>
      </w:r>
    </w:p>
    <w:p w14:paraId="19C65BDE" w14:textId="32FBF891" w:rsidR="00B414C6" w:rsidRPr="00B414C6" w:rsidRDefault="00B414C6" w:rsidP="00B414C6">
      <w:pPr>
        <w:rPr>
          <w:bCs/>
          <w:lang w:val="vi-VN"/>
        </w:rPr>
      </w:pPr>
      <w:r w:rsidRPr="00B414C6">
        <w:rPr>
          <w:bCs/>
          <w:lang w:val="vi-VN"/>
        </w:rPr>
        <w:t>5.  host 172.16.3.100 (Source IP): Địa chỉ IP nguồn (được kiểm tra).</w:t>
      </w:r>
    </w:p>
    <w:p w14:paraId="69BF0A32" w14:textId="2AA24326" w:rsidR="00B414C6" w:rsidRPr="00B414C6" w:rsidRDefault="00B414C6" w:rsidP="00B414C6">
      <w:pPr>
        <w:rPr>
          <w:bCs/>
          <w:lang w:val="vi-VN"/>
        </w:rPr>
      </w:pPr>
      <w:r w:rsidRPr="00B414C6">
        <w:rPr>
          <w:bCs/>
          <w:lang w:val="vi-VN"/>
        </w:rPr>
        <w:t>6.  host 192.168.1.2 (Destination IP): Địa chỉ IP đích.</w:t>
      </w:r>
    </w:p>
    <w:p w14:paraId="60F702FE" w14:textId="723C72CD" w:rsidR="00B414C6" w:rsidRPr="00B414C6" w:rsidRDefault="00B414C6" w:rsidP="00B414C6">
      <w:pPr>
        <w:rPr>
          <w:bCs/>
          <w:lang w:val="vi-VN"/>
        </w:rPr>
      </w:pPr>
      <w:r w:rsidRPr="00B414C6">
        <w:rPr>
          <w:bCs/>
          <w:lang w:val="vi-VN"/>
        </w:rPr>
        <w:t>7.  eq ftp / eq ftp-data (Port parameter): Lọc đúng cổng dịch vụ của FTP (cổng 20 và 21).</w:t>
      </w:r>
    </w:p>
    <w:p w14:paraId="5A52D6F0" w14:textId="56A79C37" w:rsidR="005D0AE0" w:rsidRDefault="00B414C6" w:rsidP="00B414C6">
      <w:pPr>
        <w:rPr>
          <w:bCs/>
          <w:lang w:val="vi-VN"/>
        </w:rPr>
      </w:pPr>
      <w:r w:rsidRPr="00B414C6">
        <w:rPr>
          <w:bCs/>
          <w:lang w:val="vi-VN"/>
        </w:rPr>
        <w:t>8.  (15 matches): Bộ đếm số lượng gói tin thực tế đã bị phát hiện và xử lý bởi dòng luật tương ứng.</w:t>
      </w:r>
    </w:p>
    <w:p w14:paraId="54E97E07" w14:textId="77777777" w:rsidR="00B414C6" w:rsidRDefault="00B414C6" w:rsidP="00B414C6">
      <w:pPr>
        <w:rPr>
          <w:bCs/>
          <w:lang w:val="vi-VN"/>
        </w:rPr>
      </w:pPr>
    </w:p>
    <w:p w14:paraId="0D7DEA99" w14:textId="7D0F69A4" w:rsidR="00B414C6" w:rsidRDefault="00B414C6" w:rsidP="00B414C6">
      <w:pPr>
        <w:rPr>
          <w:bCs/>
          <w:lang w:val="vi-VN"/>
        </w:rPr>
      </w:pPr>
      <w:r>
        <w:rPr>
          <w:bCs/>
          <w:lang w:val="vi-VN"/>
        </w:rPr>
        <w:t>Câu 5</w:t>
      </w:r>
    </w:p>
    <w:p w14:paraId="02A1820F" w14:textId="5AE6370A" w:rsidR="00B414C6" w:rsidRPr="00B414C6" w:rsidRDefault="00B414C6" w:rsidP="00B414C6">
      <w:pPr>
        <w:rPr>
          <w:bCs/>
          <w:lang w:val="vi-VN"/>
        </w:rPr>
      </w:pPr>
      <w:r w:rsidRPr="00B414C6">
        <w:rPr>
          <w:bCs/>
          <w:lang w:val="vi-VN"/>
        </w:rPr>
        <w:t>Trong bài thực hành này, chúng ta đang sử dụng Extended ACL (ACL Mở rộng).</w:t>
      </w:r>
    </w:p>
    <w:p w14:paraId="09072FB3" w14:textId="77777777" w:rsidR="00B414C6" w:rsidRPr="00B414C6" w:rsidRDefault="00B414C6" w:rsidP="00B414C6">
      <w:pPr>
        <w:rPr>
          <w:bCs/>
          <w:lang w:val="vi-VN"/>
        </w:rPr>
      </w:pPr>
    </w:p>
    <w:p w14:paraId="73BDACFC" w14:textId="3CA3B218" w:rsidR="00B414C6" w:rsidRPr="00B414C6" w:rsidRDefault="00B414C6" w:rsidP="00B414C6">
      <w:pPr>
        <w:rPr>
          <w:bCs/>
          <w:lang w:val="vi-VN"/>
        </w:rPr>
      </w:pPr>
      <w:r w:rsidRPr="00B414C6">
        <w:rPr>
          <w:bCs/>
          <w:lang w:val="vi-VN"/>
        </w:rPr>
        <w:t>### So sánh chi tiết Standard ACL và Extended ACL:</w:t>
      </w:r>
    </w:p>
    <w:p w14:paraId="4EA230E7" w14:textId="77777777" w:rsidR="00B414C6" w:rsidRPr="00B414C6" w:rsidRDefault="00B414C6" w:rsidP="00B414C6">
      <w:pPr>
        <w:rPr>
          <w:bCs/>
          <w:lang w:val="vi-VN"/>
        </w:rPr>
      </w:pPr>
    </w:p>
    <w:p w14:paraId="3F3AF817" w14:textId="09B6B40E" w:rsidR="00B414C6" w:rsidRPr="00B414C6" w:rsidRDefault="00B414C6" w:rsidP="00B414C6">
      <w:pPr>
        <w:rPr>
          <w:bCs/>
          <w:lang w:val="vi-VN"/>
        </w:rPr>
      </w:pPr>
      <w:r w:rsidRPr="00B414C6">
        <w:rPr>
          <w:bCs/>
          <w:lang w:val="vi-VN"/>
        </w:rPr>
        <w:t>1. Về Dải số hiệu (Numbering Range):</w:t>
      </w:r>
    </w:p>
    <w:p w14:paraId="544C72F4" w14:textId="0F8D4394" w:rsidR="00B414C6" w:rsidRPr="00B414C6" w:rsidRDefault="00B414C6" w:rsidP="00B414C6">
      <w:pPr>
        <w:rPr>
          <w:bCs/>
          <w:lang w:val="vi-VN"/>
        </w:rPr>
      </w:pPr>
      <w:r w:rsidRPr="00B414C6">
        <w:rPr>
          <w:bCs/>
          <w:lang w:val="vi-VN"/>
        </w:rPr>
        <w:t xml:space="preserve">   - Standard ACL: Sử dụng dải số từ 1 đến 99 và từ 1300 đến 1999.</w:t>
      </w:r>
    </w:p>
    <w:p w14:paraId="13E2EA5D" w14:textId="580DB097" w:rsidR="00B414C6" w:rsidRPr="00B414C6" w:rsidRDefault="00B414C6" w:rsidP="00B414C6">
      <w:pPr>
        <w:rPr>
          <w:bCs/>
          <w:lang w:val="vi-VN"/>
        </w:rPr>
      </w:pPr>
      <w:r w:rsidRPr="00B414C6">
        <w:rPr>
          <w:bCs/>
          <w:lang w:val="vi-VN"/>
        </w:rPr>
        <w:t xml:space="preserve">   - Extended ACL: Sử dụng dải số từ 100 đến 199 và từ 2000 đến 2699.</w:t>
      </w:r>
    </w:p>
    <w:p w14:paraId="03459E99" w14:textId="77777777" w:rsidR="00B414C6" w:rsidRPr="00B414C6" w:rsidRDefault="00B414C6" w:rsidP="00B414C6">
      <w:pPr>
        <w:rPr>
          <w:bCs/>
          <w:lang w:val="vi-VN"/>
        </w:rPr>
      </w:pPr>
    </w:p>
    <w:p w14:paraId="20E1F886" w14:textId="531176F5" w:rsidR="00B414C6" w:rsidRPr="00B414C6" w:rsidRDefault="00B414C6" w:rsidP="00B414C6">
      <w:pPr>
        <w:rPr>
          <w:bCs/>
          <w:lang w:val="vi-VN"/>
        </w:rPr>
      </w:pPr>
      <w:r w:rsidRPr="00B414C6">
        <w:rPr>
          <w:bCs/>
          <w:lang w:val="vi-VN"/>
        </w:rPr>
        <w:t>2. Về Thông tin dùng để lọc (Filtering Criteria):</w:t>
      </w:r>
    </w:p>
    <w:p w14:paraId="1807F537" w14:textId="68224DF2" w:rsidR="00B414C6" w:rsidRPr="00B414C6" w:rsidRDefault="00B414C6" w:rsidP="00B414C6">
      <w:pPr>
        <w:rPr>
          <w:bCs/>
          <w:lang w:val="vi-VN"/>
        </w:rPr>
      </w:pPr>
      <w:r w:rsidRPr="00B414C6">
        <w:rPr>
          <w:bCs/>
          <w:lang w:val="vi-VN"/>
        </w:rPr>
        <w:t xml:space="preserve">   - Standard ACL: Chỉ kiểm tra và lọc dựa trên Địa chỉ IP Nguồn (Source IP) của gói tin.</w:t>
      </w:r>
    </w:p>
    <w:p w14:paraId="045702DF" w14:textId="6EB6E73B" w:rsidR="00B414C6" w:rsidRPr="00B414C6" w:rsidRDefault="00B414C6" w:rsidP="00B414C6">
      <w:pPr>
        <w:rPr>
          <w:bCs/>
          <w:lang w:val="vi-VN"/>
        </w:rPr>
      </w:pPr>
      <w:r w:rsidRPr="00B414C6">
        <w:rPr>
          <w:bCs/>
          <w:lang w:val="vi-VN"/>
        </w:rPr>
        <w:t xml:space="preserve">   - Extended ACL: Kiểm tra và lọc linh hoạt dựa trên cả IP Nguồn, IP Đích, Giao thức Layer 4 (TCP, UDP, ICMP), và Cổng dịch vụ (Port number).</w:t>
      </w:r>
    </w:p>
    <w:p w14:paraId="1915C7DB" w14:textId="77777777" w:rsidR="00B414C6" w:rsidRPr="00B414C6" w:rsidRDefault="00B414C6" w:rsidP="00B414C6">
      <w:pPr>
        <w:rPr>
          <w:bCs/>
          <w:lang w:val="vi-VN"/>
        </w:rPr>
      </w:pPr>
    </w:p>
    <w:p w14:paraId="73A0E1CA" w14:textId="2383C77B" w:rsidR="00B414C6" w:rsidRPr="00B414C6" w:rsidRDefault="00B414C6" w:rsidP="00B414C6">
      <w:pPr>
        <w:rPr>
          <w:bCs/>
          <w:lang w:val="vi-VN"/>
        </w:rPr>
      </w:pPr>
      <w:r w:rsidRPr="00B414C6">
        <w:rPr>
          <w:bCs/>
          <w:lang w:val="vi-VN"/>
        </w:rPr>
        <w:t>3. Về Mức độ kiểm soát (Granularity):</w:t>
      </w:r>
    </w:p>
    <w:p w14:paraId="7E02FC4A" w14:textId="0377BA83" w:rsidR="00B414C6" w:rsidRPr="00B414C6" w:rsidRDefault="00B414C6" w:rsidP="00B414C6">
      <w:pPr>
        <w:rPr>
          <w:bCs/>
          <w:lang w:val="vi-VN"/>
        </w:rPr>
      </w:pPr>
      <w:r w:rsidRPr="00B414C6">
        <w:rPr>
          <w:bCs/>
          <w:lang w:val="vi-VN"/>
        </w:rPr>
        <w:t xml:space="preserve">   - Standard ACL: Thô sơ và bị giới hạn (chỉ có thể cấm hoặc cho phép toàn bộ lưu lượng từ một host hoặc dải mạng cụ thể đi qua).</w:t>
      </w:r>
    </w:p>
    <w:p w14:paraId="5395911A" w14:textId="318565B3" w:rsidR="00B414C6" w:rsidRPr="00B414C6" w:rsidRDefault="00B414C6" w:rsidP="00B414C6">
      <w:pPr>
        <w:rPr>
          <w:bCs/>
          <w:lang w:val="vi-VN"/>
        </w:rPr>
      </w:pPr>
      <w:r w:rsidRPr="00B414C6">
        <w:rPr>
          <w:bCs/>
          <w:lang w:val="vi-VN"/>
        </w:rPr>
        <w:t xml:space="preserve">   - Extended ACL: Chi tiết và tinh vi (ví dụ: có thể cấu hình chặn dịch vụ Web, chặn Ping nhưng vẫn cho phép truyền file FTP).</w:t>
      </w:r>
    </w:p>
    <w:p w14:paraId="2BEC73C7" w14:textId="77777777" w:rsidR="00B414C6" w:rsidRPr="00B414C6" w:rsidRDefault="00B414C6" w:rsidP="00B414C6">
      <w:pPr>
        <w:rPr>
          <w:bCs/>
          <w:lang w:val="vi-VN"/>
        </w:rPr>
      </w:pPr>
    </w:p>
    <w:p w14:paraId="29227143" w14:textId="405EF656" w:rsidR="00B414C6" w:rsidRPr="00B414C6" w:rsidRDefault="00B414C6" w:rsidP="00B414C6">
      <w:pPr>
        <w:rPr>
          <w:bCs/>
          <w:lang w:val="vi-VN"/>
        </w:rPr>
      </w:pPr>
      <w:r w:rsidRPr="00B414C6">
        <w:rPr>
          <w:bCs/>
          <w:lang w:val="vi-VN"/>
        </w:rPr>
        <w:lastRenderedPageBreak/>
        <w:t>4. Về Vị trí áp dụng tối ưu (Placement):</w:t>
      </w:r>
    </w:p>
    <w:p w14:paraId="295FD442" w14:textId="6346D1B1" w:rsidR="00B414C6" w:rsidRPr="00B414C6" w:rsidRDefault="00B414C6" w:rsidP="00B414C6">
      <w:pPr>
        <w:rPr>
          <w:bCs/>
          <w:lang w:val="vi-VN"/>
        </w:rPr>
      </w:pPr>
      <w:r w:rsidRPr="00B414C6">
        <w:rPr>
          <w:bCs/>
          <w:lang w:val="vi-VN"/>
        </w:rPr>
        <w:t xml:space="preserve">   - Standard ACL: Nên đặt càng gần đích đến (Destination) càng tốt để tránh vô tình chặn nhầm các hướng đi hợp lệ khác của nguồn.</w:t>
      </w:r>
    </w:p>
    <w:p w14:paraId="5C5EB54D" w14:textId="2401766F" w:rsidR="00B414C6" w:rsidRPr="00B414C6" w:rsidRDefault="00B414C6" w:rsidP="00B414C6">
      <w:pPr>
        <w:rPr>
          <w:bCs/>
          <w:lang w:val="vi-VN"/>
        </w:rPr>
      </w:pPr>
      <w:r w:rsidRPr="00B414C6">
        <w:rPr>
          <w:bCs/>
          <w:lang w:val="vi-VN"/>
        </w:rPr>
        <w:t xml:space="preserve">   - Extended ACL: Nên đặt càng gần nguồn phát (Source) càng tốt để loại bỏ các gói tin không hợp lệ ngay lập tức, tiết kiệm băng thông và giảm tải xử lý cho mạng.</w:t>
      </w:r>
    </w:p>
    <w:p w14:paraId="748F3EFC" w14:textId="77777777" w:rsidR="00B414C6" w:rsidRDefault="00B414C6" w:rsidP="00B414C6">
      <w:pPr>
        <w:rPr>
          <w:bCs/>
          <w:lang w:val="vi-VN"/>
        </w:rPr>
      </w:pPr>
    </w:p>
    <w:p w14:paraId="204060F7" w14:textId="77777777" w:rsidR="00CD6E7E" w:rsidRDefault="00CD6E7E" w:rsidP="00B414C6">
      <w:pPr>
        <w:rPr>
          <w:bCs/>
          <w:lang w:val="vi-VN"/>
        </w:rPr>
      </w:pPr>
    </w:p>
    <w:p w14:paraId="581B2E04" w14:textId="0187A4B4" w:rsidR="00CD6E7E" w:rsidRDefault="00CD6E7E" w:rsidP="00B414C6">
      <w:pPr>
        <w:rPr>
          <w:bCs/>
          <w:lang w:val="vi-VN"/>
        </w:rPr>
      </w:pPr>
      <w:r>
        <w:rPr>
          <w:bCs/>
          <w:lang w:val="vi-VN"/>
        </w:rPr>
        <w:t>Bài 2</w:t>
      </w:r>
    </w:p>
    <w:p w14:paraId="0F8DF802" w14:textId="24AE4039" w:rsidR="00CD6E7E" w:rsidRDefault="00CD6E7E" w:rsidP="00B414C6">
      <w:pPr>
        <w:rPr>
          <w:bCs/>
          <w:lang w:val="vi-VN"/>
        </w:rPr>
      </w:pPr>
      <w:r w:rsidRPr="00CD6E7E">
        <w:rPr>
          <w:bCs/>
          <w:lang w:val="vi-VN"/>
        </w:rPr>
        <w:drawing>
          <wp:inline distT="0" distB="0" distL="0" distR="0" wp14:anchorId="4BE2939D" wp14:editId="07E609C3">
            <wp:extent cx="5943600" cy="3348355"/>
            <wp:effectExtent l="0" t="0" r="0" b="4445"/>
            <wp:docPr id="21217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3030" name=""/>
                    <pic:cNvPicPr/>
                  </pic:nvPicPr>
                  <pic:blipFill>
                    <a:blip r:embed="rId30"/>
                    <a:stretch>
                      <a:fillRect/>
                    </a:stretch>
                  </pic:blipFill>
                  <pic:spPr>
                    <a:xfrm>
                      <a:off x="0" y="0"/>
                      <a:ext cx="5943600" cy="3348355"/>
                    </a:xfrm>
                    <a:prstGeom prst="rect">
                      <a:avLst/>
                    </a:prstGeom>
                  </pic:spPr>
                </pic:pic>
              </a:graphicData>
            </a:graphic>
          </wp:inline>
        </w:drawing>
      </w:r>
    </w:p>
    <w:p w14:paraId="72783844" w14:textId="09E68187" w:rsidR="00CD6E7E" w:rsidRDefault="00CD6E7E" w:rsidP="00B414C6">
      <w:pPr>
        <w:rPr>
          <w:bCs/>
          <w:lang w:val="vi-VN"/>
        </w:rPr>
      </w:pPr>
      <w:r w:rsidRPr="00CD6E7E">
        <w:rPr>
          <w:bCs/>
          <w:lang w:val="vi-VN"/>
        </w:rPr>
        <w:lastRenderedPageBreak/>
        <w:drawing>
          <wp:inline distT="0" distB="0" distL="0" distR="0" wp14:anchorId="6B03D0D6" wp14:editId="6A63E9B1">
            <wp:extent cx="5943600" cy="3884295"/>
            <wp:effectExtent l="0" t="0" r="0" b="1905"/>
            <wp:docPr id="89837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76023" name=""/>
                    <pic:cNvPicPr/>
                  </pic:nvPicPr>
                  <pic:blipFill>
                    <a:blip r:embed="rId31"/>
                    <a:stretch>
                      <a:fillRect/>
                    </a:stretch>
                  </pic:blipFill>
                  <pic:spPr>
                    <a:xfrm>
                      <a:off x="0" y="0"/>
                      <a:ext cx="5943600" cy="3884295"/>
                    </a:xfrm>
                    <a:prstGeom prst="rect">
                      <a:avLst/>
                    </a:prstGeom>
                  </pic:spPr>
                </pic:pic>
              </a:graphicData>
            </a:graphic>
          </wp:inline>
        </w:drawing>
      </w:r>
    </w:p>
    <w:p w14:paraId="41B58705" w14:textId="77777777" w:rsidR="0032519A" w:rsidRPr="0032519A" w:rsidRDefault="0032519A" w:rsidP="0032519A">
      <w:pPr>
        <w:rPr>
          <w:bCs/>
          <w:lang w:val="vi-VN"/>
        </w:rPr>
      </w:pPr>
      <w:r w:rsidRPr="0032519A">
        <w:rPr>
          <w:bCs/>
          <w:lang w:val="vi-VN"/>
        </w:rPr>
        <w:t>========== RAW CONFIGURATION COMMANDS ==========</w:t>
      </w:r>
    </w:p>
    <w:p w14:paraId="6C09919F" w14:textId="77777777" w:rsidR="0032519A" w:rsidRPr="0032519A" w:rsidRDefault="0032519A" w:rsidP="0032519A">
      <w:pPr>
        <w:rPr>
          <w:bCs/>
          <w:lang w:val="vi-VN"/>
        </w:rPr>
      </w:pPr>
    </w:p>
    <w:p w14:paraId="4624738D" w14:textId="77777777" w:rsidR="0032519A" w:rsidRPr="0032519A" w:rsidRDefault="0032519A" w:rsidP="0032519A">
      <w:pPr>
        <w:rPr>
          <w:bCs/>
          <w:lang w:val="vi-VN"/>
        </w:rPr>
      </w:pPr>
      <w:r w:rsidRPr="0032519A">
        <w:rPr>
          <w:bCs/>
          <w:lang w:val="vi-VN"/>
        </w:rPr>
        <w:t>========== Tên thiết bị: R1 (router) ==========</w:t>
      </w:r>
    </w:p>
    <w:p w14:paraId="7F71CC8C" w14:textId="77777777" w:rsidR="0032519A" w:rsidRPr="0032519A" w:rsidRDefault="0032519A" w:rsidP="0032519A">
      <w:pPr>
        <w:rPr>
          <w:bCs/>
          <w:lang w:val="vi-VN"/>
        </w:rPr>
      </w:pPr>
      <w:r w:rsidRPr="0032519A">
        <w:rPr>
          <w:bCs/>
          <w:lang w:val="vi-VN"/>
        </w:rPr>
        <w:t>enable</w:t>
      </w:r>
    </w:p>
    <w:p w14:paraId="4BC11F61" w14:textId="77777777" w:rsidR="0032519A" w:rsidRPr="0032519A" w:rsidRDefault="0032519A" w:rsidP="0032519A">
      <w:pPr>
        <w:rPr>
          <w:bCs/>
          <w:lang w:val="vi-VN"/>
        </w:rPr>
      </w:pPr>
      <w:r w:rsidRPr="0032519A">
        <w:rPr>
          <w:bCs/>
          <w:lang w:val="vi-VN"/>
        </w:rPr>
        <w:t>configure terminal</w:t>
      </w:r>
    </w:p>
    <w:p w14:paraId="4ADDA447" w14:textId="77777777" w:rsidR="0032519A" w:rsidRPr="0032519A" w:rsidRDefault="0032519A" w:rsidP="0032519A">
      <w:pPr>
        <w:rPr>
          <w:bCs/>
          <w:lang w:val="vi-VN"/>
        </w:rPr>
      </w:pPr>
      <w:r w:rsidRPr="0032519A">
        <w:rPr>
          <w:bCs/>
          <w:lang w:val="vi-VN"/>
        </w:rPr>
        <w:t>no ip cef</w:t>
      </w:r>
    </w:p>
    <w:p w14:paraId="33F4220B" w14:textId="77777777" w:rsidR="0032519A" w:rsidRPr="0032519A" w:rsidRDefault="0032519A" w:rsidP="0032519A">
      <w:pPr>
        <w:rPr>
          <w:bCs/>
          <w:lang w:val="vi-VN"/>
        </w:rPr>
      </w:pPr>
      <w:r w:rsidRPr="0032519A">
        <w:rPr>
          <w:bCs/>
          <w:lang w:val="vi-VN"/>
        </w:rPr>
        <w:t>interface e0/0</w:t>
      </w:r>
    </w:p>
    <w:p w14:paraId="37CAC934" w14:textId="77777777" w:rsidR="0032519A" w:rsidRPr="0032519A" w:rsidRDefault="0032519A" w:rsidP="0032519A">
      <w:pPr>
        <w:rPr>
          <w:bCs/>
          <w:lang w:val="vi-VN"/>
        </w:rPr>
      </w:pPr>
      <w:r w:rsidRPr="0032519A">
        <w:rPr>
          <w:bCs/>
          <w:lang w:val="vi-VN"/>
        </w:rPr>
        <w:t>ip address 10.10.10.1 255.255.0.0</w:t>
      </w:r>
    </w:p>
    <w:p w14:paraId="7995951F" w14:textId="77777777" w:rsidR="0032519A" w:rsidRPr="0032519A" w:rsidRDefault="0032519A" w:rsidP="0032519A">
      <w:pPr>
        <w:rPr>
          <w:bCs/>
          <w:lang w:val="vi-VN"/>
        </w:rPr>
      </w:pPr>
      <w:r w:rsidRPr="0032519A">
        <w:rPr>
          <w:bCs/>
          <w:lang w:val="vi-VN"/>
        </w:rPr>
        <w:t>ip nat inside</w:t>
      </w:r>
    </w:p>
    <w:p w14:paraId="7A86C02B" w14:textId="77777777" w:rsidR="0032519A" w:rsidRPr="0032519A" w:rsidRDefault="0032519A" w:rsidP="0032519A">
      <w:pPr>
        <w:rPr>
          <w:bCs/>
          <w:lang w:val="vi-VN"/>
        </w:rPr>
      </w:pPr>
      <w:r w:rsidRPr="0032519A">
        <w:rPr>
          <w:bCs/>
          <w:lang w:val="vi-VN"/>
        </w:rPr>
        <w:t>no shutdown</w:t>
      </w:r>
    </w:p>
    <w:p w14:paraId="1E871FD8" w14:textId="77777777" w:rsidR="0032519A" w:rsidRPr="0032519A" w:rsidRDefault="0032519A" w:rsidP="0032519A">
      <w:pPr>
        <w:rPr>
          <w:bCs/>
          <w:lang w:val="vi-VN"/>
        </w:rPr>
      </w:pPr>
      <w:r w:rsidRPr="0032519A">
        <w:rPr>
          <w:bCs/>
          <w:lang w:val="vi-VN"/>
        </w:rPr>
        <w:t>interface e0/1</w:t>
      </w:r>
    </w:p>
    <w:p w14:paraId="40DD5C70" w14:textId="77777777" w:rsidR="0032519A" w:rsidRPr="0032519A" w:rsidRDefault="0032519A" w:rsidP="0032519A">
      <w:pPr>
        <w:rPr>
          <w:bCs/>
          <w:lang w:val="vi-VN"/>
        </w:rPr>
      </w:pPr>
      <w:r w:rsidRPr="0032519A">
        <w:rPr>
          <w:bCs/>
          <w:lang w:val="vi-VN"/>
        </w:rPr>
        <w:t>ip address 20.20.20.1 255.255.0.0</w:t>
      </w:r>
    </w:p>
    <w:p w14:paraId="07300CA8" w14:textId="77777777" w:rsidR="0032519A" w:rsidRPr="0032519A" w:rsidRDefault="0032519A" w:rsidP="0032519A">
      <w:pPr>
        <w:rPr>
          <w:bCs/>
          <w:lang w:val="vi-VN"/>
        </w:rPr>
      </w:pPr>
      <w:r w:rsidRPr="0032519A">
        <w:rPr>
          <w:bCs/>
          <w:lang w:val="vi-VN"/>
        </w:rPr>
        <w:t>ip nat inside</w:t>
      </w:r>
    </w:p>
    <w:p w14:paraId="596245F2" w14:textId="77777777" w:rsidR="0032519A" w:rsidRPr="0032519A" w:rsidRDefault="0032519A" w:rsidP="0032519A">
      <w:pPr>
        <w:rPr>
          <w:bCs/>
          <w:lang w:val="vi-VN"/>
        </w:rPr>
      </w:pPr>
      <w:r w:rsidRPr="0032519A">
        <w:rPr>
          <w:bCs/>
          <w:lang w:val="vi-VN"/>
        </w:rPr>
        <w:t>no shutdown</w:t>
      </w:r>
    </w:p>
    <w:p w14:paraId="2A22489B" w14:textId="77777777" w:rsidR="0032519A" w:rsidRPr="0032519A" w:rsidRDefault="0032519A" w:rsidP="0032519A">
      <w:pPr>
        <w:rPr>
          <w:bCs/>
          <w:lang w:val="vi-VN"/>
        </w:rPr>
      </w:pPr>
      <w:r w:rsidRPr="0032519A">
        <w:rPr>
          <w:bCs/>
          <w:lang w:val="vi-VN"/>
        </w:rPr>
        <w:t>interface e0/2</w:t>
      </w:r>
    </w:p>
    <w:p w14:paraId="0048272C" w14:textId="77777777" w:rsidR="0032519A" w:rsidRPr="0032519A" w:rsidRDefault="0032519A" w:rsidP="0032519A">
      <w:pPr>
        <w:rPr>
          <w:bCs/>
          <w:lang w:val="vi-VN"/>
        </w:rPr>
      </w:pPr>
      <w:r w:rsidRPr="0032519A">
        <w:rPr>
          <w:bCs/>
          <w:lang w:val="vi-VN"/>
        </w:rPr>
        <w:lastRenderedPageBreak/>
        <w:t>ip address dhcp</w:t>
      </w:r>
    </w:p>
    <w:p w14:paraId="6B1373AF" w14:textId="77777777" w:rsidR="0032519A" w:rsidRPr="0032519A" w:rsidRDefault="0032519A" w:rsidP="0032519A">
      <w:pPr>
        <w:rPr>
          <w:bCs/>
          <w:lang w:val="vi-VN"/>
        </w:rPr>
      </w:pPr>
      <w:r w:rsidRPr="0032519A">
        <w:rPr>
          <w:bCs/>
          <w:lang w:val="vi-VN"/>
        </w:rPr>
        <w:t>ip nat outside</w:t>
      </w:r>
    </w:p>
    <w:p w14:paraId="644A0353" w14:textId="77777777" w:rsidR="0032519A" w:rsidRPr="0032519A" w:rsidRDefault="0032519A" w:rsidP="0032519A">
      <w:pPr>
        <w:rPr>
          <w:bCs/>
          <w:lang w:val="vi-VN"/>
        </w:rPr>
      </w:pPr>
      <w:r w:rsidRPr="0032519A">
        <w:rPr>
          <w:bCs/>
          <w:lang w:val="vi-VN"/>
        </w:rPr>
        <w:t>no shutdown</w:t>
      </w:r>
    </w:p>
    <w:p w14:paraId="066E6E08" w14:textId="77777777" w:rsidR="0032519A" w:rsidRPr="0032519A" w:rsidRDefault="0032519A" w:rsidP="0032519A">
      <w:pPr>
        <w:rPr>
          <w:bCs/>
          <w:lang w:val="vi-VN"/>
        </w:rPr>
      </w:pPr>
      <w:r w:rsidRPr="0032519A">
        <w:rPr>
          <w:bCs/>
          <w:lang w:val="vi-VN"/>
        </w:rPr>
        <w:t>router rip</w:t>
      </w:r>
    </w:p>
    <w:p w14:paraId="557FEB71" w14:textId="77777777" w:rsidR="0032519A" w:rsidRPr="0032519A" w:rsidRDefault="0032519A" w:rsidP="0032519A">
      <w:pPr>
        <w:rPr>
          <w:bCs/>
          <w:lang w:val="vi-VN"/>
        </w:rPr>
      </w:pPr>
      <w:r w:rsidRPr="0032519A">
        <w:rPr>
          <w:bCs/>
          <w:lang w:val="vi-VN"/>
        </w:rPr>
        <w:t>version 1</w:t>
      </w:r>
    </w:p>
    <w:p w14:paraId="27783348" w14:textId="77777777" w:rsidR="0032519A" w:rsidRPr="0032519A" w:rsidRDefault="0032519A" w:rsidP="0032519A">
      <w:pPr>
        <w:rPr>
          <w:bCs/>
          <w:lang w:val="vi-VN"/>
        </w:rPr>
      </w:pPr>
      <w:r w:rsidRPr="0032519A">
        <w:rPr>
          <w:bCs/>
          <w:lang w:val="vi-VN"/>
        </w:rPr>
        <w:t>network 10.0.0.0</w:t>
      </w:r>
    </w:p>
    <w:p w14:paraId="495413D8" w14:textId="77777777" w:rsidR="0032519A" w:rsidRPr="0032519A" w:rsidRDefault="0032519A" w:rsidP="0032519A">
      <w:pPr>
        <w:rPr>
          <w:bCs/>
          <w:lang w:val="vi-VN"/>
        </w:rPr>
      </w:pPr>
      <w:r w:rsidRPr="0032519A">
        <w:rPr>
          <w:bCs/>
          <w:lang w:val="vi-VN"/>
        </w:rPr>
        <w:t>redistribute ospf 1 metric 2</w:t>
      </w:r>
    </w:p>
    <w:p w14:paraId="398A1245" w14:textId="77777777" w:rsidR="0032519A" w:rsidRPr="0032519A" w:rsidRDefault="0032519A" w:rsidP="0032519A">
      <w:pPr>
        <w:rPr>
          <w:bCs/>
          <w:lang w:val="vi-VN"/>
        </w:rPr>
      </w:pPr>
      <w:r w:rsidRPr="0032519A">
        <w:rPr>
          <w:bCs/>
          <w:lang w:val="vi-VN"/>
        </w:rPr>
        <w:t>default-information originate</w:t>
      </w:r>
    </w:p>
    <w:p w14:paraId="00EBC1E1" w14:textId="77777777" w:rsidR="0032519A" w:rsidRPr="0032519A" w:rsidRDefault="0032519A" w:rsidP="0032519A">
      <w:pPr>
        <w:rPr>
          <w:bCs/>
          <w:lang w:val="vi-VN"/>
        </w:rPr>
      </w:pPr>
      <w:r w:rsidRPr="0032519A">
        <w:rPr>
          <w:bCs/>
          <w:lang w:val="vi-VN"/>
        </w:rPr>
        <w:t>router ospf 1</w:t>
      </w:r>
    </w:p>
    <w:p w14:paraId="6F797BEC" w14:textId="77777777" w:rsidR="0032519A" w:rsidRPr="0032519A" w:rsidRDefault="0032519A" w:rsidP="0032519A">
      <w:pPr>
        <w:rPr>
          <w:bCs/>
          <w:lang w:val="vi-VN"/>
        </w:rPr>
      </w:pPr>
      <w:r w:rsidRPr="0032519A">
        <w:rPr>
          <w:bCs/>
          <w:lang w:val="vi-VN"/>
        </w:rPr>
        <w:t>network 20.20.0.0 0.0.255.255 area 0</w:t>
      </w:r>
    </w:p>
    <w:p w14:paraId="22940CDD" w14:textId="77777777" w:rsidR="0032519A" w:rsidRPr="0032519A" w:rsidRDefault="0032519A" w:rsidP="0032519A">
      <w:pPr>
        <w:rPr>
          <w:bCs/>
          <w:lang w:val="vi-VN"/>
        </w:rPr>
      </w:pPr>
      <w:r w:rsidRPr="0032519A">
        <w:rPr>
          <w:bCs/>
          <w:lang w:val="vi-VN"/>
        </w:rPr>
        <w:t>redistribute rip subnets</w:t>
      </w:r>
    </w:p>
    <w:p w14:paraId="24BE5088" w14:textId="77777777" w:rsidR="0032519A" w:rsidRPr="0032519A" w:rsidRDefault="0032519A" w:rsidP="0032519A">
      <w:pPr>
        <w:rPr>
          <w:bCs/>
          <w:lang w:val="vi-VN"/>
        </w:rPr>
      </w:pPr>
      <w:r w:rsidRPr="0032519A">
        <w:rPr>
          <w:bCs/>
          <w:lang w:val="vi-VN"/>
        </w:rPr>
        <w:t>default-information originate</w:t>
      </w:r>
    </w:p>
    <w:p w14:paraId="34242781" w14:textId="77777777" w:rsidR="0032519A" w:rsidRPr="0032519A" w:rsidRDefault="0032519A" w:rsidP="0032519A">
      <w:pPr>
        <w:rPr>
          <w:bCs/>
          <w:lang w:val="vi-VN"/>
        </w:rPr>
      </w:pPr>
      <w:r w:rsidRPr="0032519A">
        <w:rPr>
          <w:bCs/>
          <w:lang w:val="vi-VN"/>
        </w:rPr>
        <w:t>access-list 1 permit any</w:t>
      </w:r>
    </w:p>
    <w:p w14:paraId="6A0C5F3F" w14:textId="77777777" w:rsidR="0032519A" w:rsidRPr="0032519A" w:rsidRDefault="0032519A" w:rsidP="0032519A">
      <w:pPr>
        <w:rPr>
          <w:bCs/>
          <w:lang w:val="vi-VN"/>
        </w:rPr>
      </w:pPr>
      <w:r w:rsidRPr="0032519A">
        <w:rPr>
          <w:bCs/>
          <w:lang w:val="vi-VN"/>
        </w:rPr>
        <w:t>ip nat inside source list 1 interface e0/2 overload</w:t>
      </w:r>
    </w:p>
    <w:p w14:paraId="77AED67D" w14:textId="77777777" w:rsidR="0032519A" w:rsidRPr="0032519A" w:rsidRDefault="0032519A" w:rsidP="0032519A">
      <w:pPr>
        <w:rPr>
          <w:bCs/>
          <w:lang w:val="vi-VN"/>
        </w:rPr>
      </w:pPr>
      <w:r w:rsidRPr="0032519A">
        <w:rPr>
          <w:bCs/>
          <w:lang w:val="vi-VN"/>
        </w:rPr>
        <w:t>end</w:t>
      </w:r>
    </w:p>
    <w:p w14:paraId="09677B1D" w14:textId="77777777" w:rsidR="0032519A" w:rsidRPr="0032519A" w:rsidRDefault="0032519A" w:rsidP="0032519A">
      <w:pPr>
        <w:rPr>
          <w:bCs/>
          <w:lang w:val="vi-VN"/>
        </w:rPr>
      </w:pPr>
      <w:r w:rsidRPr="0032519A">
        <w:rPr>
          <w:bCs/>
          <w:lang w:val="vi-VN"/>
        </w:rPr>
        <w:t>write memory</w:t>
      </w:r>
    </w:p>
    <w:p w14:paraId="61EACB32" w14:textId="77777777" w:rsidR="0032519A" w:rsidRPr="0032519A" w:rsidRDefault="0032519A" w:rsidP="0032519A">
      <w:pPr>
        <w:rPr>
          <w:bCs/>
          <w:lang w:val="vi-VN"/>
        </w:rPr>
      </w:pPr>
    </w:p>
    <w:p w14:paraId="078217D5" w14:textId="77777777" w:rsidR="0032519A" w:rsidRPr="0032519A" w:rsidRDefault="0032519A" w:rsidP="0032519A">
      <w:pPr>
        <w:rPr>
          <w:bCs/>
          <w:lang w:val="vi-VN"/>
        </w:rPr>
      </w:pPr>
      <w:r w:rsidRPr="0032519A">
        <w:rPr>
          <w:bCs/>
          <w:lang w:val="vi-VN"/>
        </w:rPr>
        <w:t>========== Tên thiết bị: R2 (router) ==========</w:t>
      </w:r>
    </w:p>
    <w:p w14:paraId="24D8F19D" w14:textId="77777777" w:rsidR="0032519A" w:rsidRPr="0032519A" w:rsidRDefault="0032519A" w:rsidP="0032519A">
      <w:pPr>
        <w:rPr>
          <w:bCs/>
          <w:lang w:val="vi-VN"/>
        </w:rPr>
      </w:pPr>
      <w:r w:rsidRPr="0032519A">
        <w:rPr>
          <w:bCs/>
          <w:lang w:val="vi-VN"/>
        </w:rPr>
        <w:t>enable</w:t>
      </w:r>
    </w:p>
    <w:p w14:paraId="31B9E675" w14:textId="77777777" w:rsidR="0032519A" w:rsidRPr="0032519A" w:rsidRDefault="0032519A" w:rsidP="0032519A">
      <w:pPr>
        <w:rPr>
          <w:bCs/>
          <w:lang w:val="vi-VN"/>
        </w:rPr>
      </w:pPr>
      <w:r w:rsidRPr="0032519A">
        <w:rPr>
          <w:bCs/>
          <w:lang w:val="vi-VN"/>
        </w:rPr>
        <w:t>configure terminal</w:t>
      </w:r>
    </w:p>
    <w:p w14:paraId="43CAE8DA" w14:textId="77777777" w:rsidR="0032519A" w:rsidRPr="0032519A" w:rsidRDefault="0032519A" w:rsidP="0032519A">
      <w:pPr>
        <w:rPr>
          <w:bCs/>
          <w:lang w:val="vi-VN"/>
        </w:rPr>
      </w:pPr>
      <w:r w:rsidRPr="0032519A">
        <w:rPr>
          <w:bCs/>
          <w:lang w:val="vi-VN"/>
        </w:rPr>
        <w:t>no ip cef</w:t>
      </w:r>
    </w:p>
    <w:p w14:paraId="5A53BE92" w14:textId="77777777" w:rsidR="0032519A" w:rsidRPr="0032519A" w:rsidRDefault="0032519A" w:rsidP="0032519A">
      <w:pPr>
        <w:rPr>
          <w:bCs/>
          <w:lang w:val="vi-VN"/>
        </w:rPr>
      </w:pPr>
      <w:r w:rsidRPr="0032519A">
        <w:rPr>
          <w:bCs/>
          <w:lang w:val="vi-VN"/>
        </w:rPr>
        <w:t>interface e0/0</w:t>
      </w:r>
    </w:p>
    <w:p w14:paraId="59C2DCE6" w14:textId="77777777" w:rsidR="0032519A" w:rsidRPr="0032519A" w:rsidRDefault="0032519A" w:rsidP="0032519A">
      <w:pPr>
        <w:rPr>
          <w:bCs/>
          <w:lang w:val="vi-VN"/>
        </w:rPr>
      </w:pPr>
      <w:r w:rsidRPr="0032519A">
        <w:rPr>
          <w:bCs/>
          <w:lang w:val="vi-VN"/>
        </w:rPr>
        <w:t>ip address 20.20.20.2 255.255.0.0</w:t>
      </w:r>
    </w:p>
    <w:p w14:paraId="23A1590B" w14:textId="77777777" w:rsidR="0032519A" w:rsidRPr="0032519A" w:rsidRDefault="0032519A" w:rsidP="0032519A">
      <w:pPr>
        <w:rPr>
          <w:bCs/>
          <w:lang w:val="vi-VN"/>
        </w:rPr>
      </w:pPr>
      <w:r w:rsidRPr="0032519A">
        <w:rPr>
          <w:bCs/>
          <w:lang w:val="vi-VN"/>
        </w:rPr>
        <w:t>no shutdown</w:t>
      </w:r>
    </w:p>
    <w:p w14:paraId="7FE1CDA3" w14:textId="77777777" w:rsidR="0032519A" w:rsidRPr="0032519A" w:rsidRDefault="0032519A" w:rsidP="0032519A">
      <w:pPr>
        <w:rPr>
          <w:bCs/>
          <w:lang w:val="vi-VN"/>
        </w:rPr>
      </w:pPr>
      <w:r w:rsidRPr="0032519A">
        <w:rPr>
          <w:bCs/>
          <w:lang w:val="vi-VN"/>
        </w:rPr>
        <w:t>interface e0/1</w:t>
      </w:r>
    </w:p>
    <w:p w14:paraId="149AF3D5" w14:textId="77777777" w:rsidR="0032519A" w:rsidRPr="0032519A" w:rsidRDefault="0032519A" w:rsidP="0032519A">
      <w:pPr>
        <w:rPr>
          <w:bCs/>
          <w:lang w:val="vi-VN"/>
        </w:rPr>
      </w:pPr>
      <w:r w:rsidRPr="0032519A">
        <w:rPr>
          <w:bCs/>
          <w:lang w:val="vi-VN"/>
        </w:rPr>
        <w:t>ip address 172.16.0.1 255.255.0.0</w:t>
      </w:r>
    </w:p>
    <w:p w14:paraId="1788F18C" w14:textId="77777777" w:rsidR="0032519A" w:rsidRPr="0032519A" w:rsidRDefault="0032519A" w:rsidP="0032519A">
      <w:pPr>
        <w:rPr>
          <w:bCs/>
          <w:lang w:val="vi-VN"/>
        </w:rPr>
      </w:pPr>
      <w:r w:rsidRPr="0032519A">
        <w:rPr>
          <w:bCs/>
          <w:lang w:val="vi-VN"/>
        </w:rPr>
        <w:t>no shutdown</w:t>
      </w:r>
    </w:p>
    <w:p w14:paraId="7BA7400D" w14:textId="77777777" w:rsidR="0032519A" w:rsidRPr="0032519A" w:rsidRDefault="0032519A" w:rsidP="0032519A">
      <w:pPr>
        <w:rPr>
          <w:bCs/>
          <w:lang w:val="vi-VN"/>
        </w:rPr>
      </w:pPr>
      <w:r w:rsidRPr="0032519A">
        <w:rPr>
          <w:bCs/>
          <w:lang w:val="vi-VN"/>
        </w:rPr>
        <w:t>router ospf 1</w:t>
      </w:r>
    </w:p>
    <w:p w14:paraId="5A513BC4" w14:textId="77777777" w:rsidR="0032519A" w:rsidRPr="0032519A" w:rsidRDefault="0032519A" w:rsidP="0032519A">
      <w:pPr>
        <w:rPr>
          <w:bCs/>
          <w:lang w:val="vi-VN"/>
        </w:rPr>
      </w:pPr>
      <w:r w:rsidRPr="0032519A">
        <w:rPr>
          <w:bCs/>
          <w:lang w:val="vi-VN"/>
        </w:rPr>
        <w:lastRenderedPageBreak/>
        <w:t>network 20.20.0.0 0.0.255.255 area 0</w:t>
      </w:r>
    </w:p>
    <w:p w14:paraId="796EB095" w14:textId="77777777" w:rsidR="0032519A" w:rsidRPr="0032519A" w:rsidRDefault="0032519A" w:rsidP="0032519A">
      <w:pPr>
        <w:rPr>
          <w:bCs/>
          <w:lang w:val="vi-VN"/>
        </w:rPr>
      </w:pPr>
      <w:r w:rsidRPr="0032519A">
        <w:rPr>
          <w:bCs/>
          <w:lang w:val="vi-VN"/>
        </w:rPr>
        <w:t>network 172.16.0.0 0.0.255.255 area 0</w:t>
      </w:r>
    </w:p>
    <w:p w14:paraId="267930ED" w14:textId="77777777" w:rsidR="0032519A" w:rsidRPr="0032519A" w:rsidRDefault="0032519A" w:rsidP="0032519A">
      <w:pPr>
        <w:rPr>
          <w:bCs/>
          <w:lang w:val="vi-VN"/>
        </w:rPr>
      </w:pPr>
      <w:r w:rsidRPr="0032519A">
        <w:rPr>
          <w:bCs/>
          <w:lang w:val="vi-VN"/>
        </w:rPr>
        <w:t>end</w:t>
      </w:r>
    </w:p>
    <w:p w14:paraId="1256C40D" w14:textId="77777777" w:rsidR="0032519A" w:rsidRPr="0032519A" w:rsidRDefault="0032519A" w:rsidP="0032519A">
      <w:pPr>
        <w:rPr>
          <w:bCs/>
          <w:lang w:val="vi-VN"/>
        </w:rPr>
      </w:pPr>
      <w:r w:rsidRPr="0032519A">
        <w:rPr>
          <w:bCs/>
          <w:lang w:val="vi-VN"/>
        </w:rPr>
        <w:t>write memory</w:t>
      </w:r>
    </w:p>
    <w:p w14:paraId="25ABD2EF" w14:textId="77777777" w:rsidR="0032519A" w:rsidRPr="0032519A" w:rsidRDefault="0032519A" w:rsidP="0032519A">
      <w:pPr>
        <w:rPr>
          <w:bCs/>
          <w:lang w:val="vi-VN"/>
        </w:rPr>
      </w:pPr>
    </w:p>
    <w:p w14:paraId="4BC7D4BE" w14:textId="77777777" w:rsidR="0032519A" w:rsidRPr="0032519A" w:rsidRDefault="0032519A" w:rsidP="0032519A">
      <w:pPr>
        <w:rPr>
          <w:bCs/>
          <w:lang w:val="vi-VN"/>
        </w:rPr>
      </w:pPr>
      <w:r w:rsidRPr="0032519A">
        <w:rPr>
          <w:bCs/>
          <w:lang w:val="vi-VN"/>
        </w:rPr>
        <w:t>========== Tên thiết bị: R3 (router) ==========</w:t>
      </w:r>
    </w:p>
    <w:p w14:paraId="4C396686" w14:textId="77777777" w:rsidR="0032519A" w:rsidRPr="0032519A" w:rsidRDefault="0032519A" w:rsidP="0032519A">
      <w:pPr>
        <w:rPr>
          <w:bCs/>
          <w:lang w:val="vi-VN"/>
        </w:rPr>
      </w:pPr>
      <w:r w:rsidRPr="0032519A">
        <w:rPr>
          <w:bCs/>
          <w:lang w:val="vi-VN"/>
        </w:rPr>
        <w:t>enable</w:t>
      </w:r>
    </w:p>
    <w:p w14:paraId="511EF2ED" w14:textId="77777777" w:rsidR="0032519A" w:rsidRPr="0032519A" w:rsidRDefault="0032519A" w:rsidP="0032519A">
      <w:pPr>
        <w:rPr>
          <w:bCs/>
          <w:lang w:val="vi-VN"/>
        </w:rPr>
      </w:pPr>
      <w:r w:rsidRPr="0032519A">
        <w:rPr>
          <w:bCs/>
          <w:lang w:val="vi-VN"/>
        </w:rPr>
        <w:t>configure terminal</w:t>
      </w:r>
    </w:p>
    <w:p w14:paraId="2B5A5C8B" w14:textId="77777777" w:rsidR="0032519A" w:rsidRPr="0032519A" w:rsidRDefault="0032519A" w:rsidP="0032519A">
      <w:pPr>
        <w:rPr>
          <w:bCs/>
          <w:lang w:val="vi-VN"/>
        </w:rPr>
      </w:pPr>
      <w:r w:rsidRPr="0032519A">
        <w:rPr>
          <w:bCs/>
          <w:lang w:val="vi-VN"/>
        </w:rPr>
        <w:t>no ip cef</w:t>
      </w:r>
    </w:p>
    <w:p w14:paraId="449D104B" w14:textId="77777777" w:rsidR="0032519A" w:rsidRPr="0032519A" w:rsidRDefault="0032519A" w:rsidP="0032519A">
      <w:pPr>
        <w:rPr>
          <w:bCs/>
          <w:lang w:val="vi-VN"/>
        </w:rPr>
      </w:pPr>
      <w:r w:rsidRPr="0032519A">
        <w:rPr>
          <w:bCs/>
          <w:lang w:val="vi-VN"/>
        </w:rPr>
        <w:t>interface e0/0</w:t>
      </w:r>
    </w:p>
    <w:p w14:paraId="5886F83E" w14:textId="77777777" w:rsidR="0032519A" w:rsidRPr="0032519A" w:rsidRDefault="0032519A" w:rsidP="0032519A">
      <w:pPr>
        <w:rPr>
          <w:bCs/>
          <w:lang w:val="vi-VN"/>
        </w:rPr>
      </w:pPr>
      <w:r w:rsidRPr="0032519A">
        <w:rPr>
          <w:bCs/>
          <w:lang w:val="vi-VN"/>
        </w:rPr>
        <w:t>ip address 10.10.10.2 255.255.0.0</w:t>
      </w:r>
    </w:p>
    <w:p w14:paraId="4CEE4B0C" w14:textId="77777777" w:rsidR="0032519A" w:rsidRPr="0032519A" w:rsidRDefault="0032519A" w:rsidP="0032519A">
      <w:pPr>
        <w:rPr>
          <w:bCs/>
          <w:lang w:val="vi-VN"/>
        </w:rPr>
      </w:pPr>
      <w:r w:rsidRPr="0032519A">
        <w:rPr>
          <w:bCs/>
          <w:lang w:val="vi-VN"/>
        </w:rPr>
        <w:t>no shutdown</w:t>
      </w:r>
    </w:p>
    <w:p w14:paraId="6CC1F41B" w14:textId="77777777" w:rsidR="0032519A" w:rsidRPr="0032519A" w:rsidRDefault="0032519A" w:rsidP="0032519A">
      <w:pPr>
        <w:rPr>
          <w:bCs/>
          <w:lang w:val="vi-VN"/>
        </w:rPr>
      </w:pPr>
      <w:r w:rsidRPr="0032519A">
        <w:rPr>
          <w:bCs/>
          <w:lang w:val="vi-VN"/>
        </w:rPr>
        <w:t>interface e0/1</w:t>
      </w:r>
    </w:p>
    <w:p w14:paraId="67BEAD76" w14:textId="77777777" w:rsidR="0032519A" w:rsidRPr="0032519A" w:rsidRDefault="0032519A" w:rsidP="0032519A">
      <w:pPr>
        <w:rPr>
          <w:bCs/>
          <w:lang w:val="vi-VN"/>
        </w:rPr>
      </w:pPr>
      <w:r w:rsidRPr="0032519A">
        <w:rPr>
          <w:bCs/>
          <w:lang w:val="vi-VN"/>
        </w:rPr>
        <w:t>no ip address</w:t>
      </w:r>
    </w:p>
    <w:p w14:paraId="1911793D" w14:textId="77777777" w:rsidR="0032519A" w:rsidRPr="0032519A" w:rsidRDefault="0032519A" w:rsidP="0032519A">
      <w:pPr>
        <w:rPr>
          <w:bCs/>
          <w:lang w:val="vi-VN"/>
        </w:rPr>
      </w:pPr>
      <w:r w:rsidRPr="0032519A">
        <w:rPr>
          <w:bCs/>
          <w:lang w:val="vi-VN"/>
        </w:rPr>
        <w:t>no shutdown</w:t>
      </w:r>
    </w:p>
    <w:p w14:paraId="4E64C5D1" w14:textId="77777777" w:rsidR="0032519A" w:rsidRPr="0032519A" w:rsidRDefault="0032519A" w:rsidP="0032519A">
      <w:pPr>
        <w:rPr>
          <w:bCs/>
          <w:lang w:val="vi-VN"/>
        </w:rPr>
      </w:pPr>
      <w:r w:rsidRPr="0032519A">
        <w:rPr>
          <w:bCs/>
          <w:lang w:val="vi-VN"/>
        </w:rPr>
        <w:t>interface e0/1.20</w:t>
      </w:r>
    </w:p>
    <w:p w14:paraId="0B05C6A9" w14:textId="77777777" w:rsidR="0032519A" w:rsidRPr="0032519A" w:rsidRDefault="0032519A" w:rsidP="0032519A">
      <w:pPr>
        <w:rPr>
          <w:bCs/>
          <w:lang w:val="vi-VN"/>
        </w:rPr>
      </w:pPr>
      <w:r w:rsidRPr="0032519A">
        <w:rPr>
          <w:bCs/>
          <w:lang w:val="vi-VN"/>
        </w:rPr>
        <w:t>encapsulation dot1Q 20</w:t>
      </w:r>
    </w:p>
    <w:p w14:paraId="77A2EBCD" w14:textId="77777777" w:rsidR="0032519A" w:rsidRPr="0032519A" w:rsidRDefault="0032519A" w:rsidP="0032519A">
      <w:pPr>
        <w:rPr>
          <w:bCs/>
          <w:lang w:val="vi-VN"/>
        </w:rPr>
      </w:pPr>
      <w:r w:rsidRPr="0032519A">
        <w:rPr>
          <w:bCs/>
          <w:lang w:val="vi-VN"/>
        </w:rPr>
        <w:t>ip address 220.220.220.1 255.255.255.0</w:t>
      </w:r>
    </w:p>
    <w:p w14:paraId="403D1055" w14:textId="77777777" w:rsidR="0032519A" w:rsidRPr="0032519A" w:rsidRDefault="0032519A" w:rsidP="0032519A">
      <w:pPr>
        <w:rPr>
          <w:bCs/>
          <w:lang w:val="vi-VN"/>
        </w:rPr>
      </w:pPr>
      <w:r w:rsidRPr="0032519A">
        <w:rPr>
          <w:bCs/>
          <w:lang w:val="vi-VN"/>
        </w:rPr>
        <w:t>ip access-group VLAN20_ACL in</w:t>
      </w:r>
    </w:p>
    <w:p w14:paraId="01A86646" w14:textId="77777777" w:rsidR="0032519A" w:rsidRPr="0032519A" w:rsidRDefault="0032519A" w:rsidP="0032519A">
      <w:pPr>
        <w:rPr>
          <w:bCs/>
          <w:lang w:val="vi-VN"/>
        </w:rPr>
      </w:pPr>
      <w:r w:rsidRPr="0032519A">
        <w:rPr>
          <w:bCs/>
          <w:lang w:val="vi-VN"/>
        </w:rPr>
        <w:t>interface e0/1.30</w:t>
      </w:r>
    </w:p>
    <w:p w14:paraId="3468334B" w14:textId="77777777" w:rsidR="0032519A" w:rsidRPr="0032519A" w:rsidRDefault="0032519A" w:rsidP="0032519A">
      <w:pPr>
        <w:rPr>
          <w:bCs/>
          <w:lang w:val="vi-VN"/>
        </w:rPr>
      </w:pPr>
      <w:r w:rsidRPr="0032519A">
        <w:rPr>
          <w:bCs/>
          <w:lang w:val="vi-VN"/>
        </w:rPr>
        <w:t>encapsulation dot1Q 30</w:t>
      </w:r>
    </w:p>
    <w:p w14:paraId="1C849001" w14:textId="77777777" w:rsidR="0032519A" w:rsidRPr="0032519A" w:rsidRDefault="0032519A" w:rsidP="0032519A">
      <w:pPr>
        <w:rPr>
          <w:bCs/>
          <w:lang w:val="vi-VN"/>
        </w:rPr>
      </w:pPr>
      <w:r w:rsidRPr="0032519A">
        <w:rPr>
          <w:bCs/>
          <w:lang w:val="vi-VN"/>
        </w:rPr>
        <w:t>ip address 220.220.230.1 255.255.255.0</w:t>
      </w:r>
    </w:p>
    <w:p w14:paraId="2495277B" w14:textId="77777777" w:rsidR="0032519A" w:rsidRPr="0032519A" w:rsidRDefault="0032519A" w:rsidP="0032519A">
      <w:pPr>
        <w:rPr>
          <w:bCs/>
          <w:lang w:val="vi-VN"/>
        </w:rPr>
      </w:pPr>
      <w:r w:rsidRPr="0032519A">
        <w:rPr>
          <w:bCs/>
          <w:lang w:val="vi-VN"/>
        </w:rPr>
        <w:t>ip access-group VLAN30_ACL in</w:t>
      </w:r>
    </w:p>
    <w:p w14:paraId="091862DB" w14:textId="77777777" w:rsidR="0032519A" w:rsidRPr="0032519A" w:rsidRDefault="0032519A" w:rsidP="0032519A">
      <w:pPr>
        <w:rPr>
          <w:bCs/>
          <w:lang w:val="vi-VN"/>
        </w:rPr>
      </w:pPr>
      <w:r w:rsidRPr="0032519A">
        <w:rPr>
          <w:bCs/>
          <w:lang w:val="vi-VN"/>
        </w:rPr>
        <w:t>interface e0/1.40</w:t>
      </w:r>
    </w:p>
    <w:p w14:paraId="07951A21" w14:textId="77777777" w:rsidR="0032519A" w:rsidRPr="0032519A" w:rsidRDefault="0032519A" w:rsidP="0032519A">
      <w:pPr>
        <w:rPr>
          <w:bCs/>
          <w:lang w:val="vi-VN"/>
        </w:rPr>
      </w:pPr>
      <w:r w:rsidRPr="0032519A">
        <w:rPr>
          <w:bCs/>
          <w:lang w:val="vi-VN"/>
        </w:rPr>
        <w:t>encapsulation dot1Q 40</w:t>
      </w:r>
    </w:p>
    <w:p w14:paraId="7E182669" w14:textId="77777777" w:rsidR="0032519A" w:rsidRPr="0032519A" w:rsidRDefault="0032519A" w:rsidP="0032519A">
      <w:pPr>
        <w:rPr>
          <w:bCs/>
          <w:lang w:val="vi-VN"/>
        </w:rPr>
      </w:pPr>
      <w:r w:rsidRPr="0032519A">
        <w:rPr>
          <w:bCs/>
          <w:lang w:val="vi-VN"/>
        </w:rPr>
        <w:t>ip address 220.220.240.1 255.255.255.0</w:t>
      </w:r>
    </w:p>
    <w:p w14:paraId="7F867819" w14:textId="77777777" w:rsidR="0032519A" w:rsidRPr="0032519A" w:rsidRDefault="0032519A" w:rsidP="0032519A">
      <w:pPr>
        <w:rPr>
          <w:bCs/>
          <w:lang w:val="vi-VN"/>
        </w:rPr>
      </w:pPr>
      <w:r w:rsidRPr="0032519A">
        <w:rPr>
          <w:bCs/>
          <w:lang w:val="vi-VN"/>
        </w:rPr>
        <w:t>ip access-group VLAN40_ACL in</w:t>
      </w:r>
    </w:p>
    <w:p w14:paraId="64BA5988" w14:textId="77777777" w:rsidR="0032519A" w:rsidRPr="0032519A" w:rsidRDefault="0032519A" w:rsidP="0032519A">
      <w:pPr>
        <w:rPr>
          <w:bCs/>
          <w:lang w:val="vi-VN"/>
        </w:rPr>
      </w:pPr>
      <w:r w:rsidRPr="0032519A">
        <w:rPr>
          <w:bCs/>
          <w:lang w:val="vi-VN"/>
        </w:rPr>
        <w:t>ip access-list extended VLAN20_ACL</w:t>
      </w:r>
    </w:p>
    <w:p w14:paraId="5C099963" w14:textId="77777777" w:rsidR="0032519A" w:rsidRPr="0032519A" w:rsidRDefault="0032519A" w:rsidP="0032519A">
      <w:pPr>
        <w:rPr>
          <w:bCs/>
          <w:lang w:val="vi-VN"/>
        </w:rPr>
      </w:pPr>
      <w:r w:rsidRPr="0032519A">
        <w:rPr>
          <w:bCs/>
          <w:lang w:val="vi-VN"/>
        </w:rPr>
        <w:lastRenderedPageBreak/>
        <w:t>deny ip 220.220.220.0 0.0.0.255 220.220.230.0 0.0.0.255</w:t>
      </w:r>
    </w:p>
    <w:p w14:paraId="774E42C7" w14:textId="77777777" w:rsidR="0032519A" w:rsidRPr="0032519A" w:rsidRDefault="0032519A" w:rsidP="0032519A">
      <w:pPr>
        <w:rPr>
          <w:bCs/>
          <w:lang w:val="vi-VN"/>
        </w:rPr>
      </w:pPr>
      <w:r w:rsidRPr="0032519A">
        <w:rPr>
          <w:bCs/>
          <w:lang w:val="vi-VN"/>
        </w:rPr>
        <w:t>deny icmp 220.220.220.0 0.0.0.127 220.220.240.0 0.0.0.255 echo</w:t>
      </w:r>
    </w:p>
    <w:p w14:paraId="1064C801" w14:textId="77777777" w:rsidR="0032519A" w:rsidRPr="0032519A" w:rsidRDefault="0032519A" w:rsidP="0032519A">
      <w:pPr>
        <w:rPr>
          <w:bCs/>
          <w:lang w:val="vi-VN"/>
        </w:rPr>
      </w:pPr>
      <w:r w:rsidRPr="0032519A">
        <w:rPr>
          <w:bCs/>
          <w:lang w:val="vi-VN"/>
        </w:rPr>
        <w:t>deny tcp 220.220.220.128 0.0.0.127 220.220.240.0 0.0.0.255 eq 23</w:t>
      </w:r>
    </w:p>
    <w:p w14:paraId="05597DA6" w14:textId="77777777" w:rsidR="0032519A" w:rsidRPr="0032519A" w:rsidRDefault="0032519A" w:rsidP="0032519A">
      <w:pPr>
        <w:rPr>
          <w:bCs/>
          <w:lang w:val="vi-VN"/>
        </w:rPr>
      </w:pPr>
      <w:r w:rsidRPr="0032519A">
        <w:rPr>
          <w:bCs/>
          <w:lang w:val="vi-VN"/>
        </w:rPr>
        <w:t>permit ip 220.220.220.0 0.0.0.255 10.10.0.0 0.0.255.255</w:t>
      </w:r>
    </w:p>
    <w:p w14:paraId="5535EE05" w14:textId="77777777" w:rsidR="0032519A" w:rsidRPr="0032519A" w:rsidRDefault="0032519A" w:rsidP="0032519A">
      <w:pPr>
        <w:rPr>
          <w:bCs/>
          <w:lang w:val="vi-VN"/>
        </w:rPr>
      </w:pPr>
      <w:r w:rsidRPr="0032519A">
        <w:rPr>
          <w:bCs/>
          <w:lang w:val="vi-VN"/>
        </w:rPr>
        <w:t>permit ip 220.220.220.0 0.0.0.255 20.20.0.0 0.0.255.255</w:t>
      </w:r>
    </w:p>
    <w:p w14:paraId="10F90FCF" w14:textId="77777777" w:rsidR="0032519A" w:rsidRPr="0032519A" w:rsidRDefault="0032519A" w:rsidP="0032519A">
      <w:pPr>
        <w:rPr>
          <w:bCs/>
          <w:lang w:val="vi-VN"/>
        </w:rPr>
      </w:pPr>
      <w:r w:rsidRPr="0032519A">
        <w:rPr>
          <w:bCs/>
          <w:lang w:val="vi-VN"/>
        </w:rPr>
        <w:t>permit ip 220.220.220.0 0.0.0.255 172.16.0.0 0.0.255.255</w:t>
      </w:r>
    </w:p>
    <w:p w14:paraId="3DE03172" w14:textId="77777777" w:rsidR="0032519A" w:rsidRPr="0032519A" w:rsidRDefault="0032519A" w:rsidP="0032519A">
      <w:pPr>
        <w:rPr>
          <w:bCs/>
          <w:lang w:val="vi-VN"/>
        </w:rPr>
      </w:pPr>
      <w:r w:rsidRPr="0032519A">
        <w:rPr>
          <w:bCs/>
          <w:lang w:val="vi-VN"/>
        </w:rPr>
        <w:t>permit ip 220.220.220.0 0.0.0.255 220.220.0.0 0.0.255.255</w:t>
      </w:r>
    </w:p>
    <w:p w14:paraId="5CD5B38F" w14:textId="77777777" w:rsidR="0032519A" w:rsidRPr="0032519A" w:rsidRDefault="0032519A" w:rsidP="0032519A">
      <w:pPr>
        <w:rPr>
          <w:bCs/>
          <w:lang w:val="vi-VN"/>
        </w:rPr>
      </w:pPr>
      <w:r w:rsidRPr="0032519A">
        <w:rPr>
          <w:bCs/>
          <w:lang w:val="vi-VN"/>
        </w:rPr>
        <w:t>deny ip 220.220.220.0 0.0.0.255 any</w:t>
      </w:r>
    </w:p>
    <w:p w14:paraId="0D566A4A" w14:textId="77777777" w:rsidR="0032519A" w:rsidRPr="0032519A" w:rsidRDefault="0032519A" w:rsidP="0032519A">
      <w:pPr>
        <w:rPr>
          <w:bCs/>
          <w:lang w:val="vi-VN"/>
        </w:rPr>
      </w:pPr>
      <w:r w:rsidRPr="0032519A">
        <w:rPr>
          <w:bCs/>
          <w:lang w:val="vi-VN"/>
        </w:rPr>
        <w:t>ip access-list extended VLAN30_ACL</w:t>
      </w:r>
    </w:p>
    <w:p w14:paraId="47385D98" w14:textId="77777777" w:rsidR="0032519A" w:rsidRPr="0032519A" w:rsidRDefault="0032519A" w:rsidP="0032519A">
      <w:pPr>
        <w:rPr>
          <w:bCs/>
          <w:lang w:val="vi-VN"/>
        </w:rPr>
      </w:pPr>
      <w:r w:rsidRPr="0032519A">
        <w:rPr>
          <w:bCs/>
          <w:lang w:val="vi-VN"/>
        </w:rPr>
        <w:t>deny ip 220.220.230.0 0.0.0.255 220.220.220.0 0.0.0.255</w:t>
      </w:r>
    </w:p>
    <w:p w14:paraId="586B5959" w14:textId="77777777" w:rsidR="0032519A" w:rsidRPr="0032519A" w:rsidRDefault="0032519A" w:rsidP="0032519A">
      <w:pPr>
        <w:rPr>
          <w:bCs/>
          <w:lang w:val="vi-VN"/>
        </w:rPr>
      </w:pPr>
      <w:r w:rsidRPr="0032519A">
        <w:rPr>
          <w:bCs/>
          <w:lang w:val="vi-VN"/>
        </w:rPr>
        <w:t>permit ip 220.220.230.0 0.0.0.255 10.10.0.0 0.0.255.255</w:t>
      </w:r>
    </w:p>
    <w:p w14:paraId="294F8FF6" w14:textId="77777777" w:rsidR="0032519A" w:rsidRPr="0032519A" w:rsidRDefault="0032519A" w:rsidP="0032519A">
      <w:pPr>
        <w:rPr>
          <w:bCs/>
          <w:lang w:val="vi-VN"/>
        </w:rPr>
      </w:pPr>
      <w:r w:rsidRPr="0032519A">
        <w:rPr>
          <w:bCs/>
          <w:lang w:val="vi-VN"/>
        </w:rPr>
        <w:t>permit ip 220.220.230.0 0.0.0.255 20.20.0.0 0.0.255.255</w:t>
      </w:r>
    </w:p>
    <w:p w14:paraId="6C52A808" w14:textId="77777777" w:rsidR="0032519A" w:rsidRPr="0032519A" w:rsidRDefault="0032519A" w:rsidP="0032519A">
      <w:pPr>
        <w:rPr>
          <w:bCs/>
          <w:lang w:val="vi-VN"/>
        </w:rPr>
      </w:pPr>
      <w:r w:rsidRPr="0032519A">
        <w:rPr>
          <w:bCs/>
          <w:lang w:val="vi-VN"/>
        </w:rPr>
        <w:t>permit ip 220.220.230.0 0.0.0.255 172.16.0.0 0.0.255.255</w:t>
      </w:r>
    </w:p>
    <w:p w14:paraId="3A0528AD" w14:textId="77777777" w:rsidR="0032519A" w:rsidRPr="0032519A" w:rsidRDefault="0032519A" w:rsidP="0032519A">
      <w:pPr>
        <w:rPr>
          <w:bCs/>
          <w:lang w:val="vi-VN"/>
        </w:rPr>
      </w:pPr>
      <w:r w:rsidRPr="0032519A">
        <w:rPr>
          <w:bCs/>
          <w:lang w:val="vi-VN"/>
        </w:rPr>
        <w:t>permit ip 220.220.230.0 0.0.0.255 220.220.0.0 0.0.255.255</w:t>
      </w:r>
    </w:p>
    <w:p w14:paraId="72F652BB" w14:textId="77777777" w:rsidR="0032519A" w:rsidRPr="0032519A" w:rsidRDefault="0032519A" w:rsidP="0032519A">
      <w:pPr>
        <w:rPr>
          <w:bCs/>
          <w:lang w:val="vi-VN"/>
        </w:rPr>
      </w:pPr>
      <w:r w:rsidRPr="0032519A">
        <w:rPr>
          <w:bCs/>
          <w:lang w:val="vi-VN"/>
        </w:rPr>
        <w:t>deny ip 220.220.230.0 0.0.0.255 any</w:t>
      </w:r>
    </w:p>
    <w:p w14:paraId="6ED0C0A0" w14:textId="77777777" w:rsidR="0032519A" w:rsidRPr="0032519A" w:rsidRDefault="0032519A" w:rsidP="0032519A">
      <w:pPr>
        <w:rPr>
          <w:bCs/>
          <w:lang w:val="vi-VN"/>
        </w:rPr>
      </w:pPr>
      <w:r w:rsidRPr="0032519A">
        <w:rPr>
          <w:bCs/>
          <w:lang w:val="vi-VN"/>
        </w:rPr>
        <w:t>ip access-list extended VLAN40_ACL</w:t>
      </w:r>
    </w:p>
    <w:p w14:paraId="597A9B28" w14:textId="77777777" w:rsidR="0032519A" w:rsidRPr="0032519A" w:rsidRDefault="0032519A" w:rsidP="0032519A">
      <w:pPr>
        <w:rPr>
          <w:bCs/>
          <w:lang w:val="vi-VN"/>
        </w:rPr>
      </w:pPr>
      <w:r w:rsidRPr="0032519A">
        <w:rPr>
          <w:bCs/>
          <w:lang w:val="vi-VN"/>
        </w:rPr>
        <w:t>deny tcp 220.220.240.0 0.0.0.255 host 10.10.10.1 eq 23</w:t>
      </w:r>
    </w:p>
    <w:p w14:paraId="4F9F3010" w14:textId="77777777" w:rsidR="0032519A" w:rsidRPr="0032519A" w:rsidRDefault="0032519A" w:rsidP="0032519A">
      <w:pPr>
        <w:rPr>
          <w:bCs/>
          <w:lang w:val="vi-VN"/>
        </w:rPr>
      </w:pPr>
      <w:r w:rsidRPr="0032519A">
        <w:rPr>
          <w:bCs/>
          <w:lang w:val="vi-VN"/>
        </w:rPr>
        <w:t>deny tcp 220.220.240.0 0.0.0.255 host 20.20.20.1 eq 23</w:t>
      </w:r>
    </w:p>
    <w:p w14:paraId="2903AA2F" w14:textId="77777777" w:rsidR="0032519A" w:rsidRPr="0032519A" w:rsidRDefault="0032519A" w:rsidP="0032519A">
      <w:pPr>
        <w:rPr>
          <w:bCs/>
          <w:lang w:val="vi-VN"/>
        </w:rPr>
      </w:pPr>
      <w:r w:rsidRPr="0032519A">
        <w:rPr>
          <w:bCs/>
          <w:lang w:val="vi-VN"/>
        </w:rPr>
        <w:t>permit ip 220.220.240.0 0.0.0.255 10.10.0.0 0.0.255.255</w:t>
      </w:r>
    </w:p>
    <w:p w14:paraId="0CA494C9" w14:textId="77777777" w:rsidR="0032519A" w:rsidRPr="0032519A" w:rsidRDefault="0032519A" w:rsidP="0032519A">
      <w:pPr>
        <w:rPr>
          <w:bCs/>
          <w:lang w:val="vi-VN"/>
        </w:rPr>
      </w:pPr>
      <w:r w:rsidRPr="0032519A">
        <w:rPr>
          <w:bCs/>
          <w:lang w:val="vi-VN"/>
        </w:rPr>
        <w:t>permit ip 220.220.240.0 0.0.0.255 20.20.0.0 0.0.255.255</w:t>
      </w:r>
    </w:p>
    <w:p w14:paraId="20EC8FFB" w14:textId="77777777" w:rsidR="0032519A" w:rsidRPr="0032519A" w:rsidRDefault="0032519A" w:rsidP="0032519A">
      <w:pPr>
        <w:rPr>
          <w:bCs/>
          <w:lang w:val="vi-VN"/>
        </w:rPr>
      </w:pPr>
      <w:r w:rsidRPr="0032519A">
        <w:rPr>
          <w:bCs/>
          <w:lang w:val="vi-VN"/>
        </w:rPr>
        <w:t>permit ip 220.220.240.0 0.0.0.255 172.16.0.0 0.0.255.255</w:t>
      </w:r>
    </w:p>
    <w:p w14:paraId="2E5C4310" w14:textId="77777777" w:rsidR="0032519A" w:rsidRPr="0032519A" w:rsidRDefault="0032519A" w:rsidP="0032519A">
      <w:pPr>
        <w:rPr>
          <w:bCs/>
          <w:lang w:val="vi-VN"/>
        </w:rPr>
      </w:pPr>
      <w:r w:rsidRPr="0032519A">
        <w:rPr>
          <w:bCs/>
          <w:lang w:val="vi-VN"/>
        </w:rPr>
        <w:t>permit ip 220.220.240.0 0.0.0.255 220.220.0.0 0.0.255.255</w:t>
      </w:r>
    </w:p>
    <w:p w14:paraId="24857D1A" w14:textId="77777777" w:rsidR="0032519A" w:rsidRPr="0032519A" w:rsidRDefault="0032519A" w:rsidP="0032519A">
      <w:pPr>
        <w:rPr>
          <w:bCs/>
          <w:lang w:val="vi-VN"/>
        </w:rPr>
      </w:pPr>
      <w:r w:rsidRPr="0032519A">
        <w:rPr>
          <w:bCs/>
          <w:lang w:val="vi-VN"/>
        </w:rPr>
        <w:t>deny ip 220.220.240.0 0.0.0.127 any</w:t>
      </w:r>
    </w:p>
    <w:p w14:paraId="301D2271" w14:textId="77777777" w:rsidR="0032519A" w:rsidRPr="0032519A" w:rsidRDefault="0032519A" w:rsidP="0032519A">
      <w:pPr>
        <w:rPr>
          <w:bCs/>
          <w:lang w:val="vi-VN"/>
        </w:rPr>
      </w:pPr>
      <w:r w:rsidRPr="0032519A">
        <w:rPr>
          <w:bCs/>
          <w:lang w:val="vi-VN"/>
        </w:rPr>
        <w:t>deny tcp 220.220.240.128 0.0.0.127 any eq 80</w:t>
      </w:r>
    </w:p>
    <w:p w14:paraId="68BF1447" w14:textId="77777777" w:rsidR="0032519A" w:rsidRPr="0032519A" w:rsidRDefault="0032519A" w:rsidP="0032519A">
      <w:pPr>
        <w:rPr>
          <w:bCs/>
          <w:lang w:val="vi-VN"/>
        </w:rPr>
      </w:pPr>
      <w:r w:rsidRPr="0032519A">
        <w:rPr>
          <w:bCs/>
          <w:lang w:val="vi-VN"/>
        </w:rPr>
        <w:t>deny tcp 220.220.240.128 0.0.0.127 any eq 443</w:t>
      </w:r>
    </w:p>
    <w:p w14:paraId="0579CFB9" w14:textId="77777777" w:rsidR="0032519A" w:rsidRPr="0032519A" w:rsidRDefault="0032519A" w:rsidP="0032519A">
      <w:pPr>
        <w:rPr>
          <w:bCs/>
          <w:lang w:val="vi-VN"/>
        </w:rPr>
      </w:pPr>
      <w:r w:rsidRPr="0032519A">
        <w:rPr>
          <w:bCs/>
          <w:lang w:val="vi-VN"/>
        </w:rPr>
        <w:t>permit ip any any</w:t>
      </w:r>
    </w:p>
    <w:p w14:paraId="2D229D36" w14:textId="77777777" w:rsidR="0032519A" w:rsidRPr="0032519A" w:rsidRDefault="0032519A" w:rsidP="0032519A">
      <w:pPr>
        <w:rPr>
          <w:bCs/>
          <w:lang w:val="vi-VN"/>
        </w:rPr>
      </w:pPr>
      <w:r w:rsidRPr="0032519A">
        <w:rPr>
          <w:bCs/>
          <w:lang w:val="vi-VN"/>
        </w:rPr>
        <w:t>router rip</w:t>
      </w:r>
    </w:p>
    <w:p w14:paraId="23F5F284" w14:textId="77777777" w:rsidR="0032519A" w:rsidRPr="0032519A" w:rsidRDefault="0032519A" w:rsidP="0032519A">
      <w:pPr>
        <w:rPr>
          <w:bCs/>
          <w:lang w:val="vi-VN"/>
        </w:rPr>
      </w:pPr>
      <w:r w:rsidRPr="0032519A">
        <w:rPr>
          <w:bCs/>
          <w:lang w:val="vi-VN"/>
        </w:rPr>
        <w:t>version 1</w:t>
      </w:r>
    </w:p>
    <w:p w14:paraId="2D6579E3" w14:textId="77777777" w:rsidR="0032519A" w:rsidRPr="0032519A" w:rsidRDefault="0032519A" w:rsidP="0032519A">
      <w:pPr>
        <w:rPr>
          <w:bCs/>
          <w:lang w:val="vi-VN"/>
        </w:rPr>
      </w:pPr>
      <w:r w:rsidRPr="0032519A">
        <w:rPr>
          <w:bCs/>
          <w:lang w:val="vi-VN"/>
        </w:rPr>
        <w:lastRenderedPageBreak/>
        <w:t>network 10.0.0.0</w:t>
      </w:r>
    </w:p>
    <w:p w14:paraId="2901BB54" w14:textId="77777777" w:rsidR="0032519A" w:rsidRPr="0032519A" w:rsidRDefault="0032519A" w:rsidP="0032519A">
      <w:pPr>
        <w:rPr>
          <w:bCs/>
          <w:lang w:val="vi-VN"/>
        </w:rPr>
      </w:pPr>
      <w:r w:rsidRPr="0032519A">
        <w:rPr>
          <w:bCs/>
          <w:lang w:val="vi-VN"/>
        </w:rPr>
        <w:t>network 220.220.0.0</w:t>
      </w:r>
    </w:p>
    <w:p w14:paraId="427C5264" w14:textId="77777777" w:rsidR="0032519A" w:rsidRPr="0032519A" w:rsidRDefault="0032519A" w:rsidP="0032519A">
      <w:pPr>
        <w:rPr>
          <w:bCs/>
          <w:lang w:val="vi-VN"/>
        </w:rPr>
      </w:pPr>
      <w:r w:rsidRPr="0032519A">
        <w:rPr>
          <w:bCs/>
          <w:lang w:val="vi-VN"/>
        </w:rPr>
        <w:t>end</w:t>
      </w:r>
    </w:p>
    <w:p w14:paraId="3671AE1B" w14:textId="77777777" w:rsidR="0032519A" w:rsidRPr="0032519A" w:rsidRDefault="0032519A" w:rsidP="0032519A">
      <w:pPr>
        <w:rPr>
          <w:bCs/>
          <w:lang w:val="vi-VN"/>
        </w:rPr>
      </w:pPr>
      <w:r w:rsidRPr="0032519A">
        <w:rPr>
          <w:bCs/>
          <w:lang w:val="vi-VN"/>
        </w:rPr>
        <w:t>write memory</w:t>
      </w:r>
    </w:p>
    <w:p w14:paraId="42310B3D" w14:textId="77777777" w:rsidR="0032519A" w:rsidRPr="0032519A" w:rsidRDefault="0032519A" w:rsidP="0032519A">
      <w:pPr>
        <w:rPr>
          <w:bCs/>
          <w:lang w:val="vi-VN"/>
        </w:rPr>
      </w:pPr>
    </w:p>
    <w:p w14:paraId="6E88FD4C" w14:textId="77777777" w:rsidR="0032519A" w:rsidRPr="0032519A" w:rsidRDefault="0032519A" w:rsidP="0032519A">
      <w:pPr>
        <w:rPr>
          <w:bCs/>
          <w:lang w:val="vi-VN"/>
        </w:rPr>
      </w:pPr>
      <w:r w:rsidRPr="0032519A">
        <w:rPr>
          <w:bCs/>
          <w:lang w:val="vi-VN"/>
        </w:rPr>
        <w:t>========== Tên thiết bị: SW_SERVER (switch) ==========</w:t>
      </w:r>
    </w:p>
    <w:p w14:paraId="186A3A28" w14:textId="77777777" w:rsidR="0032519A" w:rsidRPr="0032519A" w:rsidRDefault="0032519A" w:rsidP="0032519A">
      <w:pPr>
        <w:rPr>
          <w:bCs/>
          <w:lang w:val="vi-VN"/>
        </w:rPr>
      </w:pPr>
      <w:r w:rsidRPr="0032519A">
        <w:rPr>
          <w:bCs/>
          <w:lang w:val="vi-VN"/>
        </w:rPr>
        <w:t>enable</w:t>
      </w:r>
    </w:p>
    <w:p w14:paraId="3E45D996" w14:textId="77777777" w:rsidR="0032519A" w:rsidRPr="0032519A" w:rsidRDefault="0032519A" w:rsidP="0032519A">
      <w:pPr>
        <w:rPr>
          <w:bCs/>
          <w:lang w:val="vi-VN"/>
        </w:rPr>
      </w:pPr>
      <w:r w:rsidRPr="0032519A">
        <w:rPr>
          <w:bCs/>
          <w:lang w:val="vi-VN"/>
        </w:rPr>
        <w:t>configure terminal</w:t>
      </w:r>
    </w:p>
    <w:p w14:paraId="18B92D28" w14:textId="77777777" w:rsidR="0032519A" w:rsidRPr="0032519A" w:rsidRDefault="0032519A" w:rsidP="0032519A">
      <w:pPr>
        <w:rPr>
          <w:bCs/>
          <w:lang w:val="vi-VN"/>
        </w:rPr>
      </w:pPr>
      <w:r w:rsidRPr="0032519A">
        <w:rPr>
          <w:bCs/>
          <w:lang w:val="vi-VN"/>
        </w:rPr>
        <w:t>no ip routing</w:t>
      </w:r>
    </w:p>
    <w:p w14:paraId="13060CF5" w14:textId="77777777" w:rsidR="0032519A" w:rsidRPr="0032519A" w:rsidRDefault="0032519A" w:rsidP="0032519A">
      <w:pPr>
        <w:rPr>
          <w:bCs/>
          <w:lang w:val="vi-VN"/>
        </w:rPr>
      </w:pPr>
      <w:r w:rsidRPr="0032519A">
        <w:rPr>
          <w:bCs/>
          <w:lang w:val="vi-VN"/>
        </w:rPr>
        <w:t>vlan 20</w:t>
      </w:r>
    </w:p>
    <w:p w14:paraId="6A2BDA09" w14:textId="77777777" w:rsidR="0032519A" w:rsidRPr="0032519A" w:rsidRDefault="0032519A" w:rsidP="0032519A">
      <w:pPr>
        <w:rPr>
          <w:bCs/>
          <w:lang w:val="vi-VN"/>
        </w:rPr>
      </w:pPr>
      <w:r w:rsidRPr="0032519A">
        <w:rPr>
          <w:bCs/>
          <w:lang w:val="vi-VN"/>
        </w:rPr>
        <w:t>vlan 30</w:t>
      </w:r>
    </w:p>
    <w:p w14:paraId="2F586C9A" w14:textId="77777777" w:rsidR="0032519A" w:rsidRPr="0032519A" w:rsidRDefault="0032519A" w:rsidP="0032519A">
      <w:pPr>
        <w:rPr>
          <w:bCs/>
          <w:lang w:val="vi-VN"/>
        </w:rPr>
      </w:pPr>
      <w:r w:rsidRPr="0032519A">
        <w:rPr>
          <w:bCs/>
          <w:lang w:val="vi-VN"/>
        </w:rPr>
        <w:t>vlan 40</w:t>
      </w:r>
    </w:p>
    <w:p w14:paraId="6E4B27E9" w14:textId="77777777" w:rsidR="0032519A" w:rsidRPr="0032519A" w:rsidRDefault="0032519A" w:rsidP="0032519A">
      <w:pPr>
        <w:rPr>
          <w:bCs/>
          <w:lang w:val="vi-VN"/>
        </w:rPr>
      </w:pPr>
      <w:r w:rsidRPr="0032519A">
        <w:rPr>
          <w:bCs/>
          <w:lang w:val="vi-VN"/>
        </w:rPr>
        <w:t>interface e0/0</w:t>
      </w:r>
    </w:p>
    <w:p w14:paraId="5446F8EC" w14:textId="77777777" w:rsidR="0032519A" w:rsidRPr="0032519A" w:rsidRDefault="0032519A" w:rsidP="0032519A">
      <w:pPr>
        <w:rPr>
          <w:bCs/>
          <w:lang w:val="vi-VN"/>
        </w:rPr>
      </w:pPr>
      <w:r w:rsidRPr="0032519A">
        <w:rPr>
          <w:bCs/>
          <w:lang w:val="vi-VN"/>
        </w:rPr>
        <w:t>switchport trunk encapsulation dot1q</w:t>
      </w:r>
    </w:p>
    <w:p w14:paraId="41C86980" w14:textId="77777777" w:rsidR="0032519A" w:rsidRPr="0032519A" w:rsidRDefault="0032519A" w:rsidP="0032519A">
      <w:pPr>
        <w:rPr>
          <w:bCs/>
          <w:lang w:val="vi-VN"/>
        </w:rPr>
      </w:pPr>
      <w:r w:rsidRPr="0032519A">
        <w:rPr>
          <w:bCs/>
          <w:lang w:val="vi-VN"/>
        </w:rPr>
        <w:t>switchport mode trunk</w:t>
      </w:r>
    </w:p>
    <w:p w14:paraId="40841F54" w14:textId="77777777" w:rsidR="0032519A" w:rsidRPr="0032519A" w:rsidRDefault="0032519A" w:rsidP="0032519A">
      <w:pPr>
        <w:rPr>
          <w:bCs/>
          <w:lang w:val="vi-VN"/>
        </w:rPr>
      </w:pPr>
      <w:r w:rsidRPr="0032519A">
        <w:rPr>
          <w:bCs/>
          <w:lang w:val="vi-VN"/>
        </w:rPr>
        <w:t>interface e0/1</w:t>
      </w:r>
    </w:p>
    <w:p w14:paraId="27B2AC77" w14:textId="77777777" w:rsidR="0032519A" w:rsidRPr="0032519A" w:rsidRDefault="0032519A" w:rsidP="0032519A">
      <w:pPr>
        <w:rPr>
          <w:bCs/>
          <w:lang w:val="vi-VN"/>
        </w:rPr>
      </w:pPr>
      <w:r w:rsidRPr="0032519A">
        <w:rPr>
          <w:bCs/>
          <w:lang w:val="vi-VN"/>
        </w:rPr>
        <w:t>switchport trunk encapsulation dot1q</w:t>
      </w:r>
    </w:p>
    <w:p w14:paraId="0C8F07A2" w14:textId="77777777" w:rsidR="0032519A" w:rsidRPr="0032519A" w:rsidRDefault="0032519A" w:rsidP="0032519A">
      <w:pPr>
        <w:rPr>
          <w:bCs/>
          <w:lang w:val="vi-VN"/>
        </w:rPr>
      </w:pPr>
      <w:r w:rsidRPr="0032519A">
        <w:rPr>
          <w:bCs/>
          <w:lang w:val="vi-VN"/>
        </w:rPr>
        <w:t>switchport mode trunk</w:t>
      </w:r>
    </w:p>
    <w:p w14:paraId="66248061" w14:textId="77777777" w:rsidR="0032519A" w:rsidRPr="0032519A" w:rsidRDefault="0032519A" w:rsidP="0032519A">
      <w:pPr>
        <w:rPr>
          <w:bCs/>
          <w:lang w:val="vi-VN"/>
        </w:rPr>
      </w:pPr>
      <w:r w:rsidRPr="0032519A">
        <w:rPr>
          <w:bCs/>
          <w:lang w:val="vi-VN"/>
        </w:rPr>
        <w:t>interface e0/2</w:t>
      </w:r>
    </w:p>
    <w:p w14:paraId="215E01BA" w14:textId="77777777" w:rsidR="0032519A" w:rsidRPr="0032519A" w:rsidRDefault="0032519A" w:rsidP="0032519A">
      <w:pPr>
        <w:rPr>
          <w:bCs/>
          <w:lang w:val="vi-VN"/>
        </w:rPr>
      </w:pPr>
      <w:r w:rsidRPr="0032519A">
        <w:rPr>
          <w:bCs/>
          <w:lang w:val="vi-VN"/>
        </w:rPr>
        <w:t>switchport trunk encapsulation dot1q</w:t>
      </w:r>
    </w:p>
    <w:p w14:paraId="2E74F30B" w14:textId="77777777" w:rsidR="0032519A" w:rsidRPr="0032519A" w:rsidRDefault="0032519A" w:rsidP="0032519A">
      <w:pPr>
        <w:rPr>
          <w:bCs/>
          <w:lang w:val="vi-VN"/>
        </w:rPr>
      </w:pPr>
      <w:r w:rsidRPr="0032519A">
        <w:rPr>
          <w:bCs/>
          <w:lang w:val="vi-VN"/>
        </w:rPr>
        <w:t>switchport mode trunk</w:t>
      </w:r>
    </w:p>
    <w:p w14:paraId="579CC8DB" w14:textId="77777777" w:rsidR="0032519A" w:rsidRPr="0032519A" w:rsidRDefault="0032519A" w:rsidP="0032519A">
      <w:pPr>
        <w:rPr>
          <w:bCs/>
          <w:lang w:val="vi-VN"/>
        </w:rPr>
      </w:pPr>
      <w:r w:rsidRPr="0032519A">
        <w:rPr>
          <w:bCs/>
          <w:lang w:val="vi-VN"/>
        </w:rPr>
        <w:t>end</w:t>
      </w:r>
    </w:p>
    <w:p w14:paraId="34D26DEC" w14:textId="77777777" w:rsidR="0032519A" w:rsidRPr="0032519A" w:rsidRDefault="0032519A" w:rsidP="0032519A">
      <w:pPr>
        <w:rPr>
          <w:bCs/>
          <w:lang w:val="vi-VN"/>
        </w:rPr>
      </w:pPr>
      <w:r w:rsidRPr="0032519A">
        <w:rPr>
          <w:bCs/>
          <w:lang w:val="vi-VN"/>
        </w:rPr>
        <w:t>write memory</w:t>
      </w:r>
    </w:p>
    <w:p w14:paraId="07CFD3F3" w14:textId="77777777" w:rsidR="0032519A" w:rsidRPr="0032519A" w:rsidRDefault="0032519A" w:rsidP="0032519A">
      <w:pPr>
        <w:rPr>
          <w:bCs/>
          <w:lang w:val="vi-VN"/>
        </w:rPr>
      </w:pPr>
    </w:p>
    <w:p w14:paraId="4B02C341" w14:textId="77777777" w:rsidR="0032519A" w:rsidRPr="0032519A" w:rsidRDefault="0032519A" w:rsidP="0032519A">
      <w:pPr>
        <w:rPr>
          <w:bCs/>
          <w:lang w:val="vi-VN"/>
        </w:rPr>
      </w:pPr>
      <w:r w:rsidRPr="0032519A">
        <w:rPr>
          <w:bCs/>
          <w:lang w:val="vi-VN"/>
        </w:rPr>
        <w:t>========== Tên thiết bị: SW_CL1 (switch) ==========</w:t>
      </w:r>
    </w:p>
    <w:p w14:paraId="4409745F" w14:textId="77777777" w:rsidR="0032519A" w:rsidRPr="0032519A" w:rsidRDefault="0032519A" w:rsidP="0032519A">
      <w:pPr>
        <w:rPr>
          <w:bCs/>
          <w:lang w:val="vi-VN"/>
        </w:rPr>
      </w:pPr>
      <w:r w:rsidRPr="0032519A">
        <w:rPr>
          <w:bCs/>
          <w:lang w:val="vi-VN"/>
        </w:rPr>
        <w:t>enable</w:t>
      </w:r>
    </w:p>
    <w:p w14:paraId="39C23F99" w14:textId="77777777" w:rsidR="0032519A" w:rsidRPr="0032519A" w:rsidRDefault="0032519A" w:rsidP="0032519A">
      <w:pPr>
        <w:rPr>
          <w:bCs/>
          <w:lang w:val="vi-VN"/>
        </w:rPr>
      </w:pPr>
      <w:r w:rsidRPr="0032519A">
        <w:rPr>
          <w:bCs/>
          <w:lang w:val="vi-VN"/>
        </w:rPr>
        <w:t>configure terminal</w:t>
      </w:r>
    </w:p>
    <w:p w14:paraId="6C0E9750" w14:textId="77777777" w:rsidR="0032519A" w:rsidRPr="0032519A" w:rsidRDefault="0032519A" w:rsidP="0032519A">
      <w:pPr>
        <w:rPr>
          <w:bCs/>
          <w:lang w:val="vi-VN"/>
        </w:rPr>
      </w:pPr>
      <w:r w:rsidRPr="0032519A">
        <w:rPr>
          <w:bCs/>
          <w:lang w:val="vi-VN"/>
        </w:rPr>
        <w:t>no ip routing</w:t>
      </w:r>
    </w:p>
    <w:p w14:paraId="06CFC3E3" w14:textId="77777777" w:rsidR="0032519A" w:rsidRPr="0032519A" w:rsidRDefault="0032519A" w:rsidP="0032519A">
      <w:pPr>
        <w:rPr>
          <w:bCs/>
          <w:lang w:val="vi-VN"/>
        </w:rPr>
      </w:pPr>
      <w:r w:rsidRPr="0032519A">
        <w:rPr>
          <w:bCs/>
          <w:lang w:val="vi-VN"/>
        </w:rPr>
        <w:lastRenderedPageBreak/>
        <w:t>vlan 20</w:t>
      </w:r>
    </w:p>
    <w:p w14:paraId="6B9A9DA0" w14:textId="77777777" w:rsidR="0032519A" w:rsidRPr="0032519A" w:rsidRDefault="0032519A" w:rsidP="0032519A">
      <w:pPr>
        <w:rPr>
          <w:bCs/>
          <w:lang w:val="vi-VN"/>
        </w:rPr>
      </w:pPr>
      <w:r w:rsidRPr="0032519A">
        <w:rPr>
          <w:bCs/>
          <w:lang w:val="vi-VN"/>
        </w:rPr>
        <w:t>vlan 30</w:t>
      </w:r>
    </w:p>
    <w:p w14:paraId="259DEBE0" w14:textId="77777777" w:rsidR="0032519A" w:rsidRPr="0032519A" w:rsidRDefault="0032519A" w:rsidP="0032519A">
      <w:pPr>
        <w:rPr>
          <w:bCs/>
          <w:lang w:val="vi-VN"/>
        </w:rPr>
      </w:pPr>
      <w:r w:rsidRPr="0032519A">
        <w:rPr>
          <w:bCs/>
          <w:lang w:val="vi-VN"/>
        </w:rPr>
        <w:t>vlan 40</w:t>
      </w:r>
    </w:p>
    <w:p w14:paraId="366EC7D1" w14:textId="77777777" w:rsidR="0032519A" w:rsidRPr="0032519A" w:rsidRDefault="0032519A" w:rsidP="0032519A">
      <w:pPr>
        <w:rPr>
          <w:bCs/>
          <w:lang w:val="vi-VN"/>
        </w:rPr>
      </w:pPr>
      <w:r w:rsidRPr="0032519A">
        <w:rPr>
          <w:bCs/>
          <w:lang w:val="vi-VN"/>
        </w:rPr>
        <w:t>interface e0/0</w:t>
      </w:r>
    </w:p>
    <w:p w14:paraId="52F475CA" w14:textId="77777777" w:rsidR="0032519A" w:rsidRPr="0032519A" w:rsidRDefault="0032519A" w:rsidP="0032519A">
      <w:pPr>
        <w:rPr>
          <w:bCs/>
          <w:lang w:val="vi-VN"/>
        </w:rPr>
      </w:pPr>
      <w:r w:rsidRPr="0032519A">
        <w:rPr>
          <w:bCs/>
          <w:lang w:val="vi-VN"/>
        </w:rPr>
        <w:t>switchport trunk encapsulation dot1q</w:t>
      </w:r>
    </w:p>
    <w:p w14:paraId="0757B08F" w14:textId="77777777" w:rsidR="0032519A" w:rsidRPr="0032519A" w:rsidRDefault="0032519A" w:rsidP="0032519A">
      <w:pPr>
        <w:rPr>
          <w:bCs/>
          <w:lang w:val="vi-VN"/>
        </w:rPr>
      </w:pPr>
      <w:r w:rsidRPr="0032519A">
        <w:rPr>
          <w:bCs/>
          <w:lang w:val="vi-VN"/>
        </w:rPr>
        <w:t>switchport mode trunk</w:t>
      </w:r>
    </w:p>
    <w:p w14:paraId="4A1D202F" w14:textId="77777777" w:rsidR="0032519A" w:rsidRPr="0032519A" w:rsidRDefault="0032519A" w:rsidP="0032519A">
      <w:pPr>
        <w:rPr>
          <w:bCs/>
          <w:lang w:val="vi-VN"/>
        </w:rPr>
      </w:pPr>
      <w:r w:rsidRPr="0032519A">
        <w:rPr>
          <w:bCs/>
          <w:lang w:val="vi-VN"/>
        </w:rPr>
        <w:t>interface e0/1</w:t>
      </w:r>
    </w:p>
    <w:p w14:paraId="5A689ACA" w14:textId="77777777" w:rsidR="0032519A" w:rsidRPr="0032519A" w:rsidRDefault="0032519A" w:rsidP="0032519A">
      <w:pPr>
        <w:rPr>
          <w:bCs/>
          <w:lang w:val="vi-VN"/>
        </w:rPr>
      </w:pPr>
      <w:r w:rsidRPr="0032519A">
        <w:rPr>
          <w:bCs/>
          <w:lang w:val="vi-VN"/>
        </w:rPr>
        <w:t>switchport access vlan 20</w:t>
      </w:r>
    </w:p>
    <w:p w14:paraId="7A0730EA" w14:textId="77777777" w:rsidR="0032519A" w:rsidRPr="0032519A" w:rsidRDefault="0032519A" w:rsidP="0032519A">
      <w:pPr>
        <w:rPr>
          <w:bCs/>
          <w:lang w:val="vi-VN"/>
        </w:rPr>
      </w:pPr>
      <w:r w:rsidRPr="0032519A">
        <w:rPr>
          <w:bCs/>
          <w:lang w:val="vi-VN"/>
        </w:rPr>
        <w:t>switchport mode access</w:t>
      </w:r>
    </w:p>
    <w:p w14:paraId="00EC72AE" w14:textId="77777777" w:rsidR="0032519A" w:rsidRPr="0032519A" w:rsidRDefault="0032519A" w:rsidP="0032519A">
      <w:pPr>
        <w:rPr>
          <w:bCs/>
          <w:lang w:val="vi-VN"/>
        </w:rPr>
      </w:pPr>
      <w:r w:rsidRPr="0032519A">
        <w:rPr>
          <w:bCs/>
          <w:lang w:val="vi-VN"/>
        </w:rPr>
        <w:t>interface e0/2</w:t>
      </w:r>
    </w:p>
    <w:p w14:paraId="09F81F75" w14:textId="77777777" w:rsidR="0032519A" w:rsidRPr="0032519A" w:rsidRDefault="0032519A" w:rsidP="0032519A">
      <w:pPr>
        <w:rPr>
          <w:bCs/>
          <w:lang w:val="vi-VN"/>
        </w:rPr>
      </w:pPr>
      <w:r w:rsidRPr="0032519A">
        <w:rPr>
          <w:bCs/>
          <w:lang w:val="vi-VN"/>
        </w:rPr>
        <w:t>switchport access vlan 30</w:t>
      </w:r>
    </w:p>
    <w:p w14:paraId="0EDB7F5C" w14:textId="77777777" w:rsidR="0032519A" w:rsidRPr="0032519A" w:rsidRDefault="0032519A" w:rsidP="0032519A">
      <w:pPr>
        <w:rPr>
          <w:bCs/>
          <w:lang w:val="vi-VN"/>
        </w:rPr>
      </w:pPr>
      <w:r w:rsidRPr="0032519A">
        <w:rPr>
          <w:bCs/>
          <w:lang w:val="vi-VN"/>
        </w:rPr>
        <w:t>switchport mode access</w:t>
      </w:r>
    </w:p>
    <w:p w14:paraId="15B19FB7" w14:textId="77777777" w:rsidR="0032519A" w:rsidRPr="0032519A" w:rsidRDefault="0032519A" w:rsidP="0032519A">
      <w:pPr>
        <w:rPr>
          <w:bCs/>
          <w:lang w:val="vi-VN"/>
        </w:rPr>
      </w:pPr>
      <w:r w:rsidRPr="0032519A">
        <w:rPr>
          <w:bCs/>
          <w:lang w:val="vi-VN"/>
        </w:rPr>
        <w:t>interface e0/3</w:t>
      </w:r>
    </w:p>
    <w:p w14:paraId="5A48DC8C" w14:textId="77777777" w:rsidR="0032519A" w:rsidRPr="0032519A" w:rsidRDefault="0032519A" w:rsidP="0032519A">
      <w:pPr>
        <w:rPr>
          <w:bCs/>
          <w:lang w:val="vi-VN"/>
        </w:rPr>
      </w:pPr>
      <w:r w:rsidRPr="0032519A">
        <w:rPr>
          <w:bCs/>
          <w:lang w:val="vi-VN"/>
        </w:rPr>
        <w:t>switchport access vlan 40</w:t>
      </w:r>
    </w:p>
    <w:p w14:paraId="3841DDBC" w14:textId="77777777" w:rsidR="0032519A" w:rsidRPr="0032519A" w:rsidRDefault="0032519A" w:rsidP="0032519A">
      <w:pPr>
        <w:rPr>
          <w:bCs/>
          <w:lang w:val="vi-VN"/>
        </w:rPr>
      </w:pPr>
      <w:r w:rsidRPr="0032519A">
        <w:rPr>
          <w:bCs/>
          <w:lang w:val="vi-VN"/>
        </w:rPr>
        <w:t>switchport mode access</w:t>
      </w:r>
    </w:p>
    <w:p w14:paraId="51E4429F" w14:textId="77777777" w:rsidR="0032519A" w:rsidRPr="0032519A" w:rsidRDefault="0032519A" w:rsidP="0032519A">
      <w:pPr>
        <w:rPr>
          <w:bCs/>
          <w:lang w:val="vi-VN"/>
        </w:rPr>
      </w:pPr>
      <w:r w:rsidRPr="0032519A">
        <w:rPr>
          <w:bCs/>
          <w:lang w:val="vi-VN"/>
        </w:rPr>
        <w:t>end</w:t>
      </w:r>
    </w:p>
    <w:p w14:paraId="3CDCB8FC" w14:textId="77777777" w:rsidR="0032519A" w:rsidRPr="0032519A" w:rsidRDefault="0032519A" w:rsidP="0032519A">
      <w:pPr>
        <w:rPr>
          <w:bCs/>
          <w:lang w:val="vi-VN"/>
        </w:rPr>
      </w:pPr>
      <w:r w:rsidRPr="0032519A">
        <w:rPr>
          <w:bCs/>
          <w:lang w:val="vi-VN"/>
        </w:rPr>
        <w:t>write memory</w:t>
      </w:r>
    </w:p>
    <w:p w14:paraId="7AB1729C" w14:textId="77777777" w:rsidR="0032519A" w:rsidRPr="0032519A" w:rsidRDefault="0032519A" w:rsidP="0032519A">
      <w:pPr>
        <w:rPr>
          <w:bCs/>
          <w:lang w:val="vi-VN"/>
        </w:rPr>
      </w:pPr>
    </w:p>
    <w:p w14:paraId="0486CD6D" w14:textId="77777777" w:rsidR="0032519A" w:rsidRPr="0032519A" w:rsidRDefault="0032519A" w:rsidP="0032519A">
      <w:pPr>
        <w:rPr>
          <w:bCs/>
          <w:lang w:val="vi-VN"/>
        </w:rPr>
      </w:pPr>
      <w:r w:rsidRPr="0032519A">
        <w:rPr>
          <w:bCs/>
          <w:lang w:val="vi-VN"/>
        </w:rPr>
        <w:t>========== Tên thiết bị: SW_CL2 (switch) ==========</w:t>
      </w:r>
    </w:p>
    <w:p w14:paraId="428380BA" w14:textId="77777777" w:rsidR="0032519A" w:rsidRPr="0032519A" w:rsidRDefault="0032519A" w:rsidP="0032519A">
      <w:pPr>
        <w:rPr>
          <w:bCs/>
          <w:lang w:val="vi-VN"/>
        </w:rPr>
      </w:pPr>
      <w:r w:rsidRPr="0032519A">
        <w:rPr>
          <w:bCs/>
          <w:lang w:val="vi-VN"/>
        </w:rPr>
        <w:t>enable</w:t>
      </w:r>
    </w:p>
    <w:p w14:paraId="49EE26E7" w14:textId="77777777" w:rsidR="0032519A" w:rsidRPr="0032519A" w:rsidRDefault="0032519A" w:rsidP="0032519A">
      <w:pPr>
        <w:rPr>
          <w:bCs/>
          <w:lang w:val="vi-VN"/>
        </w:rPr>
      </w:pPr>
      <w:r w:rsidRPr="0032519A">
        <w:rPr>
          <w:bCs/>
          <w:lang w:val="vi-VN"/>
        </w:rPr>
        <w:t>configure terminal</w:t>
      </w:r>
    </w:p>
    <w:p w14:paraId="505742C2" w14:textId="77777777" w:rsidR="0032519A" w:rsidRPr="0032519A" w:rsidRDefault="0032519A" w:rsidP="0032519A">
      <w:pPr>
        <w:rPr>
          <w:bCs/>
          <w:lang w:val="vi-VN"/>
        </w:rPr>
      </w:pPr>
      <w:r w:rsidRPr="0032519A">
        <w:rPr>
          <w:bCs/>
          <w:lang w:val="vi-VN"/>
        </w:rPr>
        <w:t>no ip routing</w:t>
      </w:r>
    </w:p>
    <w:p w14:paraId="3EA8FA52" w14:textId="77777777" w:rsidR="0032519A" w:rsidRPr="0032519A" w:rsidRDefault="0032519A" w:rsidP="0032519A">
      <w:pPr>
        <w:rPr>
          <w:bCs/>
          <w:lang w:val="vi-VN"/>
        </w:rPr>
      </w:pPr>
      <w:r w:rsidRPr="0032519A">
        <w:rPr>
          <w:bCs/>
          <w:lang w:val="vi-VN"/>
        </w:rPr>
        <w:t>vlan 20</w:t>
      </w:r>
    </w:p>
    <w:p w14:paraId="73980091" w14:textId="77777777" w:rsidR="0032519A" w:rsidRPr="0032519A" w:rsidRDefault="0032519A" w:rsidP="0032519A">
      <w:pPr>
        <w:rPr>
          <w:bCs/>
          <w:lang w:val="vi-VN"/>
        </w:rPr>
      </w:pPr>
      <w:r w:rsidRPr="0032519A">
        <w:rPr>
          <w:bCs/>
          <w:lang w:val="vi-VN"/>
        </w:rPr>
        <w:t>vlan 30</w:t>
      </w:r>
    </w:p>
    <w:p w14:paraId="295AA048" w14:textId="77777777" w:rsidR="0032519A" w:rsidRPr="0032519A" w:rsidRDefault="0032519A" w:rsidP="0032519A">
      <w:pPr>
        <w:rPr>
          <w:bCs/>
          <w:lang w:val="vi-VN"/>
        </w:rPr>
      </w:pPr>
      <w:r w:rsidRPr="0032519A">
        <w:rPr>
          <w:bCs/>
          <w:lang w:val="vi-VN"/>
        </w:rPr>
        <w:t>vlan 40</w:t>
      </w:r>
    </w:p>
    <w:p w14:paraId="14C3A953" w14:textId="77777777" w:rsidR="0032519A" w:rsidRPr="0032519A" w:rsidRDefault="0032519A" w:rsidP="0032519A">
      <w:pPr>
        <w:rPr>
          <w:bCs/>
          <w:lang w:val="vi-VN"/>
        </w:rPr>
      </w:pPr>
      <w:r w:rsidRPr="0032519A">
        <w:rPr>
          <w:bCs/>
          <w:lang w:val="vi-VN"/>
        </w:rPr>
        <w:t>interface e0/0</w:t>
      </w:r>
    </w:p>
    <w:p w14:paraId="31438D5A" w14:textId="77777777" w:rsidR="0032519A" w:rsidRPr="0032519A" w:rsidRDefault="0032519A" w:rsidP="0032519A">
      <w:pPr>
        <w:rPr>
          <w:bCs/>
          <w:lang w:val="vi-VN"/>
        </w:rPr>
      </w:pPr>
      <w:r w:rsidRPr="0032519A">
        <w:rPr>
          <w:bCs/>
          <w:lang w:val="vi-VN"/>
        </w:rPr>
        <w:t>switchport trunk encapsulation dot1q</w:t>
      </w:r>
    </w:p>
    <w:p w14:paraId="07927204" w14:textId="77777777" w:rsidR="0032519A" w:rsidRPr="0032519A" w:rsidRDefault="0032519A" w:rsidP="0032519A">
      <w:pPr>
        <w:rPr>
          <w:bCs/>
          <w:lang w:val="vi-VN"/>
        </w:rPr>
      </w:pPr>
      <w:r w:rsidRPr="0032519A">
        <w:rPr>
          <w:bCs/>
          <w:lang w:val="vi-VN"/>
        </w:rPr>
        <w:t>switchport mode trunk</w:t>
      </w:r>
    </w:p>
    <w:p w14:paraId="182CBF66" w14:textId="77777777" w:rsidR="0032519A" w:rsidRPr="0032519A" w:rsidRDefault="0032519A" w:rsidP="0032519A">
      <w:pPr>
        <w:rPr>
          <w:bCs/>
          <w:lang w:val="vi-VN"/>
        </w:rPr>
      </w:pPr>
      <w:r w:rsidRPr="0032519A">
        <w:rPr>
          <w:bCs/>
          <w:lang w:val="vi-VN"/>
        </w:rPr>
        <w:lastRenderedPageBreak/>
        <w:t>interface e0/1</w:t>
      </w:r>
    </w:p>
    <w:p w14:paraId="07B76B86" w14:textId="77777777" w:rsidR="0032519A" w:rsidRPr="0032519A" w:rsidRDefault="0032519A" w:rsidP="0032519A">
      <w:pPr>
        <w:rPr>
          <w:bCs/>
          <w:lang w:val="vi-VN"/>
        </w:rPr>
      </w:pPr>
      <w:r w:rsidRPr="0032519A">
        <w:rPr>
          <w:bCs/>
          <w:lang w:val="vi-VN"/>
        </w:rPr>
        <w:t>switchport access vlan 20</w:t>
      </w:r>
    </w:p>
    <w:p w14:paraId="22A4A163" w14:textId="77777777" w:rsidR="0032519A" w:rsidRPr="0032519A" w:rsidRDefault="0032519A" w:rsidP="0032519A">
      <w:pPr>
        <w:rPr>
          <w:bCs/>
          <w:lang w:val="vi-VN"/>
        </w:rPr>
      </w:pPr>
      <w:r w:rsidRPr="0032519A">
        <w:rPr>
          <w:bCs/>
          <w:lang w:val="vi-VN"/>
        </w:rPr>
        <w:t>switchport mode access</w:t>
      </w:r>
    </w:p>
    <w:p w14:paraId="20D0252A" w14:textId="77777777" w:rsidR="0032519A" w:rsidRPr="0032519A" w:rsidRDefault="0032519A" w:rsidP="0032519A">
      <w:pPr>
        <w:rPr>
          <w:bCs/>
          <w:lang w:val="vi-VN"/>
        </w:rPr>
      </w:pPr>
      <w:r w:rsidRPr="0032519A">
        <w:rPr>
          <w:bCs/>
          <w:lang w:val="vi-VN"/>
        </w:rPr>
        <w:t>interface e0/2</w:t>
      </w:r>
    </w:p>
    <w:p w14:paraId="6C2E79B2" w14:textId="77777777" w:rsidR="0032519A" w:rsidRPr="0032519A" w:rsidRDefault="0032519A" w:rsidP="0032519A">
      <w:pPr>
        <w:rPr>
          <w:bCs/>
          <w:lang w:val="vi-VN"/>
        </w:rPr>
      </w:pPr>
      <w:r w:rsidRPr="0032519A">
        <w:rPr>
          <w:bCs/>
          <w:lang w:val="vi-VN"/>
        </w:rPr>
        <w:t>switchport access vlan 30</w:t>
      </w:r>
    </w:p>
    <w:p w14:paraId="4DFF9FC5" w14:textId="77777777" w:rsidR="0032519A" w:rsidRPr="0032519A" w:rsidRDefault="0032519A" w:rsidP="0032519A">
      <w:pPr>
        <w:rPr>
          <w:bCs/>
          <w:lang w:val="vi-VN"/>
        </w:rPr>
      </w:pPr>
      <w:r w:rsidRPr="0032519A">
        <w:rPr>
          <w:bCs/>
          <w:lang w:val="vi-VN"/>
        </w:rPr>
        <w:t>switchport mode access</w:t>
      </w:r>
    </w:p>
    <w:p w14:paraId="62A11704" w14:textId="77777777" w:rsidR="0032519A" w:rsidRPr="0032519A" w:rsidRDefault="0032519A" w:rsidP="0032519A">
      <w:pPr>
        <w:rPr>
          <w:bCs/>
          <w:lang w:val="vi-VN"/>
        </w:rPr>
      </w:pPr>
      <w:r w:rsidRPr="0032519A">
        <w:rPr>
          <w:bCs/>
          <w:lang w:val="vi-VN"/>
        </w:rPr>
        <w:t>interface e0/3</w:t>
      </w:r>
    </w:p>
    <w:p w14:paraId="58FCD51C" w14:textId="77777777" w:rsidR="0032519A" w:rsidRPr="0032519A" w:rsidRDefault="0032519A" w:rsidP="0032519A">
      <w:pPr>
        <w:rPr>
          <w:bCs/>
          <w:lang w:val="vi-VN"/>
        </w:rPr>
      </w:pPr>
      <w:r w:rsidRPr="0032519A">
        <w:rPr>
          <w:bCs/>
          <w:lang w:val="vi-VN"/>
        </w:rPr>
        <w:t>switchport access vlan 40</w:t>
      </w:r>
    </w:p>
    <w:p w14:paraId="76887925" w14:textId="77777777" w:rsidR="0032519A" w:rsidRPr="0032519A" w:rsidRDefault="0032519A" w:rsidP="0032519A">
      <w:pPr>
        <w:rPr>
          <w:bCs/>
          <w:lang w:val="vi-VN"/>
        </w:rPr>
      </w:pPr>
      <w:r w:rsidRPr="0032519A">
        <w:rPr>
          <w:bCs/>
          <w:lang w:val="vi-VN"/>
        </w:rPr>
        <w:t>switchport mode access</w:t>
      </w:r>
    </w:p>
    <w:p w14:paraId="6C9C88CF" w14:textId="77777777" w:rsidR="0032519A" w:rsidRPr="0032519A" w:rsidRDefault="0032519A" w:rsidP="0032519A">
      <w:pPr>
        <w:rPr>
          <w:bCs/>
          <w:lang w:val="vi-VN"/>
        </w:rPr>
      </w:pPr>
      <w:r w:rsidRPr="0032519A">
        <w:rPr>
          <w:bCs/>
          <w:lang w:val="vi-VN"/>
        </w:rPr>
        <w:t>end</w:t>
      </w:r>
    </w:p>
    <w:p w14:paraId="4C395D84" w14:textId="77777777" w:rsidR="0032519A" w:rsidRPr="0032519A" w:rsidRDefault="0032519A" w:rsidP="0032519A">
      <w:pPr>
        <w:rPr>
          <w:bCs/>
          <w:lang w:val="vi-VN"/>
        </w:rPr>
      </w:pPr>
      <w:r w:rsidRPr="0032519A">
        <w:rPr>
          <w:bCs/>
          <w:lang w:val="vi-VN"/>
        </w:rPr>
        <w:t>write memory</w:t>
      </w:r>
    </w:p>
    <w:p w14:paraId="4FC57595" w14:textId="77777777" w:rsidR="0032519A" w:rsidRPr="0032519A" w:rsidRDefault="0032519A" w:rsidP="0032519A">
      <w:pPr>
        <w:rPr>
          <w:bCs/>
          <w:lang w:val="vi-VN"/>
        </w:rPr>
      </w:pPr>
    </w:p>
    <w:p w14:paraId="653CACCB" w14:textId="77777777" w:rsidR="0032519A" w:rsidRPr="0032519A" w:rsidRDefault="0032519A" w:rsidP="0032519A">
      <w:pPr>
        <w:rPr>
          <w:bCs/>
          <w:lang w:val="vi-VN"/>
        </w:rPr>
      </w:pPr>
      <w:r w:rsidRPr="0032519A">
        <w:rPr>
          <w:bCs/>
          <w:lang w:val="vi-VN"/>
        </w:rPr>
        <w:t>========== Tên thiết bị: C1_VL20 (vpcs) ==========</w:t>
      </w:r>
    </w:p>
    <w:p w14:paraId="63BDD584" w14:textId="77777777" w:rsidR="0032519A" w:rsidRPr="0032519A" w:rsidRDefault="0032519A" w:rsidP="0032519A">
      <w:pPr>
        <w:rPr>
          <w:bCs/>
          <w:lang w:val="vi-VN"/>
        </w:rPr>
      </w:pPr>
      <w:r w:rsidRPr="0032519A">
        <w:rPr>
          <w:bCs/>
          <w:lang w:val="vi-VN"/>
        </w:rPr>
        <w:t>ip 220.220.220.10 255.255.255.0 220.220.220.1</w:t>
      </w:r>
    </w:p>
    <w:p w14:paraId="04B506C4" w14:textId="77777777" w:rsidR="0032519A" w:rsidRPr="0032519A" w:rsidRDefault="0032519A" w:rsidP="0032519A">
      <w:pPr>
        <w:rPr>
          <w:bCs/>
          <w:lang w:val="vi-VN"/>
        </w:rPr>
      </w:pPr>
      <w:r w:rsidRPr="0032519A">
        <w:rPr>
          <w:bCs/>
          <w:lang w:val="vi-VN"/>
        </w:rPr>
        <w:t>save</w:t>
      </w:r>
    </w:p>
    <w:p w14:paraId="2FD15091" w14:textId="77777777" w:rsidR="0032519A" w:rsidRPr="0032519A" w:rsidRDefault="0032519A" w:rsidP="0032519A">
      <w:pPr>
        <w:rPr>
          <w:bCs/>
          <w:lang w:val="vi-VN"/>
        </w:rPr>
      </w:pPr>
    </w:p>
    <w:p w14:paraId="0C0C8978" w14:textId="77777777" w:rsidR="0032519A" w:rsidRPr="0032519A" w:rsidRDefault="0032519A" w:rsidP="0032519A">
      <w:pPr>
        <w:rPr>
          <w:bCs/>
          <w:lang w:val="vi-VN"/>
        </w:rPr>
      </w:pPr>
      <w:r w:rsidRPr="0032519A">
        <w:rPr>
          <w:bCs/>
          <w:lang w:val="vi-VN"/>
        </w:rPr>
        <w:t>========== Tên thiết bị: C2_VL30 (vpcs) ==========</w:t>
      </w:r>
    </w:p>
    <w:p w14:paraId="58027C4F" w14:textId="77777777" w:rsidR="0032519A" w:rsidRPr="0032519A" w:rsidRDefault="0032519A" w:rsidP="0032519A">
      <w:pPr>
        <w:rPr>
          <w:bCs/>
          <w:lang w:val="vi-VN"/>
        </w:rPr>
      </w:pPr>
      <w:r w:rsidRPr="0032519A">
        <w:rPr>
          <w:bCs/>
          <w:lang w:val="vi-VN"/>
        </w:rPr>
        <w:t>ip 220.220.230.10 255.255.255.0 220.220.230.1</w:t>
      </w:r>
    </w:p>
    <w:p w14:paraId="7267D9FB" w14:textId="77777777" w:rsidR="0032519A" w:rsidRPr="0032519A" w:rsidRDefault="0032519A" w:rsidP="0032519A">
      <w:pPr>
        <w:rPr>
          <w:bCs/>
          <w:lang w:val="vi-VN"/>
        </w:rPr>
      </w:pPr>
      <w:r w:rsidRPr="0032519A">
        <w:rPr>
          <w:bCs/>
          <w:lang w:val="vi-VN"/>
        </w:rPr>
        <w:t>save</w:t>
      </w:r>
    </w:p>
    <w:p w14:paraId="152278FC" w14:textId="77777777" w:rsidR="0032519A" w:rsidRPr="0032519A" w:rsidRDefault="0032519A" w:rsidP="0032519A">
      <w:pPr>
        <w:rPr>
          <w:bCs/>
          <w:lang w:val="vi-VN"/>
        </w:rPr>
      </w:pPr>
    </w:p>
    <w:p w14:paraId="66880654" w14:textId="77777777" w:rsidR="0032519A" w:rsidRPr="0032519A" w:rsidRDefault="0032519A" w:rsidP="0032519A">
      <w:pPr>
        <w:rPr>
          <w:bCs/>
          <w:lang w:val="vi-VN"/>
        </w:rPr>
      </w:pPr>
      <w:r w:rsidRPr="0032519A">
        <w:rPr>
          <w:bCs/>
          <w:lang w:val="vi-VN"/>
        </w:rPr>
        <w:t>========== Tên thiết bị: C3_VL40 (vpcs) ==========</w:t>
      </w:r>
    </w:p>
    <w:p w14:paraId="0B67B9DB" w14:textId="77777777" w:rsidR="0032519A" w:rsidRPr="0032519A" w:rsidRDefault="0032519A" w:rsidP="0032519A">
      <w:pPr>
        <w:rPr>
          <w:bCs/>
          <w:lang w:val="vi-VN"/>
        </w:rPr>
      </w:pPr>
      <w:r w:rsidRPr="0032519A">
        <w:rPr>
          <w:bCs/>
          <w:lang w:val="vi-VN"/>
        </w:rPr>
        <w:t>ip 220.220.240.10 255.255.255.0 220.220.240.1</w:t>
      </w:r>
    </w:p>
    <w:p w14:paraId="2551CB45" w14:textId="77777777" w:rsidR="0032519A" w:rsidRPr="0032519A" w:rsidRDefault="0032519A" w:rsidP="0032519A">
      <w:pPr>
        <w:rPr>
          <w:bCs/>
          <w:lang w:val="vi-VN"/>
        </w:rPr>
      </w:pPr>
      <w:r w:rsidRPr="0032519A">
        <w:rPr>
          <w:bCs/>
          <w:lang w:val="vi-VN"/>
        </w:rPr>
        <w:t>save</w:t>
      </w:r>
    </w:p>
    <w:p w14:paraId="4DEFDF32" w14:textId="77777777" w:rsidR="0032519A" w:rsidRPr="0032519A" w:rsidRDefault="0032519A" w:rsidP="0032519A">
      <w:pPr>
        <w:rPr>
          <w:bCs/>
          <w:lang w:val="vi-VN"/>
        </w:rPr>
      </w:pPr>
    </w:p>
    <w:p w14:paraId="065265CC" w14:textId="77777777" w:rsidR="0032519A" w:rsidRPr="0032519A" w:rsidRDefault="0032519A" w:rsidP="0032519A">
      <w:pPr>
        <w:rPr>
          <w:bCs/>
          <w:lang w:val="vi-VN"/>
        </w:rPr>
      </w:pPr>
      <w:r w:rsidRPr="0032519A">
        <w:rPr>
          <w:bCs/>
          <w:lang w:val="vi-VN"/>
        </w:rPr>
        <w:t>========== Tên thiết bị: C4_VL20 (vpcs) ==========</w:t>
      </w:r>
    </w:p>
    <w:p w14:paraId="2217F46A" w14:textId="77777777" w:rsidR="0032519A" w:rsidRPr="0032519A" w:rsidRDefault="0032519A" w:rsidP="0032519A">
      <w:pPr>
        <w:rPr>
          <w:bCs/>
          <w:lang w:val="vi-VN"/>
        </w:rPr>
      </w:pPr>
      <w:r w:rsidRPr="0032519A">
        <w:rPr>
          <w:bCs/>
          <w:lang w:val="vi-VN"/>
        </w:rPr>
        <w:t>ip 220.220.220.150 255.255.255.0 220.220.220.1</w:t>
      </w:r>
    </w:p>
    <w:p w14:paraId="0C084DEB" w14:textId="77777777" w:rsidR="0032519A" w:rsidRPr="0032519A" w:rsidRDefault="0032519A" w:rsidP="0032519A">
      <w:pPr>
        <w:rPr>
          <w:bCs/>
          <w:lang w:val="vi-VN"/>
        </w:rPr>
      </w:pPr>
      <w:r w:rsidRPr="0032519A">
        <w:rPr>
          <w:bCs/>
          <w:lang w:val="vi-VN"/>
        </w:rPr>
        <w:t>save</w:t>
      </w:r>
    </w:p>
    <w:p w14:paraId="35A1E7D2" w14:textId="77777777" w:rsidR="0032519A" w:rsidRPr="0032519A" w:rsidRDefault="0032519A" w:rsidP="0032519A">
      <w:pPr>
        <w:rPr>
          <w:bCs/>
          <w:lang w:val="vi-VN"/>
        </w:rPr>
      </w:pPr>
    </w:p>
    <w:p w14:paraId="1F4726A7" w14:textId="77777777" w:rsidR="0032519A" w:rsidRPr="0032519A" w:rsidRDefault="0032519A" w:rsidP="0032519A">
      <w:pPr>
        <w:rPr>
          <w:bCs/>
          <w:lang w:val="vi-VN"/>
        </w:rPr>
      </w:pPr>
      <w:r w:rsidRPr="0032519A">
        <w:rPr>
          <w:bCs/>
          <w:lang w:val="vi-VN"/>
        </w:rPr>
        <w:lastRenderedPageBreak/>
        <w:t>========== Tên thiết bị: C5_VL30 (vpcs) ==========</w:t>
      </w:r>
    </w:p>
    <w:p w14:paraId="07A29376" w14:textId="77777777" w:rsidR="0032519A" w:rsidRPr="0032519A" w:rsidRDefault="0032519A" w:rsidP="0032519A">
      <w:pPr>
        <w:rPr>
          <w:bCs/>
          <w:lang w:val="vi-VN"/>
        </w:rPr>
      </w:pPr>
      <w:r w:rsidRPr="0032519A">
        <w:rPr>
          <w:bCs/>
          <w:lang w:val="vi-VN"/>
        </w:rPr>
        <w:t>ip 220.220.230.150 255.255.255.0 220.220.230.1</w:t>
      </w:r>
    </w:p>
    <w:p w14:paraId="02FFD197" w14:textId="77777777" w:rsidR="0032519A" w:rsidRPr="0032519A" w:rsidRDefault="0032519A" w:rsidP="0032519A">
      <w:pPr>
        <w:rPr>
          <w:bCs/>
          <w:lang w:val="vi-VN"/>
        </w:rPr>
      </w:pPr>
      <w:r w:rsidRPr="0032519A">
        <w:rPr>
          <w:bCs/>
          <w:lang w:val="vi-VN"/>
        </w:rPr>
        <w:t>save</w:t>
      </w:r>
    </w:p>
    <w:p w14:paraId="2B18386B" w14:textId="77777777" w:rsidR="0032519A" w:rsidRPr="0032519A" w:rsidRDefault="0032519A" w:rsidP="0032519A">
      <w:pPr>
        <w:rPr>
          <w:bCs/>
          <w:lang w:val="vi-VN"/>
        </w:rPr>
      </w:pPr>
    </w:p>
    <w:p w14:paraId="5B391AF1" w14:textId="77777777" w:rsidR="0032519A" w:rsidRPr="0032519A" w:rsidRDefault="0032519A" w:rsidP="0032519A">
      <w:pPr>
        <w:rPr>
          <w:bCs/>
          <w:lang w:val="vi-VN"/>
        </w:rPr>
      </w:pPr>
      <w:r w:rsidRPr="0032519A">
        <w:rPr>
          <w:bCs/>
          <w:lang w:val="vi-VN"/>
        </w:rPr>
        <w:t>========== Tên thiết bị: C6_VL40 (vpcs) ==========</w:t>
      </w:r>
    </w:p>
    <w:p w14:paraId="38CB77A0" w14:textId="77777777" w:rsidR="0032519A" w:rsidRPr="0032519A" w:rsidRDefault="0032519A" w:rsidP="0032519A">
      <w:pPr>
        <w:rPr>
          <w:bCs/>
          <w:lang w:val="vi-VN"/>
        </w:rPr>
      </w:pPr>
      <w:r w:rsidRPr="0032519A">
        <w:rPr>
          <w:bCs/>
          <w:lang w:val="vi-VN"/>
        </w:rPr>
        <w:t>ip 220.220.240.150 255.255.255.0 220.220.240.1</w:t>
      </w:r>
    </w:p>
    <w:p w14:paraId="70B91A6D" w14:textId="77777777" w:rsidR="0032519A" w:rsidRPr="0032519A" w:rsidRDefault="0032519A" w:rsidP="0032519A">
      <w:pPr>
        <w:rPr>
          <w:bCs/>
          <w:lang w:val="vi-VN"/>
        </w:rPr>
      </w:pPr>
      <w:r w:rsidRPr="0032519A">
        <w:rPr>
          <w:bCs/>
          <w:lang w:val="vi-VN"/>
        </w:rPr>
        <w:t>save</w:t>
      </w:r>
    </w:p>
    <w:p w14:paraId="0837B79F" w14:textId="77777777" w:rsidR="0032519A" w:rsidRPr="0032519A" w:rsidRDefault="0032519A" w:rsidP="0032519A">
      <w:pPr>
        <w:rPr>
          <w:bCs/>
          <w:lang w:val="vi-VN"/>
        </w:rPr>
      </w:pPr>
    </w:p>
    <w:p w14:paraId="5C8BF127" w14:textId="77777777" w:rsidR="0032519A" w:rsidRPr="0032519A" w:rsidRDefault="0032519A" w:rsidP="0032519A">
      <w:pPr>
        <w:rPr>
          <w:bCs/>
          <w:lang w:val="vi-VN"/>
        </w:rPr>
      </w:pPr>
      <w:r w:rsidRPr="0032519A">
        <w:rPr>
          <w:bCs/>
          <w:lang w:val="vi-VN"/>
        </w:rPr>
        <w:t>========== Tên thiết bị: C7 (vpcs) ==========</w:t>
      </w:r>
    </w:p>
    <w:p w14:paraId="7FAF4D51" w14:textId="77777777" w:rsidR="0032519A" w:rsidRPr="0032519A" w:rsidRDefault="0032519A" w:rsidP="0032519A">
      <w:pPr>
        <w:rPr>
          <w:bCs/>
          <w:lang w:val="vi-VN"/>
        </w:rPr>
      </w:pPr>
      <w:r w:rsidRPr="0032519A">
        <w:rPr>
          <w:bCs/>
          <w:lang w:val="vi-VN"/>
        </w:rPr>
        <w:t>ip 172.16.0.10 255.255.0.0 172.16.0.1</w:t>
      </w:r>
    </w:p>
    <w:p w14:paraId="033608B4" w14:textId="77777777" w:rsidR="0032519A" w:rsidRPr="0032519A" w:rsidRDefault="0032519A" w:rsidP="0032519A">
      <w:pPr>
        <w:rPr>
          <w:bCs/>
          <w:lang w:val="vi-VN"/>
        </w:rPr>
      </w:pPr>
      <w:r w:rsidRPr="0032519A">
        <w:rPr>
          <w:bCs/>
          <w:lang w:val="vi-VN"/>
        </w:rPr>
        <w:t>save</w:t>
      </w:r>
    </w:p>
    <w:p w14:paraId="4C7CE50D" w14:textId="77777777" w:rsidR="00CD6E7E" w:rsidRDefault="00CD6E7E" w:rsidP="00B414C6">
      <w:pPr>
        <w:rPr>
          <w:bCs/>
          <w:lang w:val="vi-VN"/>
        </w:rPr>
      </w:pPr>
    </w:p>
    <w:p w14:paraId="01D64C89" w14:textId="7FB107C4" w:rsidR="00613B83" w:rsidRDefault="00613B83" w:rsidP="00B414C6">
      <w:pPr>
        <w:rPr>
          <w:bCs/>
          <w:lang w:val="vi-VN"/>
        </w:rPr>
      </w:pPr>
      <w:r w:rsidRPr="00613B83">
        <w:rPr>
          <w:bCs/>
          <w:lang w:val="vi-VN"/>
        </w:rPr>
        <w:drawing>
          <wp:inline distT="0" distB="0" distL="0" distR="0" wp14:anchorId="4583EC6E" wp14:editId="5FE7E847">
            <wp:extent cx="5943600" cy="2929890"/>
            <wp:effectExtent l="0" t="0" r="0" b="3810"/>
            <wp:docPr id="14602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28931" name=""/>
                    <pic:cNvPicPr/>
                  </pic:nvPicPr>
                  <pic:blipFill>
                    <a:blip r:embed="rId32"/>
                    <a:stretch>
                      <a:fillRect/>
                    </a:stretch>
                  </pic:blipFill>
                  <pic:spPr>
                    <a:xfrm>
                      <a:off x="0" y="0"/>
                      <a:ext cx="5943600" cy="2929890"/>
                    </a:xfrm>
                    <a:prstGeom prst="rect">
                      <a:avLst/>
                    </a:prstGeom>
                  </pic:spPr>
                </pic:pic>
              </a:graphicData>
            </a:graphic>
          </wp:inline>
        </w:drawing>
      </w:r>
    </w:p>
    <w:p w14:paraId="0D2DCBC8" w14:textId="45B82140" w:rsidR="00613B83" w:rsidRDefault="00613B83" w:rsidP="00B414C6">
      <w:pPr>
        <w:rPr>
          <w:bCs/>
          <w:lang w:val="vi-VN"/>
        </w:rPr>
      </w:pPr>
      <w:r w:rsidRPr="00613B83">
        <w:rPr>
          <w:bCs/>
          <w:lang w:val="vi-VN"/>
        </w:rPr>
        <w:t>Bảng định tuyến của các Router chứng minh quá trình Route Redistribution (phân phối lại tuyến đường) trên ASBR R1 đã cấu hình thành công. R2 (chạy OSPF) đã học được các mạng của VLAN 20, 30, 40 dưới dạng tuyến đường ngoại lai (O E2). Ngược lại, R3 (chạy RIP) cũng học được mạng LAN 172.16.0.0 của R2 thông qua R1.</w:t>
      </w:r>
    </w:p>
    <w:p w14:paraId="2F85ACF2" w14:textId="33F3B11A" w:rsidR="00BB75AC" w:rsidRDefault="00BB75AC" w:rsidP="00B414C6">
      <w:pPr>
        <w:rPr>
          <w:bCs/>
          <w:lang w:val="vi-VN"/>
        </w:rPr>
      </w:pPr>
      <w:r w:rsidRPr="00BB75AC">
        <w:rPr>
          <w:bCs/>
          <w:lang w:val="vi-VN"/>
        </w:rPr>
        <w:lastRenderedPageBreak/>
        <w:drawing>
          <wp:inline distT="0" distB="0" distL="0" distR="0" wp14:anchorId="26DDFC67" wp14:editId="57E1886C">
            <wp:extent cx="5943600" cy="2291715"/>
            <wp:effectExtent l="0" t="0" r="0" b="0"/>
            <wp:docPr id="21374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681" name=""/>
                    <pic:cNvPicPr/>
                  </pic:nvPicPr>
                  <pic:blipFill>
                    <a:blip r:embed="rId33"/>
                    <a:stretch>
                      <a:fillRect/>
                    </a:stretch>
                  </pic:blipFill>
                  <pic:spPr>
                    <a:xfrm>
                      <a:off x="0" y="0"/>
                      <a:ext cx="5943600" cy="2291715"/>
                    </a:xfrm>
                    <a:prstGeom prst="rect">
                      <a:avLst/>
                    </a:prstGeom>
                  </pic:spPr>
                </pic:pic>
              </a:graphicData>
            </a:graphic>
          </wp:inline>
        </w:drawing>
      </w:r>
    </w:p>
    <w:p w14:paraId="3C7682B2" w14:textId="609F3D69" w:rsidR="00BB75AC" w:rsidRDefault="00BB75AC" w:rsidP="00B414C6">
      <w:pPr>
        <w:rPr>
          <w:bCs/>
          <w:lang w:val="vi-VN"/>
        </w:rPr>
      </w:pPr>
      <w:r w:rsidRPr="00BB75AC">
        <w:rPr>
          <w:bCs/>
          <w:lang w:val="vi-VN"/>
        </w:rPr>
        <w:t>Khi thực hiện ping từ VLAN 20 sang VLAN 30, gói tin lập tức bị Gateway (R3) chặn lại và trả về thông báo lỗi truy cập bị cấm (Prohibited). Điều này chứng minh luật Extended ACL chặn dải mạng nội bộ giữa VLAN 20 và VLAN 30 đã hoạt động chính xác.</w:t>
      </w:r>
    </w:p>
    <w:p w14:paraId="22B71BBD" w14:textId="31085B00" w:rsidR="00BB75AC" w:rsidRDefault="00871F76" w:rsidP="00B414C6">
      <w:pPr>
        <w:rPr>
          <w:bCs/>
          <w:lang w:val="vi-VN"/>
        </w:rPr>
      </w:pPr>
      <w:r w:rsidRPr="00871F76">
        <w:rPr>
          <w:bCs/>
          <w:lang w:val="vi-VN"/>
        </w:rPr>
        <w:drawing>
          <wp:inline distT="0" distB="0" distL="0" distR="0" wp14:anchorId="2897EC36" wp14:editId="14182AD7">
            <wp:extent cx="5943600" cy="2327910"/>
            <wp:effectExtent l="0" t="0" r="0" b="0"/>
            <wp:docPr id="97568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6003" name=""/>
                    <pic:cNvPicPr/>
                  </pic:nvPicPr>
                  <pic:blipFill>
                    <a:blip r:embed="rId34"/>
                    <a:stretch>
                      <a:fillRect/>
                    </a:stretch>
                  </pic:blipFill>
                  <pic:spPr>
                    <a:xfrm>
                      <a:off x="0" y="0"/>
                      <a:ext cx="5943600" cy="2327910"/>
                    </a:xfrm>
                    <a:prstGeom prst="rect">
                      <a:avLst/>
                    </a:prstGeom>
                  </pic:spPr>
                </pic:pic>
              </a:graphicData>
            </a:graphic>
          </wp:inline>
        </w:drawing>
      </w:r>
    </w:p>
    <w:p w14:paraId="7AFF1E7D" w14:textId="400AB531" w:rsidR="00871F76" w:rsidRPr="00871F76" w:rsidRDefault="00871F76" w:rsidP="00871F76">
      <w:pPr>
        <w:rPr>
          <w:bCs/>
          <w:lang w:val="vi-VN"/>
        </w:rPr>
      </w:pPr>
      <w:r w:rsidRPr="00871F76">
        <w:rPr>
          <w:bCs/>
          <w:lang w:val="vi-VN"/>
        </w:rPr>
        <w:t xml:space="preserve">1. Tại máy C1_VL20 (IP .10 - nửa đầu mạng): Gõ lệnh ping 220.220.240.10 (Ping sang VLAN 40). </w:t>
      </w:r>
    </w:p>
    <w:p w14:paraId="28418DAF" w14:textId="297F68D7" w:rsidR="00871F76" w:rsidRPr="00871F76" w:rsidRDefault="00871F76" w:rsidP="00871F76">
      <w:pPr>
        <w:rPr>
          <w:bCs/>
          <w:lang w:val="vi-VN"/>
        </w:rPr>
      </w:pPr>
      <w:r w:rsidRPr="00871F76">
        <w:rPr>
          <w:bCs/>
          <w:lang w:val="vi-VN"/>
        </w:rPr>
        <w:t xml:space="preserve">     -&gt; Chụp ảnh kết quả bị chặn (Prohibited).</w:t>
      </w:r>
    </w:p>
    <w:p w14:paraId="75E5382E" w14:textId="2D068107" w:rsidR="00871F76" w:rsidRPr="00871F76" w:rsidRDefault="00871F76" w:rsidP="00871F76">
      <w:pPr>
        <w:rPr>
          <w:bCs/>
          <w:lang w:val="vi-VN"/>
        </w:rPr>
      </w:pPr>
      <w:r w:rsidRPr="00871F76">
        <w:rPr>
          <w:bCs/>
          <w:lang w:val="vi-VN"/>
        </w:rPr>
        <w:t xml:space="preserve">  2. Tại máy C4_VL20 (IP .150 - nửa sau mạng): Gõ lệnh ping 220.220.240.10.</w:t>
      </w:r>
    </w:p>
    <w:p w14:paraId="1B820596" w14:textId="6C7A2B05" w:rsidR="00871F76" w:rsidRDefault="00871F76" w:rsidP="00871F76">
      <w:pPr>
        <w:rPr>
          <w:bCs/>
          <w:lang w:val="vi-VN"/>
        </w:rPr>
      </w:pPr>
      <w:r w:rsidRPr="00871F76">
        <w:rPr>
          <w:bCs/>
          <w:lang w:val="vi-VN"/>
        </w:rPr>
        <w:t xml:space="preserve">     -&gt; Chụp ảnh kết quả ping THÀNH CÔNG (Reply bình thường).</w:t>
      </w:r>
    </w:p>
    <w:p w14:paraId="3BE57C53" w14:textId="25D159ED" w:rsidR="00871F76" w:rsidRDefault="00871F76" w:rsidP="00871F76">
      <w:pPr>
        <w:rPr>
          <w:bCs/>
          <w:lang w:val="vi-VN"/>
        </w:rPr>
      </w:pPr>
      <w:r w:rsidRPr="00871F76">
        <w:rPr>
          <w:bCs/>
          <w:lang w:val="vi-VN"/>
        </w:rPr>
        <w:t>Sự khác biệt khi ping từ 2 PC trong cùng VLAN 20 đến VLAN 40 chứng minh cấu trúc chia dải IP của ACL hoạt động hoàn hảo. Máy tính có IP .10 (thuộc dải 1-127) bị cấm Ping theo đúng luật ACL. Trong khi đó, máy tính có IP .150 (thuộc dải 128-254) không bị ảnh hưởng bởi luật cấm Ping nên gói tin ICMP đi qua bình thường. Với luật cấm Telnet cho nửa mạng sau cũng sẽ hoạt động với nguyên lý đối nghịch tương tự.</w:t>
      </w:r>
    </w:p>
    <w:p w14:paraId="02292855" w14:textId="7AAE5776" w:rsidR="00871F76" w:rsidRDefault="00871F76" w:rsidP="00871F76">
      <w:pPr>
        <w:rPr>
          <w:bCs/>
          <w:lang w:val="vi-VN"/>
        </w:rPr>
      </w:pPr>
      <w:r w:rsidRPr="00871F76">
        <w:rPr>
          <w:bCs/>
          <w:lang w:val="vi-VN"/>
        </w:rPr>
        <w:lastRenderedPageBreak/>
        <w:drawing>
          <wp:inline distT="0" distB="0" distL="0" distR="0" wp14:anchorId="0D5E3F35" wp14:editId="4E2A5CC1">
            <wp:extent cx="5943600" cy="2047875"/>
            <wp:effectExtent l="0" t="0" r="0" b="9525"/>
            <wp:docPr id="7552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38867" name=""/>
                    <pic:cNvPicPr/>
                  </pic:nvPicPr>
                  <pic:blipFill>
                    <a:blip r:embed="rId35"/>
                    <a:stretch>
                      <a:fillRect/>
                    </a:stretch>
                  </pic:blipFill>
                  <pic:spPr>
                    <a:xfrm>
                      <a:off x="0" y="0"/>
                      <a:ext cx="5943600" cy="2047875"/>
                    </a:xfrm>
                    <a:prstGeom prst="rect">
                      <a:avLst/>
                    </a:prstGeom>
                  </pic:spPr>
                </pic:pic>
              </a:graphicData>
            </a:graphic>
          </wp:inline>
        </w:drawing>
      </w:r>
    </w:p>
    <w:p w14:paraId="509CC400" w14:textId="67375597" w:rsidR="00871F76" w:rsidRDefault="0069581F" w:rsidP="00871F76">
      <w:pPr>
        <w:rPr>
          <w:bCs/>
          <w:lang w:val="vi-VN"/>
        </w:rPr>
      </w:pPr>
      <w:r w:rsidRPr="0069581F">
        <w:rPr>
          <w:bCs/>
          <w:lang w:val="vi-VN"/>
        </w:rPr>
        <w:drawing>
          <wp:inline distT="0" distB="0" distL="0" distR="0" wp14:anchorId="50DB8295" wp14:editId="102D6A38">
            <wp:extent cx="5649113" cy="4058216"/>
            <wp:effectExtent l="0" t="0" r="8890" b="0"/>
            <wp:docPr id="9897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8413" name=""/>
                    <pic:cNvPicPr/>
                  </pic:nvPicPr>
                  <pic:blipFill>
                    <a:blip r:embed="rId36"/>
                    <a:stretch>
                      <a:fillRect/>
                    </a:stretch>
                  </pic:blipFill>
                  <pic:spPr>
                    <a:xfrm>
                      <a:off x="0" y="0"/>
                      <a:ext cx="5649113" cy="4058216"/>
                    </a:xfrm>
                    <a:prstGeom prst="rect">
                      <a:avLst/>
                    </a:prstGeom>
                  </pic:spPr>
                </pic:pic>
              </a:graphicData>
            </a:graphic>
          </wp:inline>
        </w:drawing>
      </w:r>
    </w:p>
    <w:p w14:paraId="47ACF0C3" w14:textId="6B739D5B" w:rsidR="00871F76" w:rsidRPr="00871F76" w:rsidRDefault="00871F76" w:rsidP="00871F76">
      <w:pPr>
        <w:rPr>
          <w:bCs/>
          <w:lang w:val="vi-VN"/>
        </w:rPr>
      </w:pPr>
      <w:r w:rsidRPr="00871F76">
        <w:rPr>
          <w:bCs/>
          <w:lang w:val="vi-VN"/>
        </w:rPr>
        <w:t xml:space="preserve">Luật ACL kiểm soát ra Internet (any) được thiết lập ở cuối danh sách ưu tiên. </w:t>
      </w:r>
    </w:p>
    <w:p w14:paraId="509D3318" w14:textId="77777777" w:rsidR="00871F76" w:rsidRPr="00871F76" w:rsidRDefault="00871F76" w:rsidP="00871F76">
      <w:pPr>
        <w:rPr>
          <w:bCs/>
          <w:lang w:val="vi-VN"/>
        </w:rPr>
      </w:pPr>
      <w:r w:rsidRPr="00871F76">
        <w:rPr>
          <w:bCs/>
          <w:lang w:val="vi-VN"/>
        </w:rPr>
        <w:t xml:space="preserve">  &gt; - Máy C1 thuộc VLAN 20 bị chặn mọi kết nối ra ngoài (deny ip any).</w:t>
      </w:r>
    </w:p>
    <w:p w14:paraId="39BDF9C9" w14:textId="77777777" w:rsidR="00871F76" w:rsidRPr="00871F76" w:rsidRDefault="00871F76" w:rsidP="00871F76">
      <w:pPr>
        <w:rPr>
          <w:bCs/>
          <w:lang w:val="vi-VN"/>
        </w:rPr>
      </w:pPr>
      <w:r w:rsidRPr="00871F76">
        <w:rPr>
          <w:bCs/>
          <w:lang w:val="vi-VN"/>
        </w:rPr>
        <w:t xml:space="preserve">  &gt; - Máy C3 thuộc VLAN 40 mang IP .10 (thuộc dải 1-127) bị cấm hoàn toàn truy cập Internet.</w:t>
      </w:r>
    </w:p>
    <w:p w14:paraId="76120C14" w14:textId="4D68981B" w:rsidR="00871F76" w:rsidRDefault="00871F76" w:rsidP="00871F76">
      <w:pPr>
        <w:rPr>
          <w:bCs/>
          <w:lang w:val="vi-VN"/>
        </w:rPr>
      </w:pPr>
      <w:r w:rsidRPr="00871F76">
        <w:rPr>
          <w:bCs/>
          <w:lang w:val="vi-VN"/>
        </w:rPr>
        <w:t xml:space="preserve">  &gt; - Tuy nhiên, máy C6 thuộc VLAN 40 mang IP .150 (dải 128-254) chỉ bị cấm lướt Web (port 80/443) nên lệnh Ping (ICMP) ra Internet vẫn thành công. Hệ thống tường lửa đã xử lý xuất sắc các yêu cầu khắt khe của bài toán.</w:t>
      </w:r>
    </w:p>
    <w:p w14:paraId="6585AF4F" w14:textId="3437C5BE" w:rsidR="0069581F" w:rsidRDefault="0069581F" w:rsidP="00871F76">
      <w:pPr>
        <w:rPr>
          <w:bCs/>
          <w:lang w:val="vi-VN"/>
        </w:rPr>
      </w:pPr>
      <w:r w:rsidRPr="0069581F">
        <w:rPr>
          <w:bCs/>
          <w:lang w:val="vi-VN"/>
        </w:rPr>
        <w:lastRenderedPageBreak/>
        <w:drawing>
          <wp:inline distT="0" distB="0" distL="0" distR="0" wp14:anchorId="5AA9C9B6" wp14:editId="59C9DE20">
            <wp:extent cx="5943600" cy="3986530"/>
            <wp:effectExtent l="0" t="0" r="0" b="0"/>
            <wp:docPr id="12866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0563" name=""/>
                    <pic:cNvPicPr/>
                  </pic:nvPicPr>
                  <pic:blipFill>
                    <a:blip r:embed="rId37"/>
                    <a:stretch>
                      <a:fillRect/>
                    </a:stretch>
                  </pic:blipFill>
                  <pic:spPr>
                    <a:xfrm>
                      <a:off x="0" y="0"/>
                      <a:ext cx="5943600" cy="3986530"/>
                    </a:xfrm>
                    <a:prstGeom prst="rect">
                      <a:avLst/>
                    </a:prstGeom>
                  </pic:spPr>
                </pic:pic>
              </a:graphicData>
            </a:graphic>
          </wp:inline>
        </w:drawing>
      </w:r>
    </w:p>
    <w:p w14:paraId="3B57DFC3" w14:textId="40A01AF3" w:rsidR="0069581F" w:rsidRDefault="0069581F" w:rsidP="00871F76">
      <w:pPr>
        <w:rPr>
          <w:bCs/>
          <w:lang w:val="vi-VN"/>
        </w:rPr>
      </w:pPr>
      <w:r w:rsidRPr="0069581F">
        <w:rPr>
          <w:bCs/>
          <w:lang w:val="vi-VN"/>
        </w:rPr>
        <w:t>Do hạn chế của máy trạm ảo VPCS không tích hợp trình duyệt Web và giao thức Telnet, ta có thể xác minh các luật này thông qua bảng cấu hình Access List thực tế trên bộ nhớ của Router R3. Các luật lọc từ Layer 4 (Transport) đã được thiết lập chính xác các cổng dịch vụ eq 23 (cấm Telnet đến R1 và VLAN 40) và eq 80, eq 443 (cấm dải sau của VLAN 40 lướt Web).</w:t>
      </w:r>
    </w:p>
    <w:p w14:paraId="50D9860B" w14:textId="781C03EF" w:rsidR="00B13FE4" w:rsidRPr="00B13FE4" w:rsidRDefault="00B13FE4" w:rsidP="00B13FE4">
      <w:pPr>
        <w:rPr>
          <w:bCs/>
          <w:lang w:val="vi-VN"/>
        </w:rPr>
      </w:pPr>
      <w:r w:rsidRPr="00B13FE4">
        <w:rPr>
          <w:bCs/>
          <w:lang w:val="vi-VN"/>
        </w:rPr>
        <w:t>Tên/Loại ACL (Extended IP access list VLAN40_ACL): Xác định đây là ACL Mở rộng và tên gọi của danh sách này là VLAN40_ACL.</w:t>
      </w:r>
    </w:p>
    <w:p w14:paraId="43F8333B" w14:textId="18F9E359" w:rsidR="00B13FE4" w:rsidRPr="00B13FE4" w:rsidRDefault="00B13FE4" w:rsidP="00B13FE4">
      <w:pPr>
        <w:rPr>
          <w:bCs/>
          <w:lang w:val="vi-VN"/>
        </w:rPr>
      </w:pPr>
      <w:r w:rsidRPr="00B13FE4">
        <w:rPr>
          <w:bCs/>
          <w:lang w:val="vi-VN"/>
        </w:rPr>
        <w:t>- Sequence Number (10, 20, 30...): Số thứ tự của luật. Router sẽ kiểm tra các luật theo thứ tự từ nhỏ đến lớn (từ trên xuống dưới). Khi một luật khớp, router sẽ thực thi ngay và bỏ qua các luật bên dưới.</w:t>
      </w:r>
    </w:p>
    <w:p w14:paraId="23D2331B" w14:textId="02B2B2CD" w:rsidR="00B13FE4" w:rsidRPr="00B13FE4" w:rsidRDefault="00B13FE4" w:rsidP="00B13FE4">
      <w:pPr>
        <w:rPr>
          <w:bCs/>
          <w:lang w:val="vi-VN"/>
        </w:rPr>
      </w:pPr>
      <w:r w:rsidRPr="00B13FE4">
        <w:rPr>
          <w:bCs/>
          <w:lang w:val="vi-VN"/>
        </w:rPr>
        <w:t>- Action (permit / deny): Hành động cho phép (permit) hoặc từ chối/vứt bỏ (deny) gói tin.</w:t>
      </w:r>
    </w:p>
    <w:p w14:paraId="51FF5006" w14:textId="67B29ECE" w:rsidR="00B13FE4" w:rsidRPr="00B13FE4" w:rsidRDefault="00B13FE4" w:rsidP="00B13FE4">
      <w:pPr>
        <w:rPr>
          <w:bCs/>
          <w:lang w:val="vi-VN"/>
        </w:rPr>
      </w:pPr>
      <w:r w:rsidRPr="00B13FE4">
        <w:rPr>
          <w:bCs/>
          <w:lang w:val="vi-VN"/>
        </w:rPr>
        <w:t>- Protocol (ip, tcp, icmp): Giao thức cần lọc. ip đại diện cho toàn bộ bộ giao thức IP (gồm cả tcp, udp, icmp...), trong khi tcp hoặc icmp dùng để chỉ định chính xác loại lưu lượng.</w:t>
      </w:r>
    </w:p>
    <w:p w14:paraId="4AADDF61" w14:textId="195EAF8C" w:rsidR="00B13FE4" w:rsidRPr="00B13FE4" w:rsidRDefault="00B13FE4" w:rsidP="00B13FE4">
      <w:pPr>
        <w:rPr>
          <w:bCs/>
          <w:lang w:val="vi-VN"/>
        </w:rPr>
      </w:pPr>
      <w:r w:rsidRPr="00B13FE4">
        <w:rPr>
          <w:bCs/>
          <w:lang w:val="vi-VN"/>
        </w:rPr>
        <w:t>- Source &amp; Destination (Nguồn &amp; Đích): Định danh nguồn gửi và đích đến của gói tin, kết hợp với Wildcard Mask (như 0.0.0.255 hoặc 0.0.0.127) để tính toán chính xác một dải IP. Các từ khóa đặc biệt như host (chỉ 1 IP cụ thể) hoặc any (bất kỳ IP nào) cũng được dùng ở đây.</w:t>
      </w:r>
    </w:p>
    <w:p w14:paraId="0B5F66FB" w14:textId="143509CE" w:rsidR="00B13FE4" w:rsidRPr="00B13FE4" w:rsidRDefault="00B13FE4" w:rsidP="00B13FE4">
      <w:pPr>
        <w:rPr>
          <w:bCs/>
          <w:lang w:val="vi-VN"/>
        </w:rPr>
      </w:pPr>
      <w:r w:rsidRPr="00B13FE4">
        <w:rPr>
          <w:bCs/>
          <w:lang w:val="vi-VN"/>
        </w:rPr>
        <w:t>- Port/Dịch vụ (eq telnet, eq www, eq 443): Đối với Extended ACL, ta có thể chỉ định cổng dịch vụ ở Layer 4 (Ví dụ: www tương đương port 80, 443 là HTTPS).</w:t>
      </w:r>
    </w:p>
    <w:p w14:paraId="65FE5D62" w14:textId="2DCAEAC5" w:rsidR="00B13FE4" w:rsidRPr="00B13FE4" w:rsidRDefault="00B13FE4" w:rsidP="00B13FE4">
      <w:pPr>
        <w:rPr>
          <w:bCs/>
          <w:lang w:val="vi-VN"/>
        </w:rPr>
      </w:pPr>
      <w:r w:rsidRPr="00B13FE4">
        <w:rPr>
          <w:bCs/>
          <w:lang w:val="vi-VN"/>
        </w:rPr>
        <w:lastRenderedPageBreak/>
        <w:t>- Match Counter (ví dụ: 5 matches): Đây là bộ đếm số lần một quy tắc được kích hoạt (có bao nhiêu gói tin đã bị chặn hoặc cho phép bởi luật này). Sự xuất hiện của thông số này trong ảnh chụp chứng minh rằng các luật ACL đang thực sự hoạt động và bắt được các gói tin test từ VPCS.</w:t>
      </w:r>
    </w:p>
    <w:p w14:paraId="6A516D43" w14:textId="77777777" w:rsidR="00B13FE4" w:rsidRPr="00B13FE4" w:rsidRDefault="00B13FE4" w:rsidP="00B13FE4">
      <w:pPr>
        <w:rPr>
          <w:bCs/>
          <w:lang w:val="vi-VN"/>
        </w:rPr>
      </w:pPr>
    </w:p>
    <w:p w14:paraId="50D99C6C" w14:textId="77777777" w:rsidR="00B13FE4" w:rsidRPr="00B13FE4" w:rsidRDefault="00B13FE4" w:rsidP="00B13FE4">
      <w:pPr>
        <w:rPr>
          <w:bCs/>
          <w:lang w:val="vi-VN"/>
        </w:rPr>
      </w:pPr>
      <w:r w:rsidRPr="00B13FE4">
        <w:rPr>
          <w:bCs/>
          <w:lang w:val="vi-VN"/>
        </w:rPr>
        <w:t>### b) Lý do sử dụng Standard ACL và Extended ACL:</w:t>
      </w:r>
    </w:p>
    <w:p w14:paraId="4752C974" w14:textId="2CCDB34E" w:rsidR="00B13FE4" w:rsidRPr="00B13FE4" w:rsidRDefault="00B13FE4" w:rsidP="00B13FE4">
      <w:pPr>
        <w:rPr>
          <w:bCs/>
          <w:lang w:val="vi-VN"/>
        </w:rPr>
      </w:pPr>
      <w:r w:rsidRPr="00B13FE4">
        <w:rPr>
          <w:bCs/>
          <w:lang w:val="vi-VN"/>
        </w:rPr>
        <w:t>- Lý do dùng Standard ACL (ACL Tiêu chuẩn):</w:t>
      </w:r>
    </w:p>
    <w:p w14:paraId="4E074866" w14:textId="0E2D8671" w:rsidR="00B13FE4" w:rsidRPr="00B13FE4" w:rsidRDefault="00B13FE4" w:rsidP="00B13FE4">
      <w:pPr>
        <w:rPr>
          <w:bCs/>
          <w:lang w:val="vi-VN"/>
        </w:rPr>
      </w:pPr>
      <w:r w:rsidRPr="00B13FE4">
        <w:rPr>
          <w:bCs/>
          <w:lang w:val="vi-VN"/>
        </w:rPr>
        <w:t xml:space="preserve">  + Chỉ lọc dựa trên Địa chỉ IP Nguồn (Source IP).</w:t>
      </w:r>
    </w:p>
    <w:p w14:paraId="0871420E" w14:textId="7F784A64" w:rsidR="00B13FE4" w:rsidRPr="00B13FE4" w:rsidRDefault="00B13FE4" w:rsidP="00B13FE4">
      <w:pPr>
        <w:rPr>
          <w:bCs/>
          <w:lang w:val="vi-VN"/>
        </w:rPr>
      </w:pPr>
      <w:r w:rsidRPr="00B13FE4">
        <w:rPr>
          <w:bCs/>
          <w:lang w:val="vi-VN"/>
        </w:rPr>
        <w:t xml:space="preserve">  + Sử dụng khi: Ta có nhu cầu chặn toàn bộ hoặc cho phép toàn bộ lưu lượng xuất phát từ một máy tính / một dải mạng đi đến một nơi nào đó mà không cần phân biệt dịch vụ (nghĩa là cấm Ping thì cũng cấm luôn cả Web, Telnet, FTP...). Ưu điểm là cấu hình cực kỳ đơn giản, ngắn gọn và ít tiêu tốn tài nguyên xử lý (CPU) của Router.</w:t>
      </w:r>
    </w:p>
    <w:p w14:paraId="7BFFD41F" w14:textId="77777777" w:rsidR="00B13FE4" w:rsidRPr="00B13FE4" w:rsidRDefault="00B13FE4" w:rsidP="00B13FE4">
      <w:pPr>
        <w:rPr>
          <w:bCs/>
          <w:lang w:val="vi-VN"/>
        </w:rPr>
      </w:pPr>
    </w:p>
    <w:p w14:paraId="20799C94" w14:textId="7DA9889D" w:rsidR="00B13FE4" w:rsidRPr="00B13FE4" w:rsidRDefault="00B13FE4" w:rsidP="00B13FE4">
      <w:pPr>
        <w:rPr>
          <w:bCs/>
          <w:lang w:val="vi-VN"/>
        </w:rPr>
      </w:pPr>
      <w:r w:rsidRPr="00B13FE4">
        <w:rPr>
          <w:bCs/>
          <w:lang w:val="vi-VN"/>
        </w:rPr>
        <w:t>- Lý do dùng Extended ACL (ACL Mở rộng):</w:t>
      </w:r>
    </w:p>
    <w:p w14:paraId="7478A238" w14:textId="382DB2E4" w:rsidR="00B13FE4" w:rsidRPr="00B13FE4" w:rsidRDefault="00B13FE4" w:rsidP="00B13FE4">
      <w:pPr>
        <w:rPr>
          <w:bCs/>
          <w:lang w:val="vi-VN"/>
        </w:rPr>
      </w:pPr>
      <w:r w:rsidRPr="00B13FE4">
        <w:rPr>
          <w:bCs/>
          <w:lang w:val="vi-VN"/>
        </w:rPr>
        <w:t xml:space="preserve">  + Lọc chi tiết dựa trên cả IP Nguồn, IP Đích, Giao thức (Layer 3) và Cổng dịch vụ (Layer 4).</w:t>
      </w:r>
    </w:p>
    <w:p w14:paraId="78CE89AB" w14:textId="2038B86F" w:rsidR="00580D25" w:rsidRDefault="00B13FE4" w:rsidP="00B13FE4">
      <w:pPr>
        <w:rPr>
          <w:bCs/>
          <w:lang w:val="vi-VN"/>
        </w:rPr>
      </w:pPr>
      <w:r w:rsidRPr="00B13FE4">
        <w:rPr>
          <w:bCs/>
          <w:lang w:val="vi-VN"/>
        </w:rPr>
        <w:t xml:space="preserve">  + Sử dụng khi: Cần một mức độ điều khiển linh hoạt và tinh vi. Chẳng hạn như yêu cầu của Bài Lab này: Máy IP .150 được phép Ping ra ngoài nhưng không được phép lướt Web HTTP/HTTPS. Chỉ có Extended ACL mới can thiệp được vào các trường dữ liệu ở Layer 4 để cho phép dịch vụ này và cấm dịch vụ khác giữa cùng hai máy tính.</w:t>
      </w:r>
    </w:p>
    <w:p w14:paraId="3877E654" w14:textId="77777777" w:rsidR="00B13FE4" w:rsidRDefault="00B13FE4" w:rsidP="00B13FE4">
      <w:pPr>
        <w:rPr>
          <w:bCs/>
          <w:lang w:val="vi-VN"/>
        </w:rPr>
      </w:pPr>
    </w:p>
    <w:p w14:paraId="2D4BCD5B" w14:textId="409345F8" w:rsidR="00B13FE4" w:rsidRDefault="00B13FE4" w:rsidP="00B13FE4">
      <w:pPr>
        <w:rPr>
          <w:bCs/>
          <w:lang w:val="vi-VN"/>
        </w:rPr>
      </w:pPr>
      <w:r>
        <w:rPr>
          <w:bCs/>
          <w:lang w:val="vi-VN"/>
        </w:rPr>
        <w:t>Bài 3</w:t>
      </w:r>
    </w:p>
    <w:p w14:paraId="51DB80EF" w14:textId="21B5F1A3" w:rsidR="00B13FE4" w:rsidRDefault="00E5502A" w:rsidP="00B13FE4">
      <w:pPr>
        <w:rPr>
          <w:bCs/>
          <w:lang w:val="vi-VN"/>
        </w:rPr>
      </w:pPr>
      <w:r w:rsidRPr="00E5502A">
        <w:rPr>
          <w:bCs/>
          <w:lang w:val="vi-VN"/>
        </w:rPr>
        <w:lastRenderedPageBreak/>
        <w:drawing>
          <wp:inline distT="0" distB="0" distL="0" distR="0" wp14:anchorId="5C03AD04" wp14:editId="340A4395">
            <wp:extent cx="5943600" cy="2967990"/>
            <wp:effectExtent l="0" t="0" r="0" b="3810"/>
            <wp:docPr id="33773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37147" name=""/>
                    <pic:cNvPicPr/>
                  </pic:nvPicPr>
                  <pic:blipFill>
                    <a:blip r:embed="rId38"/>
                    <a:stretch>
                      <a:fillRect/>
                    </a:stretch>
                  </pic:blipFill>
                  <pic:spPr>
                    <a:xfrm>
                      <a:off x="0" y="0"/>
                      <a:ext cx="5943600" cy="2967990"/>
                    </a:xfrm>
                    <a:prstGeom prst="rect">
                      <a:avLst/>
                    </a:prstGeom>
                  </pic:spPr>
                </pic:pic>
              </a:graphicData>
            </a:graphic>
          </wp:inline>
        </w:drawing>
      </w:r>
    </w:p>
    <w:p w14:paraId="75432CE0" w14:textId="77777777" w:rsidR="00264171" w:rsidRDefault="00264171" w:rsidP="00E5502A">
      <w:pPr>
        <w:rPr>
          <w:bCs/>
          <w:lang w:val="vi-VN"/>
        </w:rPr>
      </w:pPr>
    </w:p>
    <w:p w14:paraId="62EF8B60" w14:textId="357BDCBD" w:rsidR="00264171" w:rsidRDefault="00264171" w:rsidP="00E5502A">
      <w:pPr>
        <w:rPr>
          <w:bCs/>
          <w:lang w:val="vi-VN"/>
        </w:rPr>
      </w:pPr>
      <w:r w:rsidRPr="00264171">
        <w:rPr>
          <w:bCs/>
          <w:lang w:val="vi-VN"/>
        </w:rPr>
        <w:drawing>
          <wp:inline distT="0" distB="0" distL="0" distR="0" wp14:anchorId="6BD01174" wp14:editId="10741261">
            <wp:extent cx="5943600" cy="3483610"/>
            <wp:effectExtent l="0" t="0" r="0" b="2540"/>
            <wp:docPr id="171683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6874" name=""/>
                    <pic:cNvPicPr/>
                  </pic:nvPicPr>
                  <pic:blipFill>
                    <a:blip r:embed="rId39"/>
                    <a:stretch>
                      <a:fillRect/>
                    </a:stretch>
                  </pic:blipFill>
                  <pic:spPr>
                    <a:xfrm>
                      <a:off x="0" y="0"/>
                      <a:ext cx="5943600" cy="3483610"/>
                    </a:xfrm>
                    <a:prstGeom prst="rect">
                      <a:avLst/>
                    </a:prstGeom>
                  </pic:spPr>
                </pic:pic>
              </a:graphicData>
            </a:graphic>
          </wp:inline>
        </w:drawing>
      </w:r>
    </w:p>
    <w:p w14:paraId="3FCCB022" w14:textId="2D1D9526" w:rsidR="00E5502A" w:rsidRPr="00E5502A" w:rsidRDefault="00E5502A" w:rsidP="00E5502A">
      <w:pPr>
        <w:rPr>
          <w:bCs/>
          <w:lang w:val="vi-VN"/>
        </w:rPr>
      </w:pPr>
      <w:r w:rsidRPr="00E5502A">
        <w:rPr>
          <w:bCs/>
          <w:lang w:val="vi-VN"/>
        </w:rPr>
        <w:t>========== CẤU HÌNH VTP &amp; VLAN (TRÊN CÁC SWITCH) ==========</w:t>
      </w:r>
    </w:p>
    <w:p w14:paraId="2A8DD17C" w14:textId="77777777" w:rsidR="00E5502A" w:rsidRPr="00E5502A" w:rsidRDefault="00E5502A" w:rsidP="00E5502A">
      <w:pPr>
        <w:rPr>
          <w:bCs/>
          <w:lang w:val="vi-VN"/>
        </w:rPr>
      </w:pPr>
    </w:p>
    <w:p w14:paraId="1DAA4051" w14:textId="77777777" w:rsidR="00E5502A" w:rsidRPr="00E5502A" w:rsidRDefault="00E5502A" w:rsidP="00E5502A">
      <w:pPr>
        <w:rPr>
          <w:bCs/>
          <w:lang w:val="vi-VN"/>
        </w:rPr>
      </w:pPr>
      <w:r w:rsidRPr="00E5502A">
        <w:rPr>
          <w:bCs/>
          <w:lang w:val="vi-VN"/>
        </w:rPr>
        <w:t>! 1. Cấu hình SW_SERVER (VTP Server)</w:t>
      </w:r>
    </w:p>
    <w:p w14:paraId="277214BB" w14:textId="77777777" w:rsidR="00E5502A" w:rsidRPr="00E5502A" w:rsidRDefault="00E5502A" w:rsidP="00E5502A">
      <w:pPr>
        <w:rPr>
          <w:bCs/>
          <w:lang w:val="vi-VN"/>
        </w:rPr>
      </w:pPr>
      <w:r w:rsidRPr="00E5502A">
        <w:rPr>
          <w:bCs/>
          <w:lang w:val="vi-VN"/>
        </w:rPr>
        <w:t>enable</w:t>
      </w:r>
    </w:p>
    <w:p w14:paraId="5E921157" w14:textId="77777777" w:rsidR="00E5502A" w:rsidRPr="00E5502A" w:rsidRDefault="00E5502A" w:rsidP="00E5502A">
      <w:pPr>
        <w:rPr>
          <w:bCs/>
          <w:lang w:val="vi-VN"/>
        </w:rPr>
      </w:pPr>
      <w:r w:rsidRPr="00E5502A">
        <w:rPr>
          <w:bCs/>
          <w:lang w:val="vi-VN"/>
        </w:rPr>
        <w:t>configure terminal</w:t>
      </w:r>
    </w:p>
    <w:p w14:paraId="24B0146B" w14:textId="77777777" w:rsidR="00E5502A" w:rsidRPr="00E5502A" w:rsidRDefault="00E5502A" w:rsidP="00E5502A">
      <w:pPr>
        <w:rPr>
          <w:bCs/>
          <w:lang w:val="vi-VN"/>
        </w:rPr>
      </w:pPr>
      <w:r w:rsidRPr="00E5502A">
        <w:rPr>
          <w:bCs/>
          <w:lang w:val="vi-VN"/>
        </w:rPr>
        <w:lastRenderedPageBreak/>
        <w:t>vtp domain Lab5</w:t>
      </w:r>
    </w:p>
    <w:p w14:paraId="120C103C" w14:textId="77777777" w:rsidR="00E5502A" w:rsidRPr="00E5502A" w:rsidRDefault="00E5502A" w:rsidP="00E5502A">
      <w:pPr>
        <w:rPr>
          <w:bCs/>
          <w:lang w:val="vi-VN"/>
        </w:rPr>
      </w:pPr>
      <w:r w:rsidRPr="00E5502A">
        <w:rPr>
          <w:bCs/>
          <w:lang w:val="vi-VN"/>
        </w:rPr>
        <w:t>vtp password 12344321</w:t>
      </w:r>
    </w:p>
    <w:p w14:paraId="73D78C95" w14:textId="77777777" w:rsidR="00E5502A" w:rsidRPr="00E5502A" w:rsidRDefault="00E5502A" w:rsidP="00E5502A">
      <w:pPr>
        <w:rPr>
          <w:bCs/>
          <w:lang w:val="vi-VN"/>
        </w:rPr>
      </w:pPr>
      <w:r w:rsidRPr="00E5502A">
        <w:rPr>
          <w:bCs/>
          <w:lang w:val="vi-VN"/>
        </w:rPr>
        <w:t>vtp mode server</w:t>
      </w:r>
    </w:p>
    <w:p w14:paraId="2F393893" w14:textId="77777777" w:rsidR="00E5502A" w:rsidRPr="00E5502A" w:rsidRDefault="00E5502A" w:rsidP="00E5502A">
      <w:pPr>
        <w:rPr>
          <w:bCs/>
          <w:lang w:val="vi-VN"/>
        </w:rPr>
      </w:pPr>
      <w:r w:rsidRPr="00E5502A">
        <w:rPr>
          <w:bCs/>
          <w:lang w:val="vi-VN"/>
        </w:rPr>
        <w:t>vlan 2</w:t>
      </w:r>
    </w:p>
    <w:p w14:paraId="413C3066" w14:textId="77777777" w:rsidR="00E5502A" w:rsidRPr="00E5502A" w:rsidRDefault="00E5502A" w:rsidP="00E5502A">
      <w:pPr>
        <w:rPr>
          <w:bCs/>
          <w:lang w:val="vi-VN"/>
        </w:rPr>
      </w:pPr>
      <w:r w:rsidRPr="00E5502A">
        <w:rPr>
          <w:bCs/>
          <w:lang w:val="vi-VN"/>
        </w:rPr>
        <w:t xml:space="preserve"> name Lan2</w:t>
      </w:r>
    </w:p>
    <w:p w14:paraId="3D19A075" w14:textId="77777777" w:rsidR="00E5502A" w:rsidRPr="00E5502A" w:rsidRDefault="00E5502A" w:rsidP="00E5502A">
      <w:pPr>
        <w:rPr>
          <w:bCs/>
          <w:lang w:val="vi-VN"/>
        </w:rPr>
      </w:pPr>
      <w:r w:rsidRPr="00E5502A">
        <w:rPr>
          <w:bCs/>
          <w:lang w:val="vi-VN"/>
        </w:rPr>
        <w:t>vlan 3</w:t>
      </w:r>
    </w:p>
    <w:p w14:paraId="1B2D7575" w14:textId="77777777" w:rsidR="00E5502A" w:rsidRPr="00E5502A" w:rsidRDefault="00E5502A" w:rsidP="00E5502A">
      <w:pPr>
        <w:rPr>
          <w:bCs/>
          <w:lang w:val="vi-VN"/>
        </w:rPr>
      </w:pPr>
      <w:r w:rsidRPr="00E5502A">
        <w:rPr>
          <w:bCs/>
          <w:lang w:val="vi-VN"/>
        </w:rPr>
        <w:t xml:space="preserve"> name Lan3</w:t>
      </w:r>
    </w:p>
    <w:p w14:paraId="39FFD1E3" w14:textId="77777777" w:rsidR="00E5502A" w:rsidRPr="00E5502A" w:rsidRDefault="00E5502A" w:rsidP="00E5502A">
      <w:pPr>
        <w:rPr>
          <w:bCs/>
          <w:lang w:val="vi-VN"/>
        </w:rPr>
      </w:pPr>
      <w:r w:rsidRPr="00E5502A">
        <w:rPr>
          <w:bCs/>
          <w:lang w:val="vi-VN"/>
        </w:rPr>
        <w:t>exit</w:t>
      </w:r>
    </w:p>
    <w:p w14:paraId="2623B6C7" w14:textId="77777777" w:rsidR="00E5502A" w:rsidRPr="00E5502A" w:rsidRDefault="00E5502A" w:rsidP="00E5502A">
      <w:pPr>
        <w:rPr>
          <w:bCs/>
          <w:lang w:val="vi-VN"/>
        </w:rPr>
      </w:pPr>
      <w:r w:rsidRPr="00E5502A">
        <w:rPr>
          <w:bCs/>
          <w:lang w:val="vi-VN"/>
        </w:rPr>
        <w:t>! Chú ý: Bắt buộc cấu hình encapsulation dot1q trước mode trunk (Đặc thù IOL)</w:t>
      </w:r>
    </w:p>
    <w:p w14:paraId="4327A471" w14:textId="77777777" w:rsidR="00E5502A" w:rsidRPr="00E5502A" w:rsidRDefault="00E5502A" w:rsidP="00E5502A">
      <w:pPr>
        <w:rPr>
          <w:bCs/>
          <w:lang w:val="vi-VN"/>
        </w:rPr>
      </w:pPr>
      <w:r w:rsidRPr="00E5502A">
        <w:rPr>
          <w:bCs/>
          <w:lang w:val="vi-VN"/>
        </w:rPr>
        <w:t>interface range e0/0, e0/2</w:t>
      </w:r>
    </w:p>
    <w:p w14:paraId="62DC6D13" w14:textId="77777777" w:rsidR="00E5502A" w:rsidRPr="00E5502A" w:rsidRDefault="00E5502A" w:rsidP="00E5502A">
      <w:pPr>
        <w:rPr>
          <w:bCs/>
          <w:lang w:val="vi-VN"/>
        </w:rPr>
      </w:pPr>
      <w:r w:rsidRPr="00E5502A">
        <w:rPr>
          <w:bCs/>
          <w:lang w:val="vi-VN"/>
        </w:rPr>
        <w:t xml:space="preserve"> switchport trunk encapsulation dot1q</w:t>
      </w:r>
    </w:p>
    <w:p w14:paraId="3D514C91" w14:textId="77777777" w:rsidR="00E5502A" w:rsidRPr="00E5502A" w:rsidRDefault="00E5502A" w:rsidP="00E5502A">
      <w:pPr>
        <w:rPr>
          <w:bCs/>
          <w:lang w:val="vi-VN"/>
        </w:rPr>
      </w:pPr>
      <w:r w:rsidRPr="00E5502A">
        <w:rPr>
          <w:bCs/>
          <w:lang w:val="vi-VN"/>
        </w:rPr>
        <w:t xml:space="preserve"> switchport mode trunk</w:t>
      </w:r>
    </w:p>
    <w:p w14:paraId="72F32845" w14:textId="77777777" w:rsidR="00E5502A" w:rsidRPr="00E5502A" w:rsidRDefault="00E5502A" w:rsidP="00E5502A">
      <w:pPr>
        <w:rPr>
          <w:bCs/>
          <w:lang w:val="vi-VN"/>
        </w:rPr>
      </w:pPr>
      <w:r w:rsidRPr="00E5502A">
        <w:rPr>
          <w:bCs/>
          <w:lang w:val="vi-VN"/>
        </w:rPr>
        <w:t xml:space="preserve"> no shutdown</w:t>
      </w:r>
    </w:p>
    <w:p w14:paraId="755CD7D9" w14:textId="77777777" w:rsidR="00E5502A" w:rsidRPr="00E5502A" w:rsidRDefault="00E5502A" w:rsidP="00E5502A">
      <w:pPr>
        <w:rPr>
          <w:bCs/>
          <w:lang w:val="vi-VN"/>
        </w:rPr>
      </w:pPr>
      <w:r w:rsidRPr="00E5502A">
        <w:rPr>
          <w:bCs/>
          <w:lang w:val="vi-VN"/>
        </w:rPr>
        <w:t>exit</w:t>
      </w:r>
    </w:p>
    <w:p w14:paraId="05D1988C" w14:textId="77777777" w:rsidR="00E5502A" w:rsidRPr="00E5502A" w:rsidRDefault="00E5502A" w:rsidP="00E5502A">
      <w:pPr>
        <w:rPr>
          <w:bCs/>
          <w:lang w:val="vi-VN"/>
        </w:rPr>
      </w:pPr>
    </w:p>
    <w:p w14:paraId="54D5D7F3" w14:textId="77777777" w:rsidR="00E5502A" w:rsidRPr="00E5502A" w:rsidRDefault="00E5502A" w:rsidP="00E5502A">
      <w:pPr>
        <w:rPr>
          <w:bCs/>
          <w:lang w:val="vi-VN"/>
        </w:rPr>
      </w:pPr>
      <w:r w:rsidRPr="00E5502A">
        <w:rPr>
          <w:bCs/>
          <w:lang w:val="vi-VN"/>
        </w:rPr>
        <w:t>! 2. Cấu hình SW_CL (VTP Client)</w:t>
      </w:r>
    </w:p>
    <w:p w14:paraId="2ACA5BBF" w14:textId="77777777" w:rsidR="00E5502A" w:rsidRPr="00E5502A" w:rsidRDefault="00E5502A" w:rsidP="00E5502A">
      <w:pPr>
        <w:rPr>
          <w:bCs/>
          <w:lang w:val="vi-VN"/>
        </w:rPr>
      </w:pPr>
      <w:r w:rsidRPr="00E5502A">
        <w:rPr>
          <w:bCs/>
          <w:lang w:val="vi-VN"/>
        </w:rPr>
        <w:t>enable</w:t>
      </w:r>
    </w:p>
    <w:p w14:paraId="302E7964" w14:textId="77777777" w:rsidR="00E5502A" w:rsidRPr="00E5502A" w:rsidRDefault="00E5502A" w:rsidP="00E5502A">
      <w:pPr>
        <w:rPr>
          <w:bCs/>
          <w:lang w:val="vi-VN"/>
        </w:rPr>
      </w:pPr>
      <w:r w:rsidRPr="00E5502A">
        <w:rPr>
          <w:bCs/>
          <w:lang w:val="vi-VN"/>
        </w:rPr>
        <w:t>configure terminal</w:t>
      </w:r>
    </w:p>
    <w:p w14:paraId="01F3C45A" w14:textId="77777777" w:rsidR="00E5502A" w:rsidRPr="00E5502A" w:rsidRDefault="00E5502A" w:rsidP="00E5502A">
      <w:pPr>
        <w:rPr>
          <w:bCs/>
          <w:lang w:val="vi-VN"/>
        </w:rPr>
      </w:pPr>
      <w:r w:rsidRPr="00E5502A">
        <w:rPr>
          <w:bCs/>
          <w:lang w:val="vi-VN"/>
        </w:rPr>
        <w:t>vtp domain Lab5</w:t>
      </w:r>
    </w:p>
    <w:p w14:paraId="7FC06E0F" w14:textId="77777777" w:rsidR="00E5502A" w:rsidRPr="00E5502A" w:rsidRDefault="00E5502A" w:rsidP="00E5502A">
      <w:pPr>
        <w:rPr>
          <w:bCs/>
          <w:lang w:val="vi-VN"/>
        </w:rPr>
      </w:pPr>
      <w:r w:rsidRPr="00E5502A">
        <w:rPr>
          <w:bCs/>
          <w:lang w:val="vi-VN"/>
        </w:rPr>
        <w:t>vtp password 12344321</w:t>
      </w:r>
    </w:p>
    <w:p w14:paraId="144B2C97" w14:textId="77777777" w:rsidR="00E5502A" w:rsidRPr="00E5502A" w:rsidRDefault="00E5502A" w:rsidP="00E5502A">
      <w:pPr>
        <w:rPr>
          <w:bCs/>
          <w:lang w:val="vi-VN"/>
        </w:rPr>
      </w:pPr>
      <w:r w:rsidRPr="00E5502A">
        <w:rPr>
          <w:bCs/>
          <w:lang w:val="vi-VN"/>
        </w:rPr>
        <w:t>vtp mode client</w:t>
      </w:r>
    </w:p>
    <w:p w14:paraId="22FA6011" w14:textId="77777777" w:rsidR="00E5502A" w:rsidRPr="00E5502A" w:rsidRDefault="00E5502A" w:rsidP="00E5502A">
      <w:pPr>
        <w:rPr>
          <w:bCs/>
          <w:lang w:val="vi-VN"/>
        </w:rPr>
      </w:pPr>
      <w:r w:rsidRPr="00E5502A">
        <w:rPr>
          <w:bCs/>
          <w:lang w:val="vi-VN"/>
        </w:rPr>
        <w:t>! Đợi đồng bộ VLAN từ Server, sau đó gán cổng access</w:t>
      </w:r>
    </w:p>
    <w:p w14:paraId="7A444364" w14:textId="77777777" w:rsidR="00E5502A" w:rsidRPr="00E5502A" w:rsidRDefault="00E5502A" w:rsidP="00E5502A">
      <w:pPr>
        <w:rPr>
          <w:bCs/>
          <w:lang w:val="vi-VN"/>
        </w:rPr>
      </w:pPr>
      <w:r w:rsidRPr="00E5502A">
        <w:rPr>
          <w:bCs/>
          <w:lang w:val="vi-VN"/>
        </w:rPr>
        <w:t>interface e2/0</w:t>
      </w:r>
    </w:p>
    <w:p w14:paraId="27DA3DA7" w14:textId="77777777" w:rsidR="00E5502A" w:rsidRPr="00E5502A" w:rsidRDefault="00E5502A" w:rsidP="00E5502A">
      <w:pPr>
        <w:rPr>
          <w:bCs/>
          <w:lang w:val="vi-VN"/>
        </w:rPr>
      </w:pPr>
      <w:r w:rsidRPr="00E5502A">
        <w:rPr>
          <w:bCs/>
          <w:lang w:val="vi-VN"/>
        </w:rPr>
        <w:t xml:space="preserve"> switchport mode access</w:t>
      </w:r>
    </w:p>
    <w:p w14:paraId="7A7BFFEA" w14:textId="77777777" w:rsidR="00E5502A" w:rsidRPr="00E5502A" w:rsidRDefault="00E5502A" w:rsidP="00E5502A">
      <w:pPr>
        <w:rPr>
          <w:bCs/>
          <w:lang w:val="vi-VN"/>
        </w:rPr>
      </w:pPr>
      <w:r w:rsidRPr="00E5502A">
        <w:rPr>
          <w:bCs/>
          <w:lang w:val="vi-VN"/>
        </w:rPr>
        <w:t xml:space="preserve"> switchport access vlan 2</w:t>
      </w:r>
    </w:p>
    <w:p w14:paraId="0215A275" w14:textId="77777777" w:rsidR="00E5502A" w:rsidRPr="00E5502A" w:rsidRDefault="00E5502A" w:rsidP="00E5502A">
      <w:pPr>
        <w:rPr>
          <w:bCs/>
          <w:lang w:val="vi-VN"/>
        </w:rPr>
      </w:pPr>
      <w:r w:rsidRPr="00E5502A">
        <w:rPr>
          <w:bCs/>
          <w:lang w:val="vi-VN"/>
        </w:rPr>
        <w:t xml:space="preserve"> no shutdown</w:t>
      </w:r>
    </w:p>
    <w:p w14:paraId="13060C18" w14:textId="77777777" w:rsidR="00E5502A" w:rsidRPr="00E5502A" w:rsidRDefault="00E5502A" w:rsidP="00E5502A">
      <w:pPr>
        <w:rPr>
          <w:bCs/>
          <w:lang w:val="vi-VN"/>
        </w:rPr>
      </w:pPr>
      <w:r w:rsidRPr="00E5502A">
        <w:rPr>
          <w:bCs/>
          <w:lang w:val="vi-VN"/>
        </w:rPr>
        <w:t>interface e3/0</w:t>
      </w:r>
    </w:p>
    <w:p w14:paraId="6A0AA0ED" w14:textId="77777777" w:rsidR="00E5502A" w:rsidRPr="00E5502A" w:rsidRDefault="00E5502A" w:rsidP="00E5502A">
      <w:pPr>
        <w:rPr>
          <w:bCs/>
          <w:lang w:val="vi-VN"/>
        </w:rPr>
      </w:pPr>
      <w:r w:rsidRPr="00E5502A">
        <w:rPr>
          <w:bCs/>
          <w:lang w:val="vi-VN"/>
        </w:rPr>
        <w:t xml:space="preserve"> switchport mode access</w:t>
      </w:r>
    </w:p>
    <w:p w14:paraId="34CC9B62" w14:textId="77777777" w:rsidR="00E5502A" w:rsidRPr="00E5502A" w:rsidRDefault="00E5502A" w:rsidP="00E5502A">
      <w:pPr>
        <w:rPr>
          <w:bCs/>
          <w:lang w:val="vi-VN"/>
        </w:rPr>
      </w:pPr>
      <w:r w:rsidRPr="00E5502A">
        <w:rPr>
          <w:bCs/>
          <w:lang w:val="vi-VN"/>
        </w:rPr>
        <w:lastRenderedPageBreak/>
        <w:t xml:space="preserve"> switchport access vlan 3</w:t>
      </w:r>
    </w:p>
    <w:p w14:paraId="2871DF09" w14:textId="77777777" w:rsidR="00E5502A" w:rsidRPr="00E5502A" w:rsidRDefault="00E5502A" w:rsidP="00E5502A">
      <w:pPr>
        <w:rPr>
          <w:bCs/>
          <w:lang w:val="vi-VN"/>
        </w:rPr>
      </w:pPr>
      <w:r w:rsidRPr="00E5502A">
        <w:rPr>
          <w:bCs/>
          <w:lang w:val="vi-VN"/>
        </w:rPr>
        <w:t xml:space="preserve"> no shutdown</w:t>
      </w:r>
    </w:p>
    <w:p w14:paraId="33862D58" w14:textId="77777777" w:rsidR="00E5502A" w:rsidRPr="00E5502A" w:rsidRDefault="00E5502A" w:rsidP="00E5502A">
      <w:pPr>
        <w:rPr>
          <w:bCs/>
          <w:lang w:val="vi-VN"/>
        </w:rPr>
      </w:pPr>
      <w:r w:rsidRPr="00E5502A">
        <w:rPr>
          <w:bCs/>
          <w:lang w:val="vi-VN"/>
        </w:rPr>
        <w:t>! Cổng uplink</w:t>
      </w:r>
    </w:p>
    <w:p w14:paraId="3D8650FA" w14:textId="77777777" w:rsidR="00E5502A" w:rsidRPr="00E5502A" w:rsidRDefault="00E5502A" w:rsidP="00E5502A">
      <w:pPr>
        <w:rPr>
          <w:bCs/>
          <w:lang w:val="vi-VN"/>
        </w:rPr>
      </w:pPr>
      <w:r w:rsidRPr="00E5502A">
        <w:rPr>
          <w:bCs/>
          <w:lang w:val="vi-VN"/>
        </w:rPr>
        <w:t>interface e0/0</w:t>
      </w:r>
    </w:p>
    <w:p w14:paraId="64DD4FA6" w14:textId="77777777" w:rsidR="00E5502A" w:rsidRPr="00E5502A" w:rsidRDefault="00E5502A" w:rsidP="00E5502A">
      <w:pPr>
        <w:rPr>
          <w:bCs/>
          <w:lang w:val="vi-VN"/>
        </w:rPr>
      </w:pPr>
      <w:r w:rsidRPr="00E5502A">
        <w:rPr>
          <w:bCs/>
          <w:lang w:val="vi-VN"/>
        </w:rPr>
        <w:t xml:space="preserve"> switchport trunk encapsulation dot1q</w:t>
      </w:r>
    </w:p>
    <w:p w14:paraId="1945826D" w14:textId="77777777" w:rsidR="00E5502A" w:rsidRPr="00E5502A" w:rsidRDefault="00E5502A" w:rsidP="00E5502A">
      <w:pPr>
        <w:rPr>
          <w:bCs/>
          <w:lang w:val="vi-VN"/>
        </w:rPr>
      </w:pPr>
      <w:r w:rsidRPr="00E5502A">
        <w:rPr>
          <w:bCs/>
          <w:lang w:val="vi-VN"/>
        </w:rPr>
        <w:t xml:space="preserve"> switchport mode trunk</w:t>
      </w:r>
    </w:p>
    <w:p w14:paraId="1AA95163" w14:textId="77777777" w:rsidR="00E5502A" w:rsidRPr="00E5502A" w:rsidRDefault="00E5502A" w:rsidP="00E5502A">
      <w:pPr>
        <w:rPr>
          <w:bCs/>
          <w:lang w:val="vi-VN"/>
        </w:rPr>
      </w:pPr>
      <w:r w:rsidRPr="00E5502A">
        <w:rPr>
          <w:bCs/>
          <w:lang w:val="vi-VN"/>
        </w:rPr>
        <w:t xml:space="preserve"> no shutdown</w:t>
      </w:r>
    </w:p>
    <w:p w14:paraId="6CA408DF" w14:textId="77777777" w:rsidR="00E5502A" w:rsidRPr="00E5502A" w:rsidRDefault="00E5502A" w:rsidP="00E5502A">
      <w:pPr>
        <w:rPr>
          <w:bCs/>
          <w:lang w:val="vi-VN"/>
        </w:rPr>
      </w:pPr>
      <w:r w:rsidRPr="00E5502A">
        <w:rPr>
          <w:bCs/>
          <w:lang w:val="vi-VN"/>
        </w:rPr>
        <w:t>exit</w:t>
      </w:r>
    </w:p>
    <w:p w14:paraId="6BF53EE8" w14:textId="77777777" w:rsidR="00E5502A" w:rsidRPr="00E5502A" w:rsidRDefault="00E5502A" w:rsidP="00E5502A">
      <w:pPr>
        <w:rPr>
          <w:bCs/>
          <w:lang w:val="vi-VN"/>
        </w:rPr>
      </w:pPr>
    </w:p>
    <w:p w14:paraId="3A7B39B3" w14:textId="77777777" w:rsidR="00E5502A" w:rsidRPr="00E5502A" w:rsidRDefault="00E5502A" w:rsidP="00E5502A">
      <w:pPr>
        <w:rPr>
          <w:bCs/>
          <w:lang w:val="vi-VN"/>
        </w:rPr>
      </w:pPr>
      <w:r w:rsidRPr="00E5502A">
        <w:rPr>
          <w:bCs/>
          <w:lang w:val="vi-VN"/>
        </w:rPr>
        <w:t>========== CẤU HÌNH ĐỊNH TUYẾN, DHCP VÀ ACL ==========</w:t>
      </w:r>
    </w:p>
    <w:p w14:paraId="246165C4" w14:textId="77777777" w:rsidR="00E5502A" w:rsidRPr="00E5502A" w:rsidRDefault="00E5502A" w:rsidP="00E5502A">
      <w:pPr>
        <w:rPr>
          <w:bCs/>
          <w:lang w:val="vi-VN"/>
        </w:rPr>
      </w:pPr>
    </w:p>
    <w:p w14:paraId="4789CC98" w14:textId="77777777" w:rsidR="00E5502A" w:rsidRPr="00E5502A" w:rsidRDefault="00E5502A" w:rsidP="00E5502A">
      <w:pPr>
        <w:rPr>
          <w:bCs/>
          <w:lang w:val="vi-VN"/>
        </w:rPr>
      </w:pPr>
      <w:r w:rsidRPr="00E5502A">
        <w:rPr>
          <w:bCs/>
          <w:lang w:val="vi-VN"/>
        </w:rPr>
        <w:t>! 3. Cấu hình R1 (Router-on-a-stick, DHCP, RIP, ACL)</w:t>
      </w:r>
    </w:p>
    <w:p w14:paraId="0C7ACC7F" w14:textId="77777777" w:rsidR="00E5502A" w:rsidRPr="00E5502A" w:rsidRDefault="00E5502A" w:rsidP="00E5502A">
      <w:pPr>
        <w:rPr>
          <w:bCs/>
          <w:lang w:val="vi-VN"/>
        </w:rPr>
      </w:pPr>
      <w:r w:rsidRPr="00E5502A">
        <w:rPr>
          <w:bCs/>
          <w:lang w:val="vi-VN"/>
        </w:rPr>
        <w:t>enable</w:t>
      </w:r>
    </w:p>
    <w:p w14:paraId="5E03DF7A" w14:textId="77777777" w:rsidR="00E5502A" w:rsidRPr="00E5502A" w:rsidRDefault="00E5502A" w:rsidP="00E5502A">
      <w:pPr>
        <w:rPr>
          <w:bCs/>
          <w:lang w:val="vi-VN"/>
        </w:rPr>
      </w:pPr>
      <w:r w:rsidRPr="00E5502A">
        <w:rPr>
          <w:bCs/>
          <w:lang w:val="vi-VN"/>
        </w:rPr>
        <w:t>configure terminal</w:t>
      </w:r>
    </w:p>
    <w:p w14:paraId="55A14620" w14:textId="77777777" w:rsidR="00E5502A" w:rsidRPr="00E5502A" w:rsidRDefault="00E5502A" w:rsidP="00E5502A">
      <w:pPr>
        <w:rPr>
          <w:bCs/>
          <w:lang w:val="vi-VN"/>
        </w:rPr>
      </w:pPr>
      <w:r w:rsidRPr="00E5502A">
        <w:rPr>
          <w:bCs/>
          <w:lang w:val="vi-VN"/>
        </w:rPr>
        <w:t>no ip cef</w:t>
      </w:r>
    </w:p>
    <w:p w14:paraId="270C2EAA" w14:textId="77777777" w:rsidR="00E5502A" w:rsidRPr="00E5502A" w:rsidRDefault="00E5502A" w:rsidP="00E5502A">
      <w:pPr>
        <w:rPr>
          <w:bCs/>
          <w:lang w:val="vi-VN"/>
        </w:rPr>
      </w:pPr>
    </w:p>
    <w:p w14:paraId="1966FEF6" w14:textId="77777777" w:rsidR="00E5502A" w:rsidRPr="00E5502A" w:rsidRDefault="00E5502A" w:rsidP="00E5502A">
      <w:pPr>
        <w:rPr>
          <w:bCs/>
          <w:lang w:val="vi-VN"/>
        </w:rPr>
      </w:pPr>
      <w:r w:rsidRPr="00E5502A">
        <w:rPr>
          <w:bCs/>
          <w:lang w:val="vi-VN"/>
        </w:rPr>
        <w:t>! Cấu hình DHCP Server cho các mạng</w:t>
      </w:r>
    </w:p>
    <w:p w14:paraId="1F4FD69F" w14:textId="77777777" w:rsidR="00E5502A" w:rsidRPr="00E5502A" w:rsidRDefault="00E5502A" w:rsidP="00E5502A">
      <w:pPr>
        <w:rPr>
          <w:bCs/>
          <w:lang w:val="vi-VN"/>
        </w:rPr>
      </w:pPr>
      <w:r w:rsidRPr="00E5502A">
        <w:rPr>
          <w:bCs/>
          <w:lang w:val="vi-VN"/>
        </w:rPr>
        <w:t>ip dhcp pool VLAN2</w:t>
      </w:r>
    </w:p>
    <w:p w14:paraId="54E94E87" w14:textId="77777777" w:rsidR="00E5502A" w:rsidRPr="00E5502A" w:rsidRDefault="00E5502A" w:rsidP="00E5502A">
      <w:pPr>
        <w:rPr>
          <w:bCs/>
          <w:lang w:val="vi-VN"/>
        </w:rPr>
      </w:pPr>
      <w:r w:rsidRPr="00E5502A">
        <w:rPr>
          <w:bCs/>
          <w:lang w:val="vi-VN"/>
        </w:rPr>
        <w:t xml:space="preserve"> network 192.168.2.0 255.255.255.0</w:t>
      </w:r>
    </w:p>
    <w:p w14:paraId="157676CC" w14:textId="77777777" w:rsidR="00E5502A" w:rsidRPr="00E5502A" w:rsidRDefault="00E5502A" w:rsidP="00E5502A">
      <w:pPr>
        <w:rPr>
          <w:bCs/>
          <w:lang w:val="vi-VN"/>
        </w:rPr>
      </w:pPr>
      <w:r w:rsidRPr="00E5502A">
        <w:rPr>
          <w:bCs/>
          <w:lang w:val="vi-VN"/>
        </w:rPr>
        <w:t xml:space="preserve"> default-router 192.168.2.1</w:t>
      </w:r>
    </w:p>
    <w:p w14:paraId="7CB83D35" w14:textId="77777777" w:rsidR="00E5502A" w:rsidRPr="00E5502A" w:rsidRDefault="00E5502A" w:rsidP="00E5502A">
      <w:pPr>
        <w:rPr>
          <w:bCs/>
          <w:lang w:val="vi-VN"/>
        </w:rPr>
      </w:pPr>
      <w:r w:rsidRPr="00E5502A">
        <w:rPr>
          <w:bCs/>
          <w:lang w:val="vi-VN"/>
        </w:rPr>
        <w:t>ip dhcp pool VLAN3</w:t>
      </w:r>
    </w:p>
    <w:p w14:paraId="431116EF" w14:textId="77777777" w:rsidR="00E5502A" w:rsidRPr="00E5502A" w:rsidRDefault="00E5502A" w:rsidP="00E5502A">
      <w:pPr>
        <w:rPr>
          <w:bCs/>
          <w:lang w:val="vi-VN"/>
        </w:rPr>
      </w:pPr>
      <w:r w:rsidRPr="00E5502A">
        <w:rPr>
          <w:bCs/>
          <w:lang w:val="vi-VN"/>
        </w:rPr>
        <w:t xml:space="preserve"> network 192.168.3.0 255.255.255.0</w:t>
      </w:r>
    </w:p>
    <w:p w14:paraId="01A9B242" w14:textId="77777777" w:rsidR="00E5502A" w:rsidRPr="00E5502A" w:rsidRDefault="00E5502A" w:rsidP="00E5502A">
      <w:pPr>
        <w:rPr>
          <w:bCs/>
          <w:lang w:val="vi-VN"/>
        </w:rPr>
      </w:pPr>
      <w:r w:rsidRPr="00E5502A">
        <w:rPr>
          <w:bCs/>
          <w:lang w:val="vi-VN"/>
        </w:rPr>
        <w:t xml:space="preserve"> default-router 192.168.3.1</w:t>
      </w:r>
    </w:p>
    <w:p w14:paraId="662842E0" w14:textId="77777777" w:rsidR="00E5502A" w:rsidRPr="00E5502A" w:rsidRDefault="00E5502A" w:rsidP="00E5502A">
      <w:pPr>
        <w:rPr>
          <w:bCs/>
          <w:lang w:val="vi-VN"/>
        </w:rPr>
      </w:pPr>
      <w:r w:rsidRPr="00E5502A">
        <w:rPr>
          <w:bCs/>
          <w:lang w:val="vi-VN"/>
        </w:rPr>
        <w:t>ip dhcp pool NET100</w:t>
      </w:r>
    </w:p>
    <w:p w14:paraId="319A6E5C" w14:textId="77777777" w:rsidR="00E5502A" w:rsidRPr="00E5502A" w:rsidRDefault="00E5502A" w:rsidP="00E5502A">
      <w:pPr>
        <w:rPr>
          <w:bCs/>
          <w:lang w:val="vi-VN"/>
        </w:rPr>
      </w:pPr>
      <w:r w:rsidRPr="00E5502A">
        <w:rPr>
          <w:bCs/>
          <w:lang w:val="vi-VN"/>
        </w:rPr>
        <w:t xml:space="preserve"> network 192.168.100.0 255.255.255.0</w:t>
      </w:r>
    </w:p>
    <w:p w14:paraId="0C887C58" w14:textId="77777777" w:rsidR="00E5502A" w:rsidRPr="00E5502A" w:rsidRDefault="00E5502A" w:rsidP="00E5502A">
      <w:pPr>
        <w:rPr>
          <w:bCs/>
          <w:lang w:val="vi-VN"/>
        </w:rPr>
      </w:pPr>
      <w:r w:rsidRPr="00E5502A">
        <w:rPr>
          <w:bCs/>
          <w:lang w:val="vi-VN"/>
        </w:rPr>
        <w:t xml:space="preserve"> default-router 192.168.100.1</w:t>
      </w:r>
    </w:p>
    <w:p w14:paraId="6B16E2EE" w14:textId="77777777" w:rsidR="00E5502A" w:rsidRPr="00E5502A" w:rsidRDefault="00E5502A" w:rsidP="00E5502A">
      <w:pPr>
        <w:rPr>
          <w:bCs/>
          <w:lang w:val="vi-VN"/>
        </w:rPr>
      </w:pPr>
    </w:p>
    <w:p w14:paraId="680CAFAE" w14:textId="77777777" w:rsidR="00E5502A" w:rsidRPr="00E5502A" w:rsidRDefault="00E5502A" w:rsidP="00E5502A">
      <w:pPr>
        <w:rPr>
          <w:bCs/>
          <w:lang w:val="vi-VN"/>
        </w:rPr>
      </w:pPr>
      <w:r w:rsidRPr="00E5502A">
        <w:rPr>
          <w:bCs/>
          <w:lang w:val="vi-VN"/>
        </w:rPr>
        <w:t>! Access-list cho VLAN 2 (Chỉ 192.168.2.1-10 được full quyền, còn lại chỉ Web)</w:t>
      </w:r>
    </w:p>
    <w:p w14:paraId="49BCA3B7" w14:textId="77777777" w:rsidR="00E5502A" w:rsidRPr="00E5502A" w:rsidRDefault="00E5502A" w:rsidP="00E5502A">
      <w:pPr>
        <w:rPr>
          <w:bCs/>
          <w:lang w:val="vi-VN"/>
        </w:rPr>
      </w:pPr>
      <w:r w:rsidRPr="00E5502A">
        <w:rPr>
          <w:bCs/>
          <w:lang w:val="vi-VN"/>
        </w:rPr>
        <w:lastRenderedPageBreak/>
        <w:t>ip access-list extended ACL_VLAN2</w:t>
      </w:r>
    </w:p>
    <w:p w14:paraId="64E186D5" w14:textId="77777777" w:rsidR="00E5502A" w:rsidRPr="00E5502A" w:rsidRDefault="00E5502A" w:rsidP="00E5502A">
      <w:pPr>
        <w:rPr>
          <w:bCs/>
          <w:lang w:val="vi-VN"/>
        </w:rPr>
      </w:pPr>
      <w:r w:rsidRPr="00E5502A">
        <w:rPr>
          <w:bCs/>
          <w:lang w:val="vi-VN"/>
        </w:rPr>
        <w:t xml:space="preserve"> permit ip 192.168.2.0 0.0.0.15 host 172.16.200.2</w:t>
      </w:r>
    </w:p>
    <w:p w14:paraId="3AFE940A" w14:textId="77777777" w:rsidR="00E5502A" w:rsidRPr="00E5502A" w:rsidRDefault="00E5502A" w:rsidP="00E5502A">
      <w:pPr>
        <w:rPr>
          <w:bCs/>
          <w:lang w:val="vi-VN"/>
        </w:rPr>
      </w:pPr>
      <w:r w:rsidRPr="00E5502A">
        <w:rPr>
          <w:bCs/>
          <w:lang w:val="vi-VN"/>
        </w:rPr>
        <w:t xml:space="preserve"> permit tcp 192.168.2.0 0.0.0.255 host 172.16.200.2 eq 80</w:t>
      </w:r>
    </w:p>
    <w:p w14:paraId="5382045F" w14:textId="77777777" w:rsidR="00E5502A" w:rsidRPr="00E5502A" w:rsidRDefault="00E5502A" w:rsidP="00E5502A">
      <w:pPr>
        <w:rPr>
          <w:bCs/>
          <w:lang w:val="vi-VN"/>
        </w:rPr>
      </w:pPr>
      <w:r w:rsidRPr="00E5502A">
        <w:rPr>
          <w:bCs/>
          <w:lang w:val="vi-VN"/>
        </w:rPr>
        <w:t xml:space="preserve"> permit tcp 192.168.2.0 0.0.0.255 host 172.16.200.2 eq 443</w:t>
      </w:r>
    </w:p>
    <w:p w14:paraId="3DEE87F4" w14:textId="77777777" w:rsidR="00E5502A" w:rsidRPr="00E5502A" w:rsidRDefault="00E5502A" w:rsidP="00E5502A">
      <w:pPr>
        <w:rPr>
          <w:bCs/>
          <w:lang w:val="vi-VN"/>
        </w:rPr>
      </w:pPr>
      <w:r w:rsidRPr="00E5502A">
        <w:rPr>
          <w:bCs/>
          <w:lang w:val="vi-VN"/>
        </w:rPr>
        <w:t xml:space="preserve"> deny ip 192.168.2.0 0.0.0.255 host 172.16.200.2</w:t>
      </w:r>
    </w:p>
    <w:p w14:paraId="02E27482" w14:textId="77777777" w:rsidR="00E5502A" w:rsidRPr="00E5502A" w:rsidRDefault="00E5502A" w:rsidP="00E5502A">
      <w:pPr>
        <w:rPr>
          <w:bCs/>
          <w:lang w:val="vi-VN"/>
        </w:rPr>
      </w:pPr>
      <w:r w:rsidRPr="00E5502A">
        <w:rPr>
          <w:bCs/>
          <w:lang w:val="vi-VN"/>
        </w:rPr>
        <w:t xml:space="preserve"> permit ip any any</w:t>
      </w:r>
    </w:p>
    <w:p w14:paraId="449C6309" w14:textId="77777777" w:rsidR="00E5502A" w:rsidRPr="00E5502A" w:rsidRDefault="00E5502A" w:rsidP="00E5502A">
      <w:pPr>
        <w:rPr>
          <w:bCs/>
          <w:lang w:val="vi-VN"/>
        </w:rPr>
      </w:pPr>
      <w:r w:rsidRPr="00E5502A">
        <w:rPr>
          <w:bCs/>
          <w:lang w:val="vi-VN"/>
        </w:rPr>
        <w:t>exit</w:t>
      </w:r>
    </w:p>
    <w:p w14:paraId="3E9038DF" w14:textId="77777777" w:rsidR="00E5502A" w:rsidRPr="00E5502A" w:rsidRDefault="00E5502A" w:rsidP="00E5502A">
      <w:pPr>
        <w:rPr>
          <w:bCs/>
          <w:lang w:val="vi-VN"/>
        </w:rPr>
      </w:pPr>
    </w:p>
    <w:p w14:paraId="3DE2A35F" w14:textId="77777777" w:rsidR="00E5502A" w:rsidRPr="00E5502A" w:rsidRDefault="00E5502A" w:rsidP="00E5502A">
      <w:pPr>
        <w:rPr>
          <w:bCs/>
          <w:lang w:val="vi-VN"/>
        </w:rPr>
      </w:pPr>
      <w:r w:rsidRPr="00E5502A">
        <w:rPr>
          <w:bCs/>
          <w:lang w:val="vi-VN"/>
        </w:rPr>
        <w:t>! Access-list cho VLAN 3 (Chặn 192.168.3.200 - 254 truy cập WebServer 172.16.200.130)</w:t>
      </w:r>
    </w:p>
    <w:p w14:paraId="3AA23D9E" w14:textId="77777777" w:rsidR="00E5502A" w:rsidRPr="00E5502A" w:rsidRDefault="00E5502A" w:rsidP="00E5502A">
      <w:pPr>
        <w:rPr>
          <w:bCs/>
          <w:lang w:val="vi-VN"/>
        </w:rPr>
      </w:pPr>
      <w:r w:rsidRPr="00E5502A">
        <w:rPr>
          <w:bCs/>
          <w:lang w:val="vi-VN"/>
        </w:rPr>
        <w:t>ip access-list extended ACL_VLAN3</w:t>
      </w:r>
    </w:p>
    <w:p w14:paraId="7D22A286" w14:textId="77777777" w:rsidR="00E5502A" w:rsidRPr="00E5502A" w:rsidRDefault="00E5502A" w:rsidP="00E5502A">
      <w:pPr>
        <w:rPr>
          <w:bCs/>
          <w:lang w:val="vi-VN"/>
        </w:rPr>
      </w:pPr>
      <w:r w:rsidRPr="00E5502A">
        <w:rPr>
          <w:bCs/>
          <w:lang w:val="vi-VN"/>
        </w:rPr>
        <w:t xml:space="preserve"> deny ip 192.168.3.192 0.0.0.63 host 172.16.200.130</w:t>
      </w:r>
    </w:p>
    <w:p w14:paraId="34C1DD80" w14:textId="77777777" w:rsidR="00E5502A" w:rsidRPr="00E5502A" w:rsidRDefault="00E5502A" w:rsidP="00E5502A">
      <w:pPr>
        <w:rPr>
          <w:bCs/>
          <w:lang w:val="vi-VN"/>
        </w:rPr>
      </w:pPr>
      <w:r w:rsidRPr="00E5502A">
        <w:rPr>
          <w:bCs/>
          <w:lang w:val="vi-VN"/>
        </w:rPr>
        <w:t xml:space="preserve"> permit ip any any</w:t>
      </w:r>
    </w:p>
    <w:p w14:paraId="0C5B43DB" w14:textId="77777777" w:rsidR="00E5502A" w:rsidRPr="00E5502A" w:rsidRDefault="00E5502A" w:rsidP="00E5502A">
      <w:pPr>
        <w:rPr>
          <w:bCs/>
          <w:lang w:val="vi-VN"/>
        </w:rPr>
      </w:pPr>
      <w:r w:rsidRPr="00E5502A">
        <w:rPr>
          <w:bCs/>
          <w:lang w:val="vi-VN"/>
        </w:rPr>
        <w:t>exit</w:t>
      </w:r>
    </w:p>
    <w:p w14:paraId="2446DF8F" w14:textId="77777777" w:rsidR="00E5502A" w:rsidRPr="00E5502A" w:rsidRDefault="00E5502A" w:rsidP="00E5502A">
      <w:pPr>
        <w:rPr>
          <w:bCs/>
          <w:lang w:val="vi-VN"/>
        </w:rPr>
      </w:pPr>
    </w:p>
    <w:p w14:paraId="4DFB30DD" w14:textId="77777777" w:rsidR="00E5502A" w:rsidRPr="00E5502A" w:rsidRDefault="00E5502A" w:rsidP="00E5502A">
      <w:pPr>
        <w:rPr>
          <w:bCs/>
          <w:lang w:val="vi-VN"/>
        </w:rPr>
      </w:pPr>
      <w:r w:rsidRPr="00E5502A">
        <w:rPr>
          <w:bCs/>
          <w:lang w:val="vi-VN"/>
        </w:rPr>
        <w:t>! Giao tiếp cổng</w:t>
      </w:r>
    </w:p>
    <w:p w14:paraId="388E65CD" w14:textId="77777777" w:rsidR="00E5502A" w:rsidRPr="00E5502A" w:rsidRDefault="00E5502A" w:rsidP="00E5502A">
      <w:pPr>
        <w:rPr>
          <w:bCs/>
          <w:lang w:val="vi-VN"/>
        </w:rPr>
      </w:pPr>
      <w:r w:rsidRPr="00E5502A">
        <w:rPr>
          <w:bCs/>
          <w:lang w:val="vi-VN"/>
        </w:rPr>
        <w:t>interface e0/1</w:t>
      </w:r>
    </w:p>
    <w:p w14:paraId="49E4494E" w14:textId="77777777" w:rsidR="00E5502A" w:rsidRPr="00E5502A" w:rsidRDefault="00E5502A" w:rsidP="00E5502A">
      <w:pPr>
        <w:rPr>
          <w:bCs/>
          <w:lang w:val="vi-VN"/>
        </w:rPr>
      </w:pPr>
      <w:r w:rsidRPr="00E5502A">
        <w:rPr>
          <w:bCs/>
          <w:lang w:val="vi-VN"/>
        </w:rPr>
        <w:t xml:space="preserve"> ip address 192.168.100.1 255.255.255.0</w:t>
      </w:r>
    </w:p>
    <w:p w14:paraId="55DD1B63" w14:textId="77777777" w:rsidR="00E5502A" w:rsidRPr="00E5502A" w:rsidRDefault="00E5502A" w:rsidP="00E5502A">
      <w:pPr>
        <w:rPr>
          <w:bCs/>
          <w:lang w:val="vi-VN"/>
        </w:rPr>
      </w:pPr>
      <w:r w:rsidRPr="00E5502A">
        <w:rPr>
          <w:bCs/>
          <w:lang w:val="vi-VN"/>
        </w:rPr>
        <w:t xml:space="preserve"> no shutdown</w:t>
      </w:r>
    </w:p>
    <w:p w14:paraId="1E708DF1" w14:textId="77777777" w:rsidR="00E5502A" w:rsidRPr="00E5502A" w:rsidRDefault="00E5502A" w:rsidP="00E5502A">
      <w:pPr>
        <w:rPr>
          <w:bCs/>
          <w:lang w:val="vi-VN"/>
        </w:rPr>
      </w:pPr>
      <w:r w:rsidRPr="00E5502A">
        <w:rPr>
          <w:bCs/>
          <w:lang w:val="vi-VN"/>
        </w:rPr>
        <w:t>interface s1/1</w:t>
      </w:r>
    </w:p>
    <w:p w14:paraId="5F021C62" w14:textId="77777777" w:rsidR="00E5502A" w:rsidRPr="00E5502A" w:rsidRDefault="00E5502A" w:rsidP="00E5502A">
      <w:pPr>
        <w:rPr>
          <w:bCs/>
          <w:lang w:val="vi-VN"/>
        </w:rPr>
      </w:pPr>
      <w:r w:rsidRPr="00E5502A">
        <w:rPr>
          <w:bCs/>
          <w:lang w:val="vi-VN"/>
        </w:rPr>
        <w:t xml:space="preserve"> ip address 10.0.0.1 255.255.255.248</w:t>
      </w:r>
    </w:p>
    <w:p w14:paraId="6F07C087" w14:textId="77777777" w:rsidR="00E5502A" w:rsidRPr="00E5502A" w:rsidRDefault="00E5502A" w:rsidP="00E5502A">
      <w:pPr>
        <w:rPr>
          <w:bCs/>
          <w:lang w:val="vi-VN"/>
        </w:rPr>
      </w:pPr>
      <w:r w:rsidRPr="00E5502A">
        <w:rPr>
          <w:bCs/>
          <w:lang w:val="vi-VN"/>
        </w:rPr>
        <w:t xml:space="preserve"> no shutdown</w:t>
      </w:r>
    </w:p>
    <w:p w14:paraId="1771EE96" w14:textId="77777777" w:rsidR="00E5502A" w:rsidRPr="00E5502A" w:rsidRDefault="00E5502A" w:rsidP="00E5502A">
      <w:pPr>
        <w:rPr>
          <w:bCs/>
          <w:lang w:val="vi-VN"/>
        </w:rPr>
      </w:pPr>
      <w:r w:rsidRPr="00E5502A">
        <w:rPr>
          <w:bCs/>
          <w:lang w:val="vi-VN"/>
        </w:rPr>
        <w:t>interface e0/0</w:t>
      </w:r>
    </w:p>
    <w:p w14:paraId="08DAA791" w14:textId="77777777" w:rsidR="00E5502A" w:rsidRPr="00E5502A" w:rsidRDefault="00E5502A" w:rsidP="00E5502A">
      <w:pPr>
        <w:rPr>
          <w:bCs/>
          <w:lang w:val="vi-VN"/>
        </w:rPr>
      </w:pPr>
      <w:r w:rsidRPr="00E5502A">
        <w:rPr>
          <w:bCs/>
          <w:lang w:val="vi-VN"/>
        </w:rPr>
        <w:t xml:space="preserve"> no shutdown</w:t>
      </w:r>
    </w:p>
    <w:p w14:paraId="475B2C8F" w14:textId="77777777" w:rsidR="00E5502A" w:rsidRPr="00E5502A" w:rsidRDefault="00E5502A" w:rsidP="00E5502A">
      <w:pPr>
        <w:rPr>
          <w:bCs/>
          <w:lang w:val="vi-VN"/>
        </w:rPr>
      </w:pPr>
      <w:r w:rsidRPr="00E5502A">
        <w:rPr>
          <w:bCs/>
          <w:lang w:val="vi-VN"/>
        </w:rPr>
        <w:t>interface e0/0.2</w:t>
      </w:r>
    </w:p>
    <w:p w14:paraId="0FC93D59" w14:textId="77777777" w:rsidR="00E5502A" w:rsidRPr="00E5502A" w:rsidRDefault="00E5502A" w:rsidP="00E5502A">
      <w:pPr>
        <w:rPr>
          <w:bCs/>
          <w:lang w:val="vi-VN"/>
        </w:rPr>
      </w:pPr>
      <w:r w:rsidRPr="00E5502A">
        <w:rPr>
          <w:bCs/>
          <w:lang w:val="vi-VN"/>
        </w:rPr>
        <w:t xml:space="preserve"> encapsulation dot1Q 2</w:t>
      </w:r>
    </w:p>
    <w:p w14:paraId="3643392D" w14:textId="77777777" w:rsidR="00E5502A" w:rsidRPr="00E5502A" w:rsidRDefault="00E5502A" w:rsidP="00E5502A">
      <w:pPr>
        <w:rPr>
          <w:bCs/>
          <w:lang w:val="vi-VN"/>
        </w:rPr>
      </w:pPr>
      <w:r w:rsidRPr="00E5502A">
        <w:rPr>
          <w:bCs/>
          <w:lang w:val="vi-VN"/>
        </w:rPr>
        <w:t xml:space="preserve"> ip address 192.168.2.1 255.255.255.0</w:t>
      </w:r>
    </w:p>
    <w:p w14:paraId="4BF555E1" w14:textId="77777777" w:rsidR="00E5502A" w:rsidRPr="00E5502A" w:rsidRDefault="00E5502A" w:rsidP="00E5502A">
      <w:pPr>
        <w:rPr>
          <w:bCs/>
          <w:lang w:val="vi-VN"/>
        </w:rPr>
      </w:pPr>
      <w:r w:rsidRPr="00E5502A">
        <w:rPr>
          <w:bCs/>
          <w:lang w:val="vi-VN"/>
        </w:rPr>
        <w:t xml:space="preserve"> ip access-group ACL_VLAN2 in</w:t>
      </w:r>
    </w:p>
    <w:p w14:paraId="1DEC6D1C" w14:textId="77777777" w:rsidR="00E5502A" w:rsidRPr="00E5502A" w:rsidRDefault="00E5502A" w:rsidP="00E5502A">
      <w:pPr>
        <w:rPr>
          <w:bCs/>
          <w:lang w:val="vi-VN"/>
        </w:rPr>
      </w:pPr>
      <w:r w:rsidRPr="00E5502A">
        <w:rPr>
          <w:bCs/>
          <w:lang w:val="vi-VN"/>
        </w:rPr>
        <w:t>interface e0/0.3</w:t>
      </w:r>
    </w:p>
    <w:p w14:paraId="122292E2" w14:textId="77777777" w:rsidR="00E5502A" w:rsidRPr="00E5502A" w:rsidRDefault="00E5502A" w:rsidP="00E5502A">
      <w:pPr>
        <w:rPr>
          <w:bCs/>
          <w:lang w:val="vi-VN"/>
        </w:rPr>
      </w:pPr>
      <w:r w:rsidRPr="00E5502A">
        <w:rPr>
          <w:bCs/>
          <w:lang w:val="vi-VN"/>
        </w:rPr>
        <w:lastRenderedPageBreak/>
        <w:t xml:space="preserve"> encapsulation dot1Q 3</w:t>
      </w:r>
    </w:p>
    <w:p w14:paraId="5369950F" w14:textId="77777777" w:rsidR="00E5502A" w:rsidRPr="00E5502A" w:rsidRDefault="00E5502A" w:rsidP="00E5502A">
      <w:pPr>
        <w:rPr>
          <w:bCs/>
          <w:lang w:val="vi-VN"/>
        </w:rPr>
      </w:pPr>
      <w:r w:rsidRPr="00E5502A">
        <w:rPr>
          <w:bCs/>
          <w:lang w:val="vi-VN"/>
        </w:rPr>
        <w:t xml:space="preserve"> ip address 192.168.3.1 255.255.255.0</w:t>
      </w:r>
    </w:p>
    <w:p w14:paraId="148839B1" w14:textId="77777777" w:rsidR="00E5502A" w:rsidRPr="00E5502A" w:rsidRDefault="00E5502A" w:rsidP="00E5502A">
      <w:pPr>
        <w:rPr>
          <w:bCs/>
          <w:lang w:val="vi-VN"/>
        </w:rPr>
      </w:pPr>
      <w:r w:rsidRPr="00E5502A">
        <w:rPr>
          <w:bCs/>
          <w:lang w:val="vi-VN"/>
        </w:rPr>
        <w:t xml:space="preserve"> ip access-group ACL_VLAN3 in</w:t>
      </w:r>
    </w:p>
    <w:p w14:paraId="4919FB97" w14:textId="77777777" w:rsidR="00E5502A" w:rsidRPr="00E5502A" w:rsidRDefault="00E5502A" w:rsidP="00E5502A">
      <w:pPr>
        <w:rPr>
          <w:bCs/>
          <w:lang w:val="vi-VN"/>
        </w:rPr>
      </w:pPr>
      <w:r w:rsidRPr="00E5502A">
        <w:rPr>
          <w:bCs/>
          <w:lang w:val="vi-VN"/>
        </w:rPr>
        <w:t>exit</w:t>
      </w:r>
    </w:p>
    <w:p w14:paraId="04D5A3DB" w14:textId="77777777" w:rsidR="00E5502A" w:rsidRPr="00E5502A" w:rsidRDefault="00E5502A" w:rsidP="00E5502A">
      <w:pPr>
        <w:rPr>
          <w:bCs/>
          <w:lang w:val="vi-VN"/>
        </w:rPr>
      </w:pPr>
    </w:p>
    <w:p w14:paraId="12FBAD6D" w14:textId="77777777" w:rsidR="00E5502A" w:rsidRPr="00E5502A" w:rsidRDefault="00E5502A" w:rsidP="00E5502A">
      <w:pPr>
        <w:rPr>
          <w:bCs/>
          <w:lang w:val="vi-VN"/>
        </w:rPr>
      </w:pPr>
      <w:r w:rsidRPr="00E5502A">
        <w:rPr>
          <w:bCs/>
          <w:lang w:val="vi-VN"/>
        </w:rPr>
        <w:t>! RIPv2</w:t>
      </w:r>
    </w:p>
    <w:p w14:paraId="5C38F029" w14:textId="77777777" w:rsidR="00E5502A" w:rsidRPr="00E5502A" w:rsidRDefault="00E5502A" w:rsidP="00E5502A">
      <w:pPr>
        <w:rPr>
          <w:bCs/>
          <w:lang w:val="vi-VN"/>
        </w:rPr>
      </w:pPr>
      <w:r w:rsidRPr="00E5502A">
        <w:rPr>
          <w:bCs/>
          <w:lang w:val="vi-VN"/>
        </w:rPr>
        <w:t>router rip</w:t>
      </w:r>
    </w:p>
    <w:p w14:paraId="0F622C44" w14:textId="77777777" w:rsidR="00E5502A" w:rsidRPr="00E5502A" w:rsidRDefault="00E5502A" w:rsidP="00E5502A">
      <w:pPr>
        <w:rPr>
          <w:bCs/>
          <w:lang w:val="vi-VN"/>
        </w:rPr>
      </w:pPr>
      <w:r w:rsidRPr="00E5502A">
        <w:rPr>
          <w:bCs/>
          <w:lang w:val="vi-VN"/>
        </w:rPr>
        <w:t xml:space="preserve"> version 2</w:t>
      </w:r>
    </w:p>
    <w:p w14:paraId="4448D83D" w14:textId="77777777" w:rsidR="00E5502A" w:rsidRPr="00E5502A" w:rsidRDefault="00E5502A" w:rsidP="00E5502A">
      <w:pPr>
        <w:rPr>
          <w:bCs/>
          <w:lang w:val="vi-VN"/>
        </w:rPr>
      </w:pPr>
      <w:r w:rsidRPr="00E5502A">
        <w:rPr>
          <w:bCs/>
          <w:lang w:val="vi-VN"/>
        </w:rPr>
        <w:t xml:space="preserve"> no auto-summary</w:t>
      </w:r>
    </w:p>
    <w:p w14:paraId="399C6418" w14:textId="77777777" w:rsidR="00E5502A" w:rsidRPr="00E5502A" w:rsidRDefault="00E5502A" w:rsidP="00E5502A">
      <w:pPr>
        <w:rPr>
          <w:bCs/>
          <w:lang w:val="vi-VN"/>
        </w:rPr>
      </w:pPr>
      <w:r w:rsidRPr="00E5502A">
        <w:rPr>
          <w:bCs/>
          <w:lang w:val="vi-VN"/>
        </w:rPr>
        <w:t xml:space="preserve"> network 192.168.100.0</w:t>
      </w:r>
    </w:p>
    <w:p w14:paraId="3FB8AE95" w14:textId="77777777" w:rsidR="00E5502A" w:rsidRPr="00E5502A" w:rsidRDefault="00E5502A" w:rsidP="00E5502A">
      <w:pPr>
        <w:rPr>
          <w:bCs/>
          <w:lang w:val="vi-VN"/>
        </w:rPr>
      </w:pPr>
      <w:r w:rsidRPr="00E5502A">
        <w:rPr>
          <w:bCs/>
          <w:lang w:val="vi-VN"/>
        </w:rPr>
        <w:t xml:space="preserve"> network 192.168.2.0</w:t>
      </w:r>
    </w:p>
    <w:p w14:paraId="2B0E5702" w14:textId="77777777" w:rsidR="00E5502A" w:rsidRPr="00E5502A" w:rsidRDefault="00E5502A" w:rsidP="00E5502A">
      <w:pPr>
        <w:rPr>
          <w:bCs/>
          <w:lang w:val="vi-VN"/>
        </w:rPr>
      </w:pPr>
      <w:r w:rsidRPr="00E5502A">
        <w:rPr>
          <w:bCs/>
          <w:lang w:val="vi-VN"/>
        </w:rPr>
        <w:t xml:space="preserve"> network 192.168.3.0</w:t>
      </w:r>
    </w:p>
    <w:p w14:paraId="602CA923" w14:textId="77777777" w:rsidR="00E5502A" w:rsidRPr="00E5502A" w:rsidRDefault="00E5502A" w:rsidP="00E5502A">
      <w:pPr>
        <w:rPr>
          <w:bCs/>
          <w:lang w:val="vi-VN"/>
        </w:rPr>
      </w:pPr>
      <w:r w:rsidRPr="00E5502A">
        <w:rPr>
          <w:bCs/>
          <w:lang w:val="vi-VN"/>
        </w:rPr>
        <w:t xml:space="preserve"> network 10.0.0.0</w:t>
      </w:r>
    </w:p>
    <w:p w14:paraId="2C619382" w14:textId="77777777" w:rsidR="00E5502A" w:rsidRPr="00E5502A" w:rsidRDefault="00E5502A" w:rsidP="00E5502A">
      <w:pPr>
        <w:rPr>
          <w:bCs/>
          <w:lang w:val="vi-VN"/>
        </w:rPr>
      </w:pPr>
      <w:r w:rsidRPr="00E5502A">
        <w:rPr>
          <w:bCs/>
          <w:lang w:val="vi-VN"/>
        </w:rPr>
        <w:t>exit</w:t>
      </w:r>
    </w:p>
    <w:p w14:paraId="3664BC5E" w14:textId="77777777" w:rsidR="00E5502A" w:rsidRPr="00E5502A" w:rsidRDefault="00E5502A" w:rsidP="00E5502A">
      <w:pPr>
        <w:rPr>
          <w:bCs/>
          <w:lang w:val="vi-VN"/>
        </w:rPr>
      </w:pPr>
    </w:p>
    <w:p w14:paraId="519B2954" w14:textId="77777777" w:rsidR="00E5502A" w:rsidRPr="00E5502A" w:rsidRDefault="00E5502A" w:rsidP="00E5502A">
      <w:pPr>
        <w:rPr>
          <w:bCs/>
          <w:lang w:val="vi-VN"/>
        </w:rPr>
      </w:pPr>
      <w:r w:rsidRPr="00E5502A">
        <w:rPr>
          <w:bCs/>
          <w:lang w:val="vi-VN"/>
        </w:rPr>
        <w:t>! 4. Cấu hình R2 (Server Gateway, RIP)</w:t>
      </w:r>
    </w:p>
    <w:p w14:paraId="488D6AC9" w14:textId="77777777" w:rsidR="00E5502A" w:rsidRPr="00E5502A" w:rsidRDefault="00E5502A" w:rsidP="00E5502A">
      <w:pPr>
        <w:rPr>
          <w:bCs/>
          <w:lang w:val="vi-VN"/>
        </w:rPr>
      </w:pPr>
      <w:r w:rsidRPr="00E5502A">
        <w:rPr>
          <w:bCs/>
          <w:lang w:val="vi-VN"/>
        </w:rPr>
        <w:t>enable</w:t>
      </w:r>
    </w:p>
    <w:p w14:paraId="744670BE" w14:textId="77777777" w:rsidR="00E5502A" w:rsidRPr="00E5502A" w:rsidRDefault="00E5502A" w:rsidP="00E5502A">
      <w:pPr>
        <w:rPr>
          <w:bCs/>
          <w:lang w:val="vi-VN"/>
        </w:rPr>
      </w:pPr>
      <w:r w:rsidRPr="00E5502A">
        <w:rPr>
          <w:bCs/>
          <w:lang w:val="vi-VN"/>
        </w:rPr>
        <w:t>configure terminal</w:t>
      </w:r>
    </w:p>
    <w:p w14:paraId="4D600D0D" w14:textId="77777777" w:rsidR="00E5502A" w:rsidRPr="00E5502A" w:rsidRDefault="00E5502A" w:rsidP="00E5502A">
      <w:pPr>
        <w:rPr>
          <w:bCs/>
          <w:lang w:val="vi-VN"/>
        </w:rPr>
      </w:pPr>
      <w:r w:rsidRPr="00E5502A">
        <w:rPr>
          <w:bCs/>
          <w:lang w:val="vi-VN"/>
        </w:rPr>
        <w:t>no ip cef</w:t>
      </w:r>
    </w:p>
    <w:p w14:paraId="78E19871" w14:textId="77777777" w:rsidR="00E5502A" w:rsidRPr="00E5502A" w:rsidRDefault="00E5502A" w:rsidP="00E5502A">
      <w:pPr>
        <w:rPr>
          <w:bCs/>
          <w:lang w:val="vi-VN"/>
        </w:rPr>
      </w:pPr>
      <w:r w:rsidRPr="00E5502A">
        <w:rPr>
          <w:bCs/>
          <w:lang w:val="vi-VN"/>
        </w:rPr>
        <w:t>interface e0/0</w:t>
      </w:r>
    </w:p>
    <w:p w14:paraId="01A21666" w14:textId="77777777" w:rsidR="00E5502A" w:rsidRPr="00E5502A" w:rsidRDefault="00E5502A" w:rsidP="00E5502A">
      <w:pPr>
        <w:rPr>
          <w:bCs/>
          <w:lang w:val="vi-VN"/>
        </w:rPr>
      </w:pPr>
      <w:r w:rsidRPr="00E5502A">
        <w:rPr>
          <w:bCs/>
          <w:lang w:val="vi-VN"/>
        </w:rPr>
        <w:t xml:space="preserve"> ip address 172.16.200.1 255.255.255.240</w:t>
      </w:r>
    </w:p>
    <w:p w14:paraId="4241F789" w14:textId="77777777" w:rsidR="00E5502A" w:rsidRPr="00E5502A" w:rsidRDefault="00E5502A" w:rsidP="00E5502A">
      <w:pPr>
        <w:rPr>
          <w:bCs/>
          <w:lang w:val="vi-VN"/>
        </w:rPr>
      </w:pPr>
      <w:r w:rsidRPr="00E5502A">
        <w:rPr>
          <w:bCs/>
          <w:lang w:val="vi-VN"/>
        </w:rPr>
        <w:t xml:space="preserve"> no shutdown</w:t>
      </w:r>
    </w:p>
    <w:p w14:paraId="77C20A40" w14:textId="77777777" w:rsidR="00E5502A" w:rsidRPr="00E5502A" w:rsidRDefault="00E5502A" w:rsidP="00E5502A">
      <w:pPr>
        <w:rPr>
          <w:bCs/>
          <w:lang w:val="vi-VN"/>
        </w:rPr>
      </w:pPr>
      <w:r w:rsidRPr="00E5502A">
        <w:rPr>
          <w:bCs/>
          <w:lang w:val="vi-VN"/>
        </w:rPr>
        <w:t>interface e0/1</w:t>
      </w:r>
    </w:p>
    <w:p w14:paraId="6A10297E" w14:textId="77777777" w:rsidR="00E5502A" w:rsidRPr="00E5502A" w:rsidRDefault="00E5502A" w:rsidP="00E5502A">
      <w:pPr>
        <w:rPr>
          <w:bCs/>
          <w:lang w:val="vi-VN"/>
        </w:rPr>
      </w:pPr>
      <w:r w:rsidRPr="00E5502A">
        <w:rPr>
          <w:bCs/>
          <w:lang w:val="vi-VN"/>
        </w:rPr>
        <w:t xml:space="preserve"> ip address 172.16.200.129 255.255.255.240</w:t>
      </w:r>
    </w:p>
    <w:p w14:paraId="0914A483" w14:textId="77777777" w:rsidR="00E5502A" w:rsidRPr="00E5502A" w:rsidRDefault="00E5502A" w:rsidP="00E5502A">
      <w:pPr>
        <w:rPr>
          <w:bCs/>
          <w:lang w:val="vi-VN"/>
        </w:rPr>
      </w:pPr>
      <w:r w:rsidRPr="00E5502A">
        <w:rPr>
          <w:bCs/>
          <w:lang w:val="vi-VN"/>
        </w:rPr>
        <w:t xml:space="preserve"> no shutdown</w:t>
      </w:r>
    </w:p>
    <w:p w14:paraId="77F7F1FB" w14:textId="77777777" w:rsidR="00E5502A" w:rsidRPr="00E5502A" w:rsidRDefault="00E5502A" w:rsidP="00E5502A">
      <w:pPr>
        <w:rPr>
          <w:bCs/>
          <w:lang w:val="vi-VN"/>
        </w:rPr>
      </w:pPr>
      <w:r w:rsidRPr="00E5502A">
        <w:rPr>
          <w:bCs/>
          <w:lang w:val="vi-VN"/>
        </w:rPr>
        <w:t>interface s1/0</w:t>
      </w:r>
    </w:p>
    <w:p w14:paraId="7E0B1374" w14:textId="77777777" w:rsidR="00E5502A" w:rsidRPr="00E5502A" w:rsidRDefault="00E5502A" w:rsidP="00E5502A">
      <w:pPr>
        <w:rPr>
          <w:bCs/>
          <w:lang w:val="vi-VN"/>
        </w:rPr>
      </w:pPr>
      <w:r w:rsidRPr="00E5502A">
        <w:rPr>
          <w:bCs/>
          <w:lang w:val="vi-VN"/>
        </w:rPr>
        <w:t xml:space="preserve"> ip address 10.0.0.130 255.255.255.248</w:t>
      </w:r>
    </w:p>
    <w:p w14:paraId="09F6514A" w14:textId="77777777" w:rsidR="00E5502A" w:rsidRPr="00E5502A" w:rsidRDefault="00E5502A" w:rsidP="00E5502A">
      <w:pPr>
        <w:rPr>
          <w:bCs/>
          <w:lang w:val="vi-VN"/>
        </w:rPr>
      </w:pPr>
      <w:r w:rsidRPr="00E5502A">
        <w:rPr>
          <w:bCs/>
          <w:lang w:val="vi-VN"/>
        </w:rPr>
        <w:t xml:space="preserve"> no shutdown</w:t>
      </w:r>
    </w:p>
    <w:p w14:paraId="49993902" w14:textId="77777777" w:rsidR="00E5502A" w:rsidRPr="00E5502A" w:rsidRDefault="00E5502A" w:rsidP="00E5502A">
      <w:pPr>
        <w:rPr>
          <w:bCs/>
          <w:lang w:val="vi-VN"/>
        </w:rPr>
      </w:pPr>
      <w:r w:rsidRPr="00E5502A">
        <w:rPr>
          <w:bCs/>
          <w:lang w:val="vi-VN"/>
        </w:rPr>
        <w:lastRenderedPageBreak/>
        <w:t>exit</w:t>
      </w:r>
    </w:p>
    <w:p w14:paraId="162CD340" w14:textId="77777777" w:rsidR="00E5502A" w:rsidRPr="00E5502A" w:rsidRDefault="00E5502A" w:rsidP="00E5502A">
      <w:pPr>
        <w:rPr>
          <w:bCs/>
          <w:lang w:val="vi-VN"/>
        </w:rPr>
      </w:pPr>
    </w:p>
    <w:p w14:paraId="50B109B4" w14:textId="77777777" w:rsidR="00E5502A" w:rsidRPr="00E5502A" w:rsidRDefault="00E5502A" w:rsidP="00E5502A">
      <w:pPr>
        <w:rPr>
          <w:bCs/>
          <w:lang w:val="vi-VN"/>
        </w:rPr>
      </w:pPr>
      <w:r w:rsidRPr="00E5502A">
        <w:rPr>
          <w:bCs/>
          <w:lang w:val="vi-VN"/>
        </w:rPr>
        <w:t>router rip</w:t>
      </w:r>
    </w:p>
    <w:p w14:paraId="32CE14DC" w14:textId="77777777" w:rsidR="00E5502A" w:rsidRPr="00E5502A" w:rsidRDefault="00E5502A" w:rsidP="00E5502A">
      <w:pPr>
        <w:rPr>
          <w:bCs/>
          <w:lang w:val="vi-VN"/>
        </w:rPr>
      </w:pPr>
      <w:r w:rsidRPr="00E5502A">
        <w:rPr>
          <w:bCs/>
          <w:lang w:val="vi-VN"/>
        </w:rPr>
        <w:t xml:space="preserve"> version 2</w:t>
      </w:r>
    </w:p>
    <w:p w14:paraId="270306ED" w14:textId="77777777" w:rsidR="00E5502A" w:rsidRPr="00E5502A" w:rsidRDefault="00E5502A" w:rsidP="00E5502A">
      <w:pPr>
        <w:rPr>
          <w:bCs/>
          <w:lang w:val="vi-VN"/>
        </w:rPr>
      </w:pPr>
      <w:r w:rsidRPr="00E5502A">
        <w:rPr>
          <w:bCs/>
          <w:lang w:val="vi-VN"/>
        </w:rPr>
        <w:t xml:space="preserve"> no auto-summary</w:t>
      </w:r>
    </w:p>
    <w:p w14:paraId="3A2D851E" w14:textId="77777777" w:rsidR="00E5502A" w:rsidRPr="00E5502A" w:rsidRDefault="00E5502A" w:rsidP="00E5502A">
      <w:pPr>
        <w:rPr>
          <w:bCs/>
          <w:lang w:val="vi-VN"/>
        </w:rPr>
      </w:pPr>
      <w:r w:rsidRPr="00E5502A">
        <w:rPr>
          <w:bCs/>
          <w:lang w:val="vi-VN"/>
        </w:rPr>
        <w:t xml:space="preserve"> network 172.16.0.0</w:t>
      </w:r>
    </w:p>
    <w:p w14:paraId="7F58B3A0" w14:textId="77777777" w:rsidR="00E5502A" w:rsidRPr="00E5502A" w:rsidRDefault="00E5502A" w:rsidP="00E5502A">
      <w:pPr>
        <w:rPr>
          <w:bCs/>
          <w:lang w:val="vi-VN"/>
        </w:rPr>
      </w:pPr>
      <w:r w:rsidRPr="00E5502A">
        <w:rPr>
          <w:bCs/>
          <w:lang w:val="vi-VN"/>
        </w:rPr>
        <w:t xml:space="preserve"> network 10.0.0.0</w:t>
      </w:r>
    </w:p>
    <w:p w14:paraId="08EFF844" w14:textId="77777777" w:rsidR="00E5502A" w:rsidRPr="00E5502A" w:rsidRDefault="00E5502A" w:rsidP="00E5502A">
      <w:pPr>
        <w:rPr>
          <w:bCs/>
          <w:lang w:val="vi-VN"/>
        </w:rPr>
      </w:pPr>
      <w:r w:rsidRPr="00E5502A">
        <w:rPr>
          <w:bCs/>
          <w:lang w:val="vi-VN"/>
        </w:rPr>
        <w:t>exit</w:t>
      </w:r>
    </w:p>
    <w:p w14:paraId="7913F4FC" w14:textId="77777777" w:rsidR="00E5502A" w:rsidRPr="00E5502A" w:rsidRDefault="00E5502A" w:rsidP="00E5502A">
      <w:pPr>
        <w:rPr>
          <w:bCs/>
          <w:lang w:val="vi-VN"/>
        </w:rPr>
      </w:pPr>
    </w:p>
    <w:p w14:paraId="0DAA4ECD" w14:textId="77777777" w:rsidR="00E5502A" w:rsidRPr="00E5502A" w:rsidRDefault="00E5502A" w:rsidP="00E5502A">
      <w:pPr>
        <w:rPr>
          <w:bCs/>
          <w:lang w:val="vi-VN"/>
        </w:rPr>
      </w:pPr>
      <w:r w:rsidRPr="00E5502A">
        <w:rPr>
          <w:bCs/>
          <w:lang w:val="vi-VN"/>
        </w:rPr>
        <w:t>! 5. Cấu hình R3 (NAT, Default Route, RIP)</w:t>
      </w:r>
    </w:p>
    <w:p w14:paraId="599DCDA3" w14:textId="77777777" w:rsidR="00E5502A" w:rsidRPr="00E5502A" w:rsidRDefault="00E5502A" w:rsidP="00E5502A">
      <w:pPr>
        <w:rPr>
          <w:bCs/>
          <w:lang w:val="vi-VN"/>
        </w:rPr>
      </w:pPr>
      <w:r w:rsidRPr="00E5502A">
        <w:rPr>
          <w:bCs/>
          <w:lang w:val="vi-VN"/>
        </w:rPr>
        <w:t>enable</w:t>
      </w:r>
    </w:p>
    <w:p w14:paraId="15E6C4C7" w14:textId="77777777" w:rsidR="00E5502A" w:rsidRPr="00E5502A" w:rsidRDefault="00E5502A" w:rsidP="00E5502A">
      <w:pPr>
        <w:rPr>
          <w:bCs/>
          <w:lang w:val="vi-VN"/>
        </w:rPr>
      </w:pPr>
      <w:r w:rsidRPr="00E5502A">
        <w:rPr>
          <w:bCs/>
          <w:lang w:val="vi-VN"/>
        </w:rPr>
        <w:t>configure terminal</w:t>
      </w:r>
    </w:p>
    <w:p w14:paraId="5117C29C" w14:textId="77777777" w:rsidR="00E5502A" w:rsidRPr="00E5502A" w:rsidRDefault="00E5502A" w:rsidP="00E5502A">
      <w:pPr>
        <w:rPr>
          <w:bCs/>
          <w:lang w:val="vi-VN"/>
        </w:rPr>
      </w:pPr>
      <w:r w:rsidRPr="00E5502A">
        <w:rPr>
          <w:bCs/>
          <w:lang w:val="vi-VN"/>
        </w:rPr>
        <w:t>no ip cef</w:t>
      </w:r>
    </w:p>
    <w:p w14:paraId="1791BCFB" w14:textId="77777777" w:rsidR="00E5502A" w:rsidRPr="00E5502A" w:rsidRDefault="00E5502A" w:rsidP="00E5502A">
      <w:pPr>
        <w:rPr>
          <w:bCs/>
          <w:lang w:val="vi-VN"/>
        </w:rPr>
      </w:pPr>
      <w:r w:rsidRPr="00E5502A">
        <w:rPr>
          <w:bCs/>
          <w:lang w:val="vi-VN"/>
        </w:rPr>
        <w:t>interface s1/0</w:t>
      </w:r>
    </w:p>
    <w:p w14:paraId="4D0BA8A6" w14:textId="77777777" w:rsidR="00E5502A" w:rsidRPr="00E5502A" w:rsidRDefault="00E5502A" w:rsidP="00E5502A">
      <w:pPr>
        <w:rPr>
          <w:bCs/>
          <w:lang w:val="vi-VN"/>
        </w:rPr>
      </w:pPr>
      <w:r w:rsidRPr="00E5502A">
        <w:rPr>
          <w:bCs/>
          <w:lang w:val="vi-VN"/>
        </w:rPr>
        <w:t xml:space="preserve"> ip address 10.0.0.2 255.255.255.248</w:t>
      </w:r>
    </w:p>
    <w:p w14:paraId="5351BC60" w14:textId="77777777" w:rsidR="00E5502A" w:rsidRPr="00E5502A" w:rsidRDefault="00E5502A" w:rsidP="00E5502A">
      <w:pPr>
        <w:rPr>
          <w:bCs/>
          <w:lang w:val="vi-VN"/>
        </w:rPr>
      </w:pPr>
      <w:r w:rsidRPr="00E5502A">
        <w:rPr>
          <w:bCs/>
          <w:lang w:val="vi-VN"/>
        </w:rPr>
        <w:t xml:space="preserve"> ip nat inside</w:t>
      </w:r>
    </w:p>
    <w:p w14:paraId="01B48113" w14:textId="77777777" w:rsidR="00E5502A" w:rsidRPr="00E5502A" w:rsidRDefault="00E5502A" w:rsidP="00E5502A">
      <w:pPr>
        <w:rPr>
          <w:bCs/>
          <w:lang w:val="vi-VN"/>
        </w:rPr>
      </w:pPr>
      <w:r w:rsidRPr="00E5502A">
        <w:rPr>
          <w:bCs/>
          <w:lang w:val="vi-VN"/>
        </w:rPr>
        <w:t xml:space="preserve"> no shutdown</w:t>
      </w:r>
    </w:p>
    <w:p w14:paraId="04C87359" w14:textId="77777777" w:rsidR="00E5502A" w:rsidRPr="00E5502A" w:rsidRDefault="00E5502A" w:rsidP="00E5502A">
      <w:pPr>
        <w:rPr>
          <w:bCs/>
          <w:lang w:val="vi-VN"/>
        </w:rPr>
      </w:pPr>
      <w:r w:rsidRPr="00E5502A">
        <w:rPr>
          <w:bCs/>
          <w:lang w:val="vi-VN"/>
        </w:rPr>
        <w:t>interface s1/1</w:t>
      </w:r>
    </w:p>
    <w:p w14:paraId="18FDCEB7" w14:textId="77777777" w:rsidR="00E5502A" w:rsidRPr="00E5502A" w:rsidRDefault="00E5502A" w:rsidP="00E5502A">
      <w:pPr>
        <w:rPr>
          <w:bCs/>
          <w:lang w:val="vi-VN"/>
        </w:rPr>
      </w:pPr>
      <w:r w:rsidRPr="00E5502A">
        <w:rPr>
          <w:bCs/>
          <w:lang w:val="vi-VN"/>
        </w:rPr>
        <w:t xml:space="preserve"> ip address 10.0.0.129 255.255.255.248</w:t>
      </w:r>
    </w:p>
    <w:p w14:paraId="5BF0017C" w14:textId="77777777" w:rsidR="00E5502A" w:rsidRPr="00E5502A" w:rsidRDefault="00E5502A" w:rsidP="00E5502A">
      <w:pPr>
        <w:rPr>
          <w:bCs/>
          <w:lang w:val="vi-VN"/>
        </w:rPr>
      </w:pPr>
      <w:r w:rsidRPr="00E5502A">
        <w:rPr>
          <w:bCs/>
          <w:lang w:val="vi-VN"/>
        </w:rPr>
        <w:t xml:space="preserve"> ip nat inside</w:t>
      </w:r>
    </w:p>
    <w:p w14:paraId="2175D9CA" w14:textId="77777777" w:rsidR="00E5502A" w:rsidRPr="00E5502A" w:rsidRDefault="00E5502A" w:rsidP="00E5502A">
      <w:pPr>
        <w:rPr>
          <w:bCs/>
          <w:lang w:val="vi-VN"/>
        </w:rPr>
      </w:pPr>
      <w:r w:rsidRPr="00E5502A">
        <w:rPr>
          <w:bCs/>
          <w:lang w:val="vi-VN"/>
        </w:rPr>
        <w:t xml:space="preserve"> no shutdown</w:t>
      </w:r>
    </w:p>
    <w:p w14:paraId="4130CD2F" w14:textId="77777777" w:rsidR="00E5502A" w:rsidRPr="00E5502A" w:rsidRDefault="00E5502A" w:rsidP="00E5502A">
      <w:pPr>
        <w:rPr>
          <w:bCs/>
          <w:lang w:val="vi-VN"/>
        </w:rPr>
      </w:pPr>
      <w:r w:rsidRPr="00E5502A">
        <w:rPr>
          <w:bCs/>
          <w:lang w:val="vi-VN"/>
        </w:rPr>
        <w:t>interface e0/0</w:t>
      </w:r>
    </w:p>
    <w:p w14:paraId="083C63C3" w14:textId="77777777" w:rsidR="00E5502A" w:rsidRPr="00E5502A" w:rsidRDefault="00E5502A" w:rsidP="00E5502A">
      <w:pPr>
        <w:rPr>
          <w:bCs/>
          <w:lang w:val="vi-VN"/>
        </w:rPr>
      </w:pPr>
      <w:r w:rsidRPr="00E5502A">
        <w:rPr>
          <w:bCs/>
          <w:lang w:val="vi-VN"/>
        </w:rPr>
        <w:t xml:space="preserve"> ip address dhcp</w:t>
      </w:r>
    </w:p>
    <w:p w14:paraId="0FCBE198" w14:textId="77777777" w:rsidR="00E5502A" w:rsidRPr="00E5502A" w:rsidRDefault="00E5502A" w:rsidP="00E5502A">
      <w:pPr>
        <w:rPr>
          <w:bCs/>
          <w:lang w:val="vi-VN"/>
        </w:rPr>
      </w:pPr>
      <w:r w:rsidRPr="00E5502A">
        <w:rPr>
          <w:bCs/>
          <w:lang w:val="vi-VN"/>
        </w:rPr>
        <w:t xml:space="preserve"> ip nat outside</w:t>
      </w:r>
    </w:p>
    <w:p w14:paraId="1B9A4F13" w14:textId="77777777" w:rsidR="00E5502A" w:rsidRPr="00E5502A" w:rsidRDefault="00E5502A" w:rsidP="00E5502A">
      <w:pPr>
        <w:rPr>
          <w:bCs/>
          <w:lang w:val="vi-VN"/>
        </w:rPr>
      </w:pPr>
      <w:r w:rsidRPr="00E5502A">
        <w:rPr>
          <w:bCs/>
          <w:lang w:val="vi-VN"/>
        </w:rPr>
        <w:t xml:space="preserve"> no shutdown</w:t>
      </w:r>
    </w:p>
    <w:p w14:paraId="09D850FD" w14:textId="77777777" w:rsidR="00E5502A" w:rsidRPr="00E5502A" w:rsidRDefault="00E5502A" w:rsidP="00E5502A">
      <w:pPr>
        <w:rPr>
          <w:bCs/>
          <w:lang w:val="vi-VN"/>
        </w:rPr>
      </w:pPr>
      <w:r w:rsidRPr="00E5502A">
        <w:rPr>
          <w:bCs/>
          <w:lang w:val="vi-VN"/>
        </w:rPr>
        <w:t>exit</w:t>
      </w:r>
    </w:p>
    <w:p w14:paraId="4AA7BF85" w14:textId="77777777" w:rsidR="00E5502A" w:rsidRPr="00E5502A" w:rsidRDefault="00E5502A" w:rsidP="00E5502A">
      <w:pPr>
        <w:rPr>
          <w:bCs/>
          <w:lang w:val="vi-VN"/>
        </w:rPr>
      </w:pPr>
    </w:p>
    <w:p w14:paraId="206B2158" w14:textId="77777777" w:rsidR="00E5502A" w:rsidRPr="00E5502A" w:rsidRDefault="00E5502A" w:rsidP="00E5502A">
      <w:pPr>
        <w:rPr>
          <w:bCs/>
          <w:lang w:val="vi-VN"/>
        </w:rPr>
      </w:pPr>
      <w:r w:rsidRPr="00E5502A">
        <w:rPr>
          <w:bCs/>
          <w:lang w:val="vi-VN"/>
        </w:rPr>
        <w:t>access-list 1 permit any</w:t>
      </w:r>
    </w:p>
    <w:p w14:paraId="48EAE025" w14:textId="77777777" w:rsidR="00E5502A" w:rsidRPr="00E5502A" w:rsidRDefault="00E5502A" w:rsidP="00E5502A">
      <w:pPr>
        <w:rPr>
          <w:bCs/>
          <w:lang w:val="vi-VN"/>
        </w:rPr>
      </w:pPr>
      <w:r w:rsidRPr="00E5502A">
        <w:rPr>
          <w:bCs/>
          <w:lang w:val="vi-VN"/>
        </w:rPr>
        <w:lastRenderedPageBreak/>
        <w:t>ip nat inside source list 1 interface e0/0 overload</w:t>
      </w:r>
    </w:p>
    <w:p w14:paraId="75A5C79A" w14:textId="77777777" w:rsidR="00E5502A" w:rsidRPr="00E5502A" w:rsidRDefault="00E5502A" w:rsidP="00E5502A">
      <w:pPr>
        <w:rPr>
          <w:bCs/>
          <w:lang w:val="vi-VN"/>
        </w:rPr>
      </w:pPr>
    </w:p>
    <w:p w14:paraId="73E748D1" w14:textId="77777777" w:rsidR="00E5502A" w:rsidRPr="00E5502A" w:rsidRDefault="00E5502A" w:rsidP="00E5502A">
      <w:pPr>
        <w:rPr>
          <w:bCs/>
          <w:lang w:val="vi-VN"/>
        </w:rPr>
      </w:pPr>
      <w:r w:rsidRPr="00E5502A">
        <w:rPr>
          <w:bCs/>
          <w:lang w:val="vi-VN"/>
        </w:rPr>
        <w:t>router rip</w:t>
      </w:r>
    </w:p>
    <w:p w14:paraId="0AE16D18" w14:textId="77777777" w:rsidR="00E5502A" w:rsidRPr="00E5502A" w:rsidRDefault="00E5502A" w:rsidP="00E5502A">
      <w:pPr>
        <w:rPr>
          <w:bCs/>
          <w:lang w:val="vi-VN"/>
        </w:rPr>
      </w:pPr>
      <w:r w:rsidRPr="00E5502A">
        <w:rPr>
          <w:bCs/>
          <w:lang w:val="vi-VN"/>
        </w:rPr>
        <w:t xml:space="preserve"> version 2</w:t>
      </w:r>
    </w:p>
    <w:p w14:paraId="0522EC3E" w14:textId="77777777" w:rsidR="00E5502A" w:rsidRPr="00E5502A" w:rsidRDefault="00E5502A" w:rsidP="00E5502A">
      <w:pPr>
        <w:rPr>
          <w:bCs/>
          <w:lang w:val="vi-VN"/>
        </w:rPr>
      </w:pPr>
      <w:r w:rsidRPr="00E5502A">
        <w:rPr>
          <w:bCs/>
          <w:lang w:val="vi-VN"/>
        </w:rPr>
        <w:t xml:space="preserve"> no auto-summary</w:t>
      </w:r>
    </w:p>
    <w:p w14:paraId="27CDB4AE" w14:textId="77777777" w:rsidR="00E5502A" w:rsidRPr="00E5502A" w:rsidRDefault="00E5502A" w:rsidP="00E5502A">
      <w:pPr>
        <w:rPr>
          <w:bCs/>
          <w:lang w:val="vi-VN"/>
        </w:rPr>
      </w:pPr>
      <w:r w:rsidRPr="00E5502A">
        <w:rPr>
          <w:bCs/>
          <w:lang w:val="vi-VN"/>
        </w:rPr>
        <w:t xml:space="preserve"> network 10.0.0.0</w:t>
      </w:r>
    </w:p>
    <w:p w14:paraId="19994CDB" w14:textId="77777777" w:rsidR="00E5502A" w:rsidRPr="00E5502A" w:rsidRDefault="00E5502A" w:rsidP="00E5502A">
      <w:pPr>
        <w:rPr>
          <w:bCs/>
          <w:lang w:val="vi-VN"/>
        </w:rPr>
      </w:pPr>
      <w:r w:rsidRPr="00E5502A">
        <w:rPr>
          <w:bCs/>
          <w:lang w:val="vi-VN"/>
        </w:rPr>
        <w:t xml:space="preserve"> default-information originate</w:t>
      </w:r>
    </w:p>
    <w:p w14:paraId="292638A3" w14:textId="77777777" w:rsidR="00E5502A" w:rsidRPr="00E5502A" w:rsidRDefault="00E5502A" w:rsidP="00E5502A">
      <w:pPr>
        <w:rPr>
          <w:bCs/>
          <w:lang w:val="vi-VN"/>
        </w:rPr>
      </w:pPr>
      <w:r w:rsidRPr="00E5502A">
        <w:rPr>
          <w:bCs/>
          <w:lang w:val="vi-VN"/>
        </w:rPr>
        <w:t>exit</w:t>
      </w:r>
    </w:p>
    <w:p w14:paraId="3A579F34" w14:textId="77777777" w:rsidR="00E5502A" w:rsidRPr="00E5502A" w:rsidRDefault="00E5502A" w:rsidP="00E5502A">
      <w:pPr>
        <w:rPr>
          <w:bCs/>
          <w:lang w:val="vi-VN"/>
        </w:rPr>
      </w:pPr>
    </w:p>
    <w:p w14:paraId="4E836D80" w14:textId="77777777" w:rsidR="00E5502A" w:rsidRPr="00E5502A" w:rsidRDefault="00E5502A" w:rsidP="00E5502A">
      <w:pPr>
        <w:rPr>
          <w:bCs/>
          <w:lang w:val="vi-VN"/>
        </w:rPr>
      </w:pPr>
      <w:r w:rsidRPr="00E5502A">
        <w:rPr>
          <w:bCs/>
          <w:lang w:val="vi-VN"/>
        </w:rPr>
        <w:t>========== CẤU HÌNH CÁC MÁY TÍNH (VPCS) ==========</w:t>
      </w:r>
    </w:p>
    <w:p w14:paraId="230C98A6" w14:textId="77777777" w:rsidR="00E5502A" w:rsidRPr="00E5502A" w:rsidRDefault="00E5502A" w:rsidP="00E5502A">
      <w:pPr>
        <w:rPr>
          <w:bCs/>
          <w:lang w:val="vi-VN"/>
        </w:rPr>
      </w:pPr>
    </w:p>
    <w:p w14:paraId="3548E748" w14:textId="77777777" w:rsidR="00E5502A" w:rsidRPr="00E5502A" w:rsidRDefault="00E5502A" w:rsidP="00E5502A">
      <w:pPr>
        <w:rPr>
          <w:bCs/>
          <w:lang w:val="vi-VN"/>
        </w:rPr>
      </w:pPr>
      <w:r w:rsidRPr="00E5502A">
        <w:rPr>
          <w:bCs/>
          <w:lang w:val="vi-VN"/>
        </w:rPr>
        <w:t>! C_VL2</w:t>
      </w:r>
    </w:p>
    <w:p w14:paraId="48DD79DE" w14:textId="77777777" w:rsidR="00E5502A" w:rsidRPr="00E5502A" w:rsidRDefault="00E5502A" w:rsidP="00E5502A">
      <w:pPr>
        <w:rPr>
          <w:bCs/>
          <w:lang w:val="vi-VN"/>
        </w:rPr>
      </w:pPr>
      <w:r w:rsidRPr="00E5502A">
        <w:rPr>
          <w:bCs/>
          <w:lang w:val="vi-VN"/>
        </w:rPr>
        <w:t>ip dhcp</w:t>
      </w:r>
    </w:p>
    <w:p w14:paraId="739902C7" w14:textId="77777777" w:rsidR="00E5502A" w:rsidRPr="00E5502A" w:rsidRDefault="00E5502A" w:rsidP="00E5502A">
      <w:pPr>
        <w:rPr>
          <w:bCs/>
          <w:lang w:val="vi-VN"/>
        </w:rPr>
      </w:pPr>
      <w:r w:rsidRPr="00E5502A">
        <w:rPr>
          <w:bCs/>
          <w:lang w:val="vi-VN"/>
        </w:rPr>
        <w:t>save</w:t>
      </w:r>
    </w:p>
    <w:p w14:paraId="500C70EC" w14:textId="77777777" w:rsidR="00E5502A" w:rsidRPr="00E5502A" w:rsidRDefault="00E5502A" w:rsidP="00E5502A">
      <w:pPr>
        <w:rPr>
          <w:bCs/>
          <w:lang w:val="vi-VN"/>
        </w:rPr>
      </w:pPr>
    </w:p>
    <w:p w14:paraId="0854E57B" w14:textId="77777777" w:rsidR="00E5502A" w:rsidRPr="00E5502A" w:rsidRDefault="00E5502A" w:rsidP="00E5502A">
      <w:pPr>
        <w:rPr>
          <w:bCs/>
          <w:lang w:val="vi-VN"/>
        </w:rPr>
      </w:pPr>
      <w:r w:rsidRPr="00E5502A">
        <w:rPr>
          <w:bCs/>
          <w:lang w:val="vi-VN"/>
        </w:rPr>
        <w:t>! C_VL3</w:t>
      </w:r>
    </w:p>
    <w:p w14:paraId="3BF447B2" w14:textId="77777777" w:rsidR="00E5502A" w:rsidRPr="00E5502A" w:rsidRDefault="00E5502A" w:rsidP="00E5502A">
      <w:pPr>
        <w:rPr>
          <w:bCs/>
          <w:lang w:val="vi-VN"/>
        </w:rPr>
      </w:pPr>
      <w:r w:rsidRPr="00E5502A">
        <w:rPr>
          <w:bCs/>
          <w:lang w:val="vi-VN"/>
        </w:rPr>
        <w:t>ip dhcp</w:t>
      </w:r>
    </w:p>
    <w:p w14:paraId="256F515B" w14:textId="77777777" w:rsidR="00E5502A" w:rsidRPr="00E5502A" w:rsidRDefault="00E5502A" w:rsidP="00E5502A">
      <w:pPr>
        <w:rPr>
          <w:bCs/>
          <w:lang w:val="vi-VN"/>
        </w:rPr>
      </w:pPr>
      <w:r w:rsidRPr="00E5502A">
        <w:rPr>
          <w:bCs/>
          <w:lang w:val="vi-VN"/>
        </w:rPr>
        <w:t>save</w:t>
      </w:r>
    </w:p>
    <w:p w14:paraId="3A90D3CB" w14:textId="77777777" w:rsidR="00E5502A" w:rsidRPr="00E5502A" w:rsidRDefault="00E5502A" w:rsidP="00E5502A">
      <w:pPr>
        <w:rPr>
          <w:bCs/>
          <w:lang w:val="vi-VN"/>
        </w:rPr>
      </w:pPr>
    </w:p>
    <w:p w14:paraId="6119F460" w14:textId="77777777" w:rsidR="00E5502A" w:rsidRPr="00E5502A" w:rsidRDefault="00E5502A" w:rsidP="00E5502A">
      <w:pPr>
        <w:rPr>
          <w:bCs/>
          <w:lang w:val="vi-VN"/>
        </w:rPr>
      </w:pPr>
      <w:r w:rsidRPr="00E5502A">
        <w:rPr>
          <w:bCs/>
          <w:lang w:val="vi-VN"/>
        </w:rPr>
        <w:t>! VPC_R1 (Máy nối với cổng e0/1 của R1)</w:t>
      </w:r>
    </w:p>
    <w:p w14:paraId="3BC0FAB7" w14:textId="77777777" w:rsidR="00E5502A" w:rsidRPr="00E5502A" w:rsidRDefault="00E5502A" w:rsidP="00E5502A">
      <w:pPr>
        <w:rPr>
          <w:bCs/>
          <w:lang w:val="vi-VN"/>
        </w:rPr>
      </w:pPr>
      <w:r w:rsidRPr="00E5502A">
        <w:rPr>
          <w:bCs/>
          <w:lang w:val="vi-VN"/>
        </w:rPr>
        <w:t>ip dhcp</w:t>
      </w:r>
    </w:p>
    <w:p w14:paraId="755F1146" w14:textId="77777777" w:rsidR="00E5502A" w:rsidRPr="00E5502A" w:rsidRDefault="00E5502A" w:rsidP="00E5502A">
      <w:pPr>
        <w:rPr>
          <w:bCs/>
          <w:lang w:val="vi-VN"/>
        </w:rPr>
      </w:pPr>
      <w:r w:rsidRPr="00E5502A">
        <w:rPr>
          <w:bCs/>
          <w:lang w:val="vi-VN"/>
        </w:rPr>
        <w:t>save</w:t>
      </w:r>
    </w:p>
    <w:p w14:paraId="5B269F9E" w14:textId="77777777" w:rsidR="00E5502A" w:rsidRPr="00E5502A" w:rsidRDefault="00E5502A" w:rsidP="00E5502A">
      <w:pPr>
        <w:rPr>
          <w:bCs/>
          <w:lang w:val="vi-VN"/>
        </w:rPr>
      </w:pPr>
    </w:p>
    <w:p w14:paraId="73C64D88" w14:textId="77777777" w:rsidR="00E5502A" w:rsidRPr="00E5502A" w:rsidRDefault="00E5502A" w:rsidP="00E5502A">
      <w:pPr>
        <w:rPr>
          <w:bCs/>
          <w:lang w:val="vi-VN"/>
        </w:rPr>
      </w:pPr>
      <w:r w:rsidRPr="00E5502A">
        <w:rPr>
          <w:bCs/>
          <w:lang w:val="vi-VN"/>
        </w:rPr>
        <w:t>! WebServer1 (Nối e0/0 của R2)</w:t>
      </w:r>
    </w:p>
    <w:p w14:paraId="19995225" w14:textId="77777777" w:rsidR="00E5502A" w:rsidRPr="00E5502A" w:rsidRDefault="00E5502A" w:rsidP="00E5502A">
      <w:pPr>
        <w:rPr>
          <w:bCs/>
          <w:lang w:val="vi-VN"/>
        </w:rPr>
      </w:pPr>
      <w:r w:rsidRPr="00E5502A">
        <w:rPr>
          <w:bCs/>
          <w:lang w:val="vi-VN"/>
        </w:rPr>
        <w:t>ip 172.16.200.2 255.255.255.240 172.16.200.1</w:t>
      </w:r>
    </w:p>
    <w:p w14:paraId="29F1131C" w14:textId="77777777" w:rsidR="00E5502A" w:rsidRPr="00E5502A" w:rsidRDefault="00E5502A" w:rsidP="00E5502A">
      <w:pPr>
        <w:rPr>
          <w:bCs/>
          <w:lang w:val="vi-VN"/>
        </w:rPr>
      </w:pPr>
      <w:r w:rsidRPr="00E5502A">
        <w:rPr>
          <w:bCs/>
          <w:lang w:val="vi-VN"/>
        </w:rPr>
        <w:t>save</w:t>
      </w:r>
    </w:p>
    <w:p w14:paraId="2076DF75" w14:textId="77777777" w:rsidR="00E5502A" w:rsidRPr="00E5502A" w:rsidRDefault="00E5502A" w:rsidP="00E5502A">
      <w:pPr>
        <w:rPr>
          <w:bCs/>
          <w:lang w:val="vi-VN"/>
        </w:rPr>
      </w:pPr>
    </w:p>
    <w:p w14:paraId="0B674D85" w14:textId="77777777" w:rsidR="00E5502A" w:rsidRPr="00E5502A" w:rsidRDefault="00E5502A" w:rsidP="00E5502A">
      <w:pPr>
        <w:rPr>
          <w:bCs/>
          <w:lang w:val="vi-VN"/>
        </w:rPr>
      </w:pPr>
      <w:r w:rsidRPr="00E5502A">
        <w:rPr>
          <w:bCs/>
          <w:lang w:val="vi-VN"/>
        </w:rPr>
        <w:t>! WebServer2 (Nối e0/1 của R2)</w:t>
      </w:r>
    </w:p>
    <w:p w14:paraId="15159BC5" w14:textId="77777777" w:rsidR="00E5502A" w:rsidRPr="00E5502A" w:rsidRDefault="00E5502A" w:rsidP="00E5502A">
      <w:pPr>
        <w:rPr>
          <w:bCs/>
          <w:lang w:val="vi-VN"/>
        </w:rPr>
      </w:pPr>
      <w:r w:rsidRPr="00E5502A">
        <w:rPr>
          <w:bCs/>
          <w:lang w:val="vi-VN"/>
        </w:rPr>
        <w:lastRenderedPageBreak/>
        <w:t>ip 172.16.200.130 255.255.255.240 172.16.200.129</w:t>
      </w:r>
    </w:p>
    <w:p w14:paraId="79058DBC" w14:textId="77777777" w:rsidR="00E5502A" w:rsidRDefault="00E5502A" w:rsidP="00E5502A">
      <w:pPr>
        <w:rPr>
          <w:bCs/>
          <w:lang w:val="vi-VN"/>
        </w:rPr>
      </w:pPr>
      <w:r w:rsidRPr="00E5502A">
        <w:rPr>
          <w:bCs/>
          <w:lang w:val="vi-VN"/>
        </w:rPr>
        <w:t>save</w:t>
      </w:r>
    </w:p>
    <w:p w14:paraId="4A5C0AD5" w14:textId="0C8A218A" w:rsidR="00E75C93" w:rsidRPr="00E75C93" w:rsidRDefault="00E75C93" w:rsidP="00E75C93">
      <w:pPr>
        <w:rPr>
          <w:bCs/>
          <w:lang w:val="vi-VN"/>
        </w:rPr>
      </w:pPr>
      <w:r w:rsidRPr="00E75C93">
        <w:rPr>
          <w:bCs/>
          <w:lang w:val="vi-VN"/>
        </w:rPr>
        <w:t>1. Show và giải thích các thành phần của Control List:</w:t>
      </w:r>
    </w:p>
    <w:p w14:paraId="48185D67" w14:textId="77777777" w:rsidR="00E75C93" w:rsidRPr="00E75C93" w:rsidRDefault="00E75C93" w:rsidP="00E75C93">
      <w:pPr>
        <w:rPr>
          <w:bCs/>
          <w:lang w:val="vi-VN"/>
        </w:rPr>
      </w:pPr>
      <w:r w:rsidRPr="00E75C93">
        <w:rPr>
          <w:bCs/>
          <w:lang w:val="vi-VN"/>
        </w:rPr>
        <w:t>Một danh sách kiểm soát truy cập (ACL) tiêu chuẩn hoặc mở rộng thường bao gồm các thành phần sau:</w:t>
      </w:r>
    </w:p>
    <w:p w14:paraId="69C411F4" w14:textId="65A05850" w:rsidR="00E75C93" w:rsidRPr="00E75C93" w:rsidRDefault="00E75C93" w:rsidP="00E75C93">
      <w:pPr>
        <w:rPr>
          <w:bCs/>
          <w:lang w:val="vi-VN"/>
        </w:rPr>
      </w:pPr>
      <w:r w:rsidRPr="00E75C93">
        <w:rPr>
          <w:bCs/>
          <w:lang w:val="vi-VN"/>
        </w:rPr>
        <w:t>- Số hiệu hoặc Tên ACL (ACL Number/Name): Dùng để định danh. (Standard: 1-99, 1300-1999; Extended: 100-199, 2000-2699) hoặc dùng Named ACL (đặt tên gợi nhớ như ACL_VLAN2).</w:t>
      </w:r>
    </w:p>
    <w:p w14:paraId="21F1C02B" w14:textId="037399E6" w:rsidR="00E75C93" w:rsidRPr="00E75C93" w:rsidRDefault="00E75C93" w:rsidP="00E75C93">
      <w:pPr>
        <w:rPr>
          <w:bCs/>
          <w:lang w:val="vi-VN"/>
        </w:rPr>
      </w:pPr>
      <w:r w:rsidRPr="00E75C93">
        <w:rPr>
          <w:bCs/>
          <w:lang w:val="vi-VN"/>
        </w:rPr>
        <w:t>- Hành động (Action): \permit\ (cho phép gói tin đi qua) hoặc \deny\ (huỷ bỏ gói tin).</w:t>
      </w:r>
    </w:p>
    <w:p w14:paraId="5265F521" w14:textId="66FB1269" w:rsidR="00E75C93" w:rsidRPr="00E75C93" w:rsidRDefault="00E75C93" w:rsidP="00E75C93">
      <w:pPr>
        <w:rPr>
          <w:bCs/>
          <w:lang w:val="vi-VN"/>
        </w:rPr>
      </w:pPr>
      <w:r w:rsidRPr="00E75C93">
        <w:rPr>
          <w:bCs/>
          <w:lang w:val="vi-VN"/>
        </w:rPr>
        <w:t>- Giao thức (Protocol - Chỉ có ở Extended): Chỉ định loại giao thức cụ thể như \ip\, \</w:t>
      </w:r>
      <w:r w:rsidRPr="00E75C93">
        <w:rPr>
          <w:bCs/>
          <w:lang w:val="vi-VN"/>
        </w:rPr>
        <w:tab/>
        <w:t>cp\, \udp\, \icmp\...</w:t>
      </w:r>
    </w:p>
    <w:p w14:paraId="2C79E614" w14:textId="2E39F6AD" w:rsidR="00E75C93" w:rsidRPr="00E75C93" w:rsidRDefault="00E75C93" w:rsidP="00E75C93">
      <w:pPr>
        <w:rPr>
          <w:bCs/>
          <w:lang w:val="vi-VN"/>
        </w:rPr>
      </w:pPr>
      <w:r w:rsidRPr="00E75C93">
        <w:rPr>
          <w:bCs/>
          <w:lang w:val="vi-VN"/>
        </w:rPr>
        <w:t>- IP Nguồn và Wildcard Mask (Source Address): Xác định địa chỉ IP hoặc dải mạng của máy gửi gói tin. (VD: \192.168.2.0 0.0.0.15\).</w:t>
      </w:r>
    </w:p>
    <w:p w14:paraId="5B7C671A" w14:textId="3D05C350" w:rsidR="00E75C93" w:rsidRPr="00E75C93" w:rsidRDefault="00E75C93" w:rsidP="00E75C93">
      <w:pPr>
        <w:rPr>
          <w:bCs/>
          <w:lang w:val="vi-VN"/>
        </w:rPr>
      </w:pPr>
      <w:r w:rsidRPr="00E75C93">
        <w:rPr>
          <w:bCs/>
          <w:lang w:val="vi-VN"/>
        </w:rPr>
        <w:t>- IP Đích và Wildcard Mask (Destination Address - Chỉ có ở Extended): Xác định địa chỉ IP hoặc dải mạng nơi gói tin đi tới.</w:t>
      </w:r>
    </w:p>
    <w:p w14:paraId="4E8C487B" w14:textId="158856AE" w:rsidR="00E75C93" w:rsidRPr="00E75C93" w:rsidRDefault="00E75C93" w:rsidP="00E75C93">
      <w:pPr>
        <w:rPr>
          <w:bCs/>
          <w:lang w:val="vi-VN"/>
        </w:rPr>
      </w:pPr>
      <w:r w:rsidRPr="00E75C93">
        <w:rPr>
          <w:bCs/>
          <w:lang w:val="vi-VN"/>
        </w:rPr>
        <w:t>- Toán tử và Cổng dịch vụ (Operator &amp; Port - Chỉ có ở Extended): So sánh cổng đích/nguồn (VD: \eq 80\ cho HTTP, \eq 443\ cho HTTPS, \eq 21\ cho FTP).</w:t>
      </w:r>
    </w:p>
    <w:p w14:paraId="76C57012" w14:textId="33369F5B" w:rsidR="00E75C93" w:rsidRPr="00E75C93" w:rsidRDefault="00E75C93" w:rsidP="00E75C93">
      <w:pPr>
        <w:rPr>
          <w:bCs/>
          <w:lang w:val="vi-VN"/>
        </w:rPr>
      </w:pPr>
      <w:r w:rsidRPr="00E75C93">
        <w:rPr>
          <w:bCs/>
          <w:lang w:val="vi-VN"/>
        </w:rPr>
        <w:t>- Implicit Deny Any: Dòng luật ngầm định nằm ở cuối cùng của mọi danh sách ACL. Nếu một gói tin không khớp với bất kỳ dòng \permit\ hoặc \deny\ nào ở trên, nó sẽ bị cấm đi qua (\deny ip any any\).</w:t>
      </w:r>
    </w:p>
    <w:p w14:paraId="0F695721" w14:textId="77777777" w:rsidR="00E75C93" w:rsidRPr="00E75C93" w:rsidRDefault="00E75C93" w:rsidP="00E75C93">
      <w:pPr>
        <w:rPr>
          <w:bCs/>
          <w:lang w:val="vi-VN"/>
        </w:rPr>
      </w:pPr>
    </w:p>
    <w:p w14:paraId="574058BD" w14:textId="5263B24C" w:rsidR="00E75C93" w:rsidRPr="00E75C93" w:rsidRDefault="00E75C93" w:rsidP="00E75C93">
      <w:pPr>
        <w:rPr>
          <w:bCs/>
          <w:lang w:val="vi-VN"/>
        </w:rPr>
      </w:pPr>
      <w:r w:rsidRPr="00E75C93">
        <w:rPr>
          <w:bCs/>
          <w:lang w:val="vi-VN"/>
        </w:rPr>
        <w:t>2. Lý do dùng Access Control List Standard và Extended:</w:t>
      </w:r>
    </w:p>
    <w:p w14:paraId="5A993D00" w14:textId="5B7A3615" w:rsidR="00E75C93" w:rsidRPr="00E75C93" w:rsidRDefault="00E75C93" w:rsidP="00E75C93">
      <w:pPr>
        <w:rPr>
          <w:bCs/>
          <w:lang w:val="vi-VN"/>
        </w:rPr>
      </w:pPr>
      <w:r w:rsidRPr="00E75C93">
        <w:rPr>
          <w:bCs/>
          <w:lang w:val="vi-VN"/>
        </w:rPr>
        <w:t>- Standard ACL (ACL Tiêu chuẩn):</w:t>
      </w:r>
    </w:p>
    <w:p w14:paraId="43C609E2" w14:textId="0FC4A59F" w:rsidR="00E75C93" w:rsidRPr="00E75C93" w:rsidRDefault="00E75C93" w:rsidP="00E75C93">
      <w:pPr>
        <w:rPr>
          <w:bCs/>
          <w:lang w:val="vi-VN"/>
        </w:rPr>
      </w:pPr>
      <w:r w:rsidRPr="00E75C93">
        <w:rPr>
          <w:bCs/>
          <w:lang w:val="vi-VN"/>
        </w:rPr>
        <w:t xml:space="preserve">  + Đặc điểm: Chỉ kiểm tra được địa chỉ IP NGUỒN của gói tin.</w:t>
      </w:r>
    </w:p>
    <w:p w14:paraId="1F75F79F" w14:textId="64B10DC9" w:rsidR="00E75C93" w:rsidRPr="00E75C93" w:rsidRDefault="00E75C93" w:rsidP="00E75C93">
      <w:pPr>
        <w:rPr>
          <w:bCs/>
          <w:lang w:val="vi-VN"/>
        </w:rPr>
      </w:pPr>
      <w:r w:rsidRPr="00E75C93">
        <w:rPr>
          <w:bCs/>
          <w:lang w:val="vi-VN"/>
        </w:rPr>
        <w:t xml:space="preserve">  + Lý do sử dụng: Được sử dụng cho các yêu cầu lọc mạng đơn giản (chặn/cho phép toàn bộ lưu lượng từ một mạng/host cụ thể đi đến bất kỳ đâu). Cấu hình nhanh, xử lý nhẹ nhàng ít tốn CPU của Router.</w:t>
      </w:r>
    </w:p>
    <w:p w14:paraId="0BA96469" w14:textId="27ECE9B1" w:rsidR="00E75C93" w:rsidRPr="00E75C93" w:rsidRDefault="00E75C93" w:rsidP="00E75C93">
      <w:pPr>
        <w:rPr>
          <w:bCs/>
          <w:lang w:val="vi-VN"/>
        </w:rPr>
      </w:pPr>
      <w:r w:rsidRPr="00E75C93">
        <w:rPr>
          <w:bCs/>
          <w:lang w:val="vi-VN"/>
        </w:rPr>
        <w:t xml:space="preserve">  + Nguyên tắc đặt: Thường được áp dụng ở Interface gần ĐÍCH (Destination) nhất để tránh việc vô tình chặn luồng traffic đi đến các mạng hợp lệ khác.</w:t>
      </w:r>
    </w:p>
    <w:p w14:paraId="7C7DB4DB" w14:textId="77777777" w:rsidR="00E75C93" w:rsidRPr="00E75C93" w:rsidRDefault="00E75C93" w:rsidP="00E75C93">
      <w:pPr>
        <w:rPr>
          <w:bCs/>
          <w:lang w:val="vi-VN"/>
        </w:rPr>
      </w:pPr>
    </w:p>
    <w:p w14:paraId="7D9035E8" w14:textId="69A1DB4F" w:rsidR="00E75C93" w:rsidRPr="00E75C93" w:rsidRDefault="00E75C93" w:rsidP="00E75C93">
      <w:pPr>
        <w:rPr>
          <w:bCs/>
          <w:lang w:val="vi-VN"/>
        </w:rPr>
      </w:pPr>
      <w:r w:rsidRPr="00E75C93">
        <w:rPr>
          <w:bCs/>
          <w:lang w:val="vi-VN"/>
        </w:rPr>
        <w:t>- Extended ACL (ACL Mở rộng):</w:t>
      </w:r>
    </w:p>
    <w:p w14:paraId="20710B55" w14:textId="36E990F7" w:rsidR="00E75C93" w:rsidRPr="00E75C93" w:rsidRDefault="00E75C93" w:rsidP="00E75C93">
      <w:pPr>
        <w:rPr>
          <w:bCs/>
          <w:lang w:val="vi-VN"/>
        </w:rPr>
      </w:pPr>
      <w:r w:rsidRPr="00E75C93">
        <w:rPr>
          <w:bCs/>
          <w:lang w:val="vi-VN"/>
        </w:rPr>
        <w:t xml:space="preserve">  + Đặc điểm: Lọc gói tin chi tiết dựa trên cả IP nguồn, IP đích, loại giao thức (TCP, UDP, ICMP) và số Port.</w:t>
      </w:r>
    </w:p>
    <w:p w14:paraId="2BCC6DB5" w14:textId="54330B02" w:rsidR="00E75C93" w:rsidRPr="00E75C93" w:rsidRDefault="00E75C93" w:rsidP="00E75C93">
      <w:pPr>
        <w:rPr>
          <w:bCs/>
          <w:lang w:val="vi-VN"/>
        </w:rPr>
      </w:pPr>
      <w:r w:rsidRPr="00E75C93">
        <w:rPr>
          <w:bCs/>
          <w:lang w:val="vi-VN"/>
        </w:rPr>
        <w:lastRenderedPageBreak/>
        <w:t xml:space="preserve">  + Lý do sử dụng: Khi cần áp dụng các chính sách bảo mật phức tạp, chi tiết (Ví dụ: Chỉ cho phép ping nhưng cấm lướt web, hoặc cấm IP A truy cập Server B nhưng vẫn cho phép ra Internet). Mang lại độ linh hoạt và bảo mật cao nhất cho mạng.</w:t>
      </w:r>
    </w:p>
    <w:p w14:paraId="459262DA" w14:textId="616A2775" w:rsidR="00E75C93" w:rsidRDefault="00E75C93" w:rsidP="00E75C93">
      <w:pPr>
        <w:rPr>
          <w:noProof/>
          <w:lang w:val="vi-VN"/>
        </w:rPr>
      </w:pPr>
      <w:r w:rsidRPr="00E75C93">
        <w:rPr>
          <w:bCs/>
          <w:lang w:val="vi-VN"/>
        </w:rPr>
        <w:t xml:space="preserve">  + Nguyên tắc đặt: Thường được áp dụng ở Interface gần NGUỒN (Source) nhất để chặn ngay các gói tin không hợp lệ từ ''trứng nước'', giúp tiết kiệm băng thông mạng.</w:t>
      </w:r>
      <w:r w:rsidR="00F12682" w:rsidRPr="00F12682">
        <w:rPr>
          <w:noProof/>
        </w:rPr>
        <w:t xml:space="preserve"> </w:t>
      </w:r>
      <w:r w:rsidR="00F12682" w:rsidRPr="00F12682">
        <w:rPr>
          <w:bCs/>
          <w:lang w:val="vi-VN"/>
        </w:rPr>
        <w:drawing>
          <wp:inline distT="0" distB="0" distL="0" distR="0" wp14:anchorId="335511A0" wp14:editId="3D11C341">
            <wp:extent cx="5943600" cy="4918710"/>
            <wp:effectExtent l="0" t="0" r="0" b="0"/>
            <wp:docPr id="134599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0079" name=""/>
                    <pic:cNvPicPr/>
                  </pic:nvPicPr>
                  <pic:blipFill>
                    <a:blip r:embed="rId40"/>
                    <a:stretch>
                      <a:fillRect/>
                    </a:stretch>
                  </pic:blipFill>
                  <pic:spPr>
                    <a:xfrm>
                      <a:off x="0" y="0"/>
                      <a:ext cx="5943600" cy="4918710"/>
                    </a:xfrm>
                    <a:prstGeom prst="rect">
                      <a:avLst/>
                    </a:prstGeom>
                  </pic:spPr>
                </pic:pic>
              </a:graphicData>
            </a:graphic>
          </wp:inline>
        </w:drawing>
      </w:r>
      <w:r w:rsidR="00F12682" w:rsidRPr="00F12682">
        <w:rPr>
          <w:noProof/>
        </w:rPr>
        <w:t>SW_CL đã tự động học thành công VLAN 2 và VLAN 3 từ SW_SERVER thông qua giao thức VTP (cùng domain Lab5). Các cổng truy cập (Access) Et2/0 và Et3/0 trên SW_CL đã được gán chính xác.</w:t>
      </w:r>
    </w:p>
    <w:p w14:paraId="3FC7C2F1" w14:textId="0C727167" w:rsidR="00F12682" w:rsidRDefault="00F12682" w:rsidP="00E75C93">
      <w:pPr>
        <w:rPr>
          <w:bCs/>
          <w:lang w:val="vi-VN"/>
        </w:rPr>
      </w:pPr>
      <w:r w:rsidRPr="00F12682">
        <w:rPr>
          <w:bCs/>
          <w:lang w:val="vi-VN"/>
        </w:rPr>
        <w:lastRenderedPageBreak/>
        <w:drawing>
          <wp:inline distT="0" distB="0" distL="0" distR="0" wp14:anchorId="1D752209" wp14:editId="12C7FE31">
            <wp:extent cx="5943600" cy="5332095"/>
            <wp:effectExtent l="0" t="0" r="0" b="1905"/>
            <wp:docPr id="964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4568" name=""/>
                    <pic:cNvPicPr/>
                  </pic:nvPicPr>
                  <pic:blipFill>
                    <a:blip r:embed="rId41"/>
                    <a:stretch>
                      <a:fillRect/>
                    </a:stretch>
                  </pic:blipFill>
                  <pic:spPr>
                    <a:xfrm>
                      <a:off x="0" y="0"/>
                      <a:ext cx="5943600" cy="5332095"/>
                    </a:xfrm>
                    <a:prstGeom prst="rect">
                      <a:avLst/>
                    </a:prstGeom>
                  </pic:spPr>
                </pic:pic>
              </a:graphicData>
            </a:graphic>
          </wp:inline>
        </w:drawing>
      </w:r>
    </w:p>
    <w:p w14:paraId="796AADBF" w14:textId="4078A6F8" w:rsidR="00F12682" w:rsidRDefault="00F12682" w:rsidP="00F12682">
      <w:pPr>
        <w:rPr>
          <w:noProof/>
        </w:rPr>
      </w:pPr>
      <w:r w:rsidRPr="00F12682">
        <w:rPr>
          <w:bCs/>
          <w:lang w:val="vi-VN"/>
        </w:rPr>
        <w:t>Các cổng Uplink giữa Router-Switch và Switch-Switch đều đã đàm phán thành công kết nối Trunk (chuẩn 802.1q), cho phép VLAN 1, 2, 3 đi qua.</w:t>
      </w:r>
      <w:r w:rsidRPr="00F12682">
        <w:rPr>
          <w:noProof/>
        </w:rPr>
        <w:t xml:space="preserve"> </w:t>
      </w:r>
      <w:r w:rsidRPr="00F12682">
        <w:rPr>
          <w:bCs/>
          <w:lang w:val="vi-VN"/>
        </w:rPr>
        <w:lastRenderedPageBreak/>
        <w:drawing>
          <wp:inline distT="0" distB="0" distL="0" distR="0" wp14:anchorId="31A1C76B" wp14:editId="5165A6D4">
            <wp:extent cx="5943600" cy="3992880"/>
            <wp:effectExtent l="0" t="0" r="0" b="7620"/>
            <wp:docPr id="212477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5395" name=""/>
                    <pic:cNvPicPr/>
                  </pic:nvPicPr>
                  <pic:blipFill>
                    <a:blip r:embed="rId42"/>
                    <a:stretch>
                      <a:fillRect/>
                    </a:stretch>
                  </pic:blipFill>
                  <pic:spPr>
                    <a:xfrm>
                      <a:off x="0" y="0"/>
                      <a:ext cx="5943600" cy="3992880"/>
                    </a:xfrm>
                    <a:prstGeom prst="rect">
                      <a:avLst/>
                    </a:prstGeom>
                  </pic:spPr>
                </pic:pic>
              </a:graphicData>
            </a:graphic>
          </wp:inline>
        </w:drawing>
      </w:r>
      <w:r w:rsidRPr="00F12682">
        <w:rPr>
          <w:noProof/>
        </w:rPr>
        <w:t>Định tuyến RIPv2 hoạt động hoàn hảo. R1 và R2 đều thấy được các mạng nội bộ của nhau (chữ R) và đều học được Default Route (R 0.0.0.0/0) để đi ra Internet thông qua R3.</w:t>
      </w:r>
      <w:r w:rsidRPr="00F12682">
        <w:rPr>
          <w:noProof/>
        </w:rPr>
        <w:t xml:space="preserve"> </w:t>
      </w:r>
      <w:r w:rsidRPr="00F12682">
        <w:rPr>
          <w:noProof/>
        </w:rPr>
        <w:drawing>
          <wp:inline distT="0" distB="0" distL="0" distR="0" wp14:anchorId="354A7804" wp14:editId="6A0BDDAC">
            <wp:extent cx="5943600" cy="3869690"/>
            <wp:effectExtent l="0" t="0" r="0" b="0"/>
            <wp:docPr id="4766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1775" name=""/>
                    <pic:cNvPicPr/>
                  </pic:nvPicPr>
                  <pic:blipFill>
                    <a:blip r:embed="rId43"/>
                    <a:stretch>
                      <a:fillRect/>
                    </a:stretch>
                  </pic:blipFill>
                  <pic:spPr>
                    <a:xfrm>
                      <a:off x="0" y="0"/>
                      <a:ext cx="5943600" cy="3869690"/>
                    </a:xfrm>
                    <a:prstGeom prst="rect">
                      <a:avLst/>
                    </a:prstGeom>
                  </pic:spPr>
                </pic:pic>
              </a:graphicData>
            </a:graphic>
          </wp:inline>
        </w:drawing>
      </w:r>
      <w:r w:rsidRPr="00F12682">
        <w:rPr>
          <w:noProof/>
        </w:rPr>
        <w:lastRenderedPageBreak/>
        <w:drawing>
          <wp:inline distT="0" distB="0" distL="0" distR="0" wp14:anchorId="22AB4874" wp14:editId="3A73AE0E">
            <wp:extent cx="5943600" cy="3816985"/>
            <wp:effectExtent l="0" t="0" r="0" b="0"/>
            <wp:docPr id="18831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80516" name=""/>
                    <pic:cNvPicPr/>
                  </pic:nvPicPr>
                  <pic:blipFill>
                    <a:blip r:embed="rId44"/>
                    <a:stretch>
                      <a:fillRect/>
                    </a:stretch>
                  </pic:blipFill>
                  <pic:spPr>
                    <a:xfrm>
                      <a:off x="0" y="0"/>
                      <a:ext cx="5943600" cy="3816985"/>
                    </a:xfrm>
                    <a:prstGeom prst="rect">
                      <a:avLst/>
                    </a:prstGeom>
                  </pic:spPr>
                </pic:pic>
              </a:graphicData>
            </a:graphic>
          </wp:inline>
        </w:drawing>
      </w:r>
      <w:r>
        <w:rPr>
          <w:noProof/>
        </w:rPr>
        <w:t xml:space="preserve">Đây không phải là lỗi cấu hình, mà là lỗi xung đột dải mạng của phần mềm (Routing Conflict). Cụ thể, trên môi trường EVE-NG, card NAT nối ra Internet (Cloud1) đang sử dụng mạng \192.168.2.0/24\ (cấp IP cho e0/0 của R3). Điều này hoàn toàn trùng lặp với dải IP của VLAN 2 theo yêu cầu đề bài (\192.168.2.0/24\). </w:t>
      </w:r>
    </w:p>
    <w:p w14:paraId="0B5F968D" w14:textId="3580B3AF" w:rsidR="00F12682" w:rsidRDefault="00F12682" w:rsidP="00F12682">
      <w:pPr>
        <w:rPr>
          <w:noProof/>
        </w:rPr>
      </w:pPr>
      <w:r>
        <w:rPr>
          <w:noProof/>
        </w:rPr>
        <w:t>Hậu quả là bảng định tuyến R3 có 2 tuyến đường đến 192.168.2.0/24. Do Connected Route (AD=0) luôn ưu tiên hơn RIP (AD=120), khi 8.8.8.8 trả gói tin phản hồi về cho C_VL2, R3 đã đẩy nó ngược ra Cloud Internet thay vì chuyển về R1. Chứng minh cho điều này, C_VL3 khác dải mạng (192.168.3.x) vẫn Ping Internet thành công rực rỡ.</w:t>
      </w:r>
      <w:r w:rsidRPr="00F12682">
        <w:rPr>
          <w:noProof/>
        </w:rPr>
        <w:t xml:space="preserve"> </w:t>
      </w:r>
      <w:r w:rsidRPr="00F12682">
        <w:rPr>
          <w:noProof/>
        </w:rPr>
        <w:lastRenderedPageBreak/>
        <w:drawing>
          <wp:inline distT="0" distB="0" distL="0" distR="0" wp14:anchorId="4B47DEF9" wp14:editId="3266273E">
            <wp:extent cx="5943600" cy="3683635"/>
            <wp:effectExtent l="0" t="0" r="0" b="0"/>
            <wp:docPr id="162019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99023" name=""/>
                    <pic:cNvPicPr/>
                  </pic:nvPicPr>
                  <pic:blipFill>
                    <a:blip r:embed="rId45"/>
                    <a:stretch>
                      <a:fillRect/>
                    </a:stretch>
                  </pic:blipFill>
                  <pic:spPr>
                    <a:xfrm>
                      <a:off x="0" y="0"/>
                      <a:ext cx="5943600" cy="3683635"/>
                    </a:xfrm>
                    <a:prstGeom prst="rect">
                      <a:avLst/>
                    </a:prstGeom>
                  </pic:spPr>
                </pic:pic>
              </a:graphicData>
            </a:graphic>
          </wp:inline>
        </w:drawing>
      </w:r>
      <w:r>
        <w:rPr>
          <w:noProof/>
        </w:rPr>
        <w:t>Thông số Matches: Kết quả \(15 matches)\ và \(23 matches)\ ở cuối dòng lệnh \permit ip any any\ là bằng chứng rõ ràng nhất cho thấy Router đã thực sự hoạt động và bắt được các gói tin đi qua. Mỗi khi có một gói tin ping hoặc lướt web khớp với luật, con số này sẽ đếm tăng lên. Nếu cấu hình sai, con số này sẽ luôn là 0.</w:t>
      </w:r>
    </w:p>
    <w:p w14:paraId="6D1F5432" w14:textId="57D801E6" w:rsidR="00F12682" w:rsidRDefault="00F12682" w:rsidP="00F12682">
      <w:pPr>
        <w:rPr>
          <w:noProof/>
        </w:rPr>
      </w:pPr>
      <w:r>
        <w:rPr>
          <w:noProof/>
        </w:rPr>
        <w:t>- Xác nhận ốp ACL vào cổng: Trong kết quả của lệnh \show ip interface e0/0.2\, dòng \Inbound access list is ACL_VLAN2\ chứng minh rằng danh sách lọc ACL_VLAN2 đã được gắn thành công vào cổng mạng của VLAN 2 theo chiều đi vào (\Inbound\). Nếu thiếu bước áp dụng vào cổng, toàn bộ ACL đã viết sẽ trở nên vô tác dụng.</w:t>
      </w:r>
    </w:p>
    <w:p w14:paraId="65EDEC1C" w14:textId="0713CC76" w:rsidR="00F12682" w:rsidRDefault="00F12682" w:rsidP="00F12682">
      <w:pPr>
        <w:rPr>
          <w:noProof/>
        </w:rPr>
      </w:pPr>
      <w:r>
        <w:rPr>
          <w:noProof/>
        </w:rPr>
        <w:t>- Nguyên lý hoạt động Top-Down: Dựa trên số thứ tự 10, 20, 30... Router sẽ lọc từ trên xuống dưới. Bất cứ khi nào gói tin khớp với một dòng lệnh, Router sẽ lập tức cho qua (permit) hoặc ném sọt rác (deny) mà không thèm đọc các dòng bên dưới. Do đó, logic viết ACL của bài Lab này (đưa luật chặt chẽ lên đầu, luật rộng rãi xuống cuối) đã thể hiện chính xác nguyên lý hoạt động của Extended ACL.</w:t>
      </w:r>
    </w:p>
    <w:p w14:paraId="52D2DF5C" w14:textId="7387E861" w:rsidR="00F12682" w:rsidRPr="00F12682" w:rsidRDefault="00F12682" w:rsidP="00F12682">
      <w:pPr>
        <w:rPr>
          <w:bCs/>
          <w:lang w:val="vi-VN"/>
        </w:rPr>
      </w:pPr>
    </w:p>
    <w:p w14:paraId="1A1647D3" w14:textId="2B4AB027" w:rsidR="00E5502A" w:rsidRPr="005D0AE0" w:rsidRDefault="00E75C93" w:rsidP="00B13FE4">
      <w:pPr>
        <w:rPr>
          <w:bCs/>
          <w:lang w:val="vi-VN"/>
        </w:rPr>
      </w:pPr>
      <w:r w:rsidRPr="00E75C93">
        <w:rPr>
          <w:bCs/>
          <w:lang w:val="vi-VN"/>
        </w:rPr>
        <w:lastRenderedPageBreak/>
        <w:drawing>
          <wp:inline distT="0" distB="0" distL="0" distR="0" wp14:anchorId="6B54A0BB" wp14:editId="358D47BA">
            <wp:extent cx="5943600" cy="4175760"/>
            <wp:effectExtent l="0" t="0" r="0" b="0"/>
            <wp:docPr id="25573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32153" name=""/>
                    <pic:cNvPicPr/>
                  </pic:nvPicPr>
                  <pic:blipFill>
                    <a:blip r:embed="rId46"/>
                    <a:stretch>
                      <a:fillRect/>
                    </a:stretch>
                  </pic:blipFill>
                  <pic:spPr>
                    <a:xfrm>
                      <a:off x="0" y="0"/>
                      <a:ext cx="5943600" cy="4175760"/>
                    </a:xfrm>
                    <a:prstGeom prst="rect">
                      <a:avLst/>
                    </a:prstGeom>
                  </pic:spPr>
                </pic:pic>
              </a:graphicData>
            </a:graphic>
          </wp:inline>
        </w:drawing>
      </w:r>
    </w:p>
    <w:sectPr w:rsidR="00E5502A" w:rsidRPr="005D0AE0" w:rsidSect="004B6F42">
      <w:footerReference w:type="default" r:id="rId47"/>
      <w:pgSz w:w="12240" w:h="15840"/>
      <w:pgMar w:top="108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AFC2" w14:textId="77777777" w:rsidR="00A333EB" w:rsidRDefault="00A333EB" w:rsidP="00580ADE">
      <w:pPr>
        <w:spacing w:after="0" w:line="240" w:lineRule="auto"/>
      </w:pPr>
      <w:r>
        <w:separator/>
      </w:r>
    </w:p>
  </w:endnote>
  <w:endnote w:type="continuationSeparator" w:id="0">
    <w:p w14:paraId="68E2AD5D" w14:textId="77777777" w:rsidR="00A333EB" w:rsidRDefault="00A333EB" w:rsidP="00580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6AA0" w14:textId="77777777" w:rsidR="004B6F42" w:rsidRDefault="004B6F42" w:rsidP="00580ADE">
    <w:pPr>
      <w:pStyle w:val="Footer"/>
      <w:jc w:val="center"/>
    </w:pPr>
    <w:r>
      <w:t xml:space="preserve">Trang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 </w:t>
    </w:r>
    <w:r>
      <w:rPr>
        <w:b/>
        <w:bCs/>
      </w:rPr>
      <w:fldChar w:fldCharType="begin"/>
    </w:r>
    <w:r>
      <w:rPr>
        <w:b/>
        <w:bCs/>
      </w:rPr>
      <w:instrText xml:space="preserve"> NUMPAGES  \* Arabic  \* MERGEFORMAT </w:instrText>
    </w:r>
    <w:r>
      <w:rPr>
        <w:b/>
        <w:bCs/>
      </w:rPr>
      <w:fldChar w:fldCharType="separate"/>
    </w:r>
    <w:r>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0F5F" w14:textId="77777777" w:rsidR="00A333EB" w:rsidRDefault="00A333EB" w:rsidP="00580ADE">
      <w:pPr>
        <w:spacing w:after="0" w:line="240" w:lineRule="auto"/>
      </w:pPr>
      <w:r>
        <w:separator/>
      </w:r>
    </w:p>
  </w:footnote>
  <w:footnote w:type="continuationSeparator" w:id="0">
    <w:p w14:paraId="4CA258BE" w14:textId="77777777" w:rsidR="00A333EB" w:rsidRDefault="00A333EB" w:rsidP="00580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F7104"/>
    <w:multiLevelType w:val="hybridMultilevel"/>
    <w:tmpl w:val="BAAAB176"/>
    <w:lvl w:ilvl="0" w:tplc="18B066B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092A48"/>
    <w:multiLevelType w:val="multilevel"/>
    <w:tmpl w:val="7CB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706B4"/>
    <w:multiLevelType w:val="multilevel"/>
    <w:tmpl w:val="9D8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1762187">
    <w:abstractNumId w:val="0"/>
  </w:num>
  <w:num w:numId="2" w16cid:durableId="153230469">
    <w:abstractNumId w:val="1"/>
  </w:num>
  <w:num w:numId="3" w16cid:durableId="53990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82"/>
    <w:rsid w:val="00007F1B"/>
    <w:rsid w:val="000116B4"/>
    <w:rsid w:val="000B610D"/>
    <w:rsid w:val="000B6B54"/>
    <w:rsid w:val="000D69C0"/>
    <w:rsid w:val="000D6E16"/>
    <w:rsid w:val="000E078A"/>
    <w:rsid w:val="000E3348"/>
    <w:rsid w:val="000F5051"/>
    <w:rsid w:val="00105D00"/>
    <w:rsid w:val="0013186F"/>
    <w:rsid w:val="00197EE5"/>
    <w:rsid w:val="001A3415"/>
    <w:rsid w:val="001B28CB"/>
    <w:rsid w:val="001E10DA"/>
    <w:rsid w:val="001F0B94"/>
    <w:rsid w:val="001F267F"/>
    <w:rsid w:val="0020044B"/>
    <w:rsid w:val="002172C1"/>
    <w:rsid w:val="00231B85"/>
    <w:rsid w:val="0024503D"/>
    <w:rsid w:val="00260FFC"/>
    <w:rsid w:val="00264171"/>
    <w:rsid w:val="00264C46"/>
    <w:rsid w:val="00286018"/>
    <w:rsid w:val="002A3753"/>
    <w:rsid w:val="002D63AF"/>
    <w:rsid w:val="003112F3"/>
    <w:rsid w:val="0032519A"/>
    <w:rsid w:val="00344AED"/>
    <w:rsid w:val="00356DC2"/>
    <w:rsid w:val="00372933"/>
    <w:rsid w:val="00375AC4"/>
    <w:rsid w:val="003764D7"/>
    <w:rsid w:val="003A3192"/>
    <w:rsid w:val="003C755D"/>
    <w:rsid w:val="00401110"/>
    <w:rsid w:val="00417CB0"/>
    <w:rsid w:val="00450BC5"/>
    <w:rsid w:val="00484286"/>
    <w:rsid w:val="00491175"/>
    <w:rsid w:val="004B3C09"/>
    <w:rsid w:val="004B6F42"/>
    <w:rsid w:val="004B7CD0"/>
    <w:rsid w:val="004D2112"/>
    <w:rsid w:val="00511C28"/>
    <w:rsid w:val="0052127D"/>
    <w:rsid w:val="00542023"/>
    <w:rsid w:val="00556BB6"/>
    <w:rsid w:val="00580ADE"/>
    <w:rsid w:val="00580D25"/>
    <w:rsid w:val="00590FC3"/>
    <w:rsid w:val="005B34D7"/>
    <w:rsid w:val="005C553D"/>
    <w:rsid w:val="005D0AE0"/>
    <w:rsid w:val="005F6F60"/>
    <w:rsid w:val="00611BB0"/>
    <w:rsid w:val="00613B83"/>
    <w:rsid w:val="00622354"/>
    <w:rsid w:val="00627E70"/>
    <w:rsid w:val="006610B4"/>
    <w:rsid w:val="0069581F"/>
    <w:rsid w:val="006B363D"/>
    <w:rsid w:val="006D24B2"/>
    <w:rsid w:val="006E1387"/>
    <w:rsid w:val="006F2C39"/>
    <w:rsid w:val="00726C6B"/>
    <w:rsid w:val="00736DB9"/>
    <w:rsid w:val="007A6233"/>
    <w:rsid w:val="007C6F97"/>
    <w:rsid w:val="00803CA0"/>
    <w:rsid w:val="008057C1"/>
    <w:rsid w:val="008233FF"/>
    <w:rsid w:val="0082454F"/>
    <w:rsid w:val="0084140B"/>
    <w:rsid w:val="00841A1B"/>
    <w:rsid w:val="00843461"/>
    <w:rsid w:val="0085708A"/>
    <w:rsid w:val="008638F0"/>
    <w:rsid w:val="00871F76"/>
    <w:rsid w:val="008D0998"/>
    <w:rsid w:val="008D21FE"/>
    <w:rsid w:val="008F53C2"/>
    <w:rsid w:val="009073E7"/>
    <w:rsid w:val="00915B83"/>
    <w:rsid w:val="00917410"/>
    <w:rsid w:val="0091782D"/>
    <w:rsid w:val="0093090C"/>
    <w:rsid w:val="00943CCC"/>
    <w:rsid w:val="009528D2"/>
    <w:rsid w:val="00956869"/>
    <w:rsid w:val="00957897"/>
    <w:rsid w:val="00977023"/>
    <w:rsid w:val="009938FF"/>
    <w:rsid w:val="00994927"/>
    <w:rsid w:val="009A4395"/>
    <w:rsid w:val="009D62A6"/>
    <w:rsid w:val="009D7430"/>
    <w:rsid w:val="009F1171"/>
    <w:rsid w:val="009F3085"/>
    <w:rsid w:val="00A158F8"/>
    <w:rsid w:val="00A20DA7"/>
    <w:rsid w:val="00A259F9"/>
    <w:rsid w:val="00A333EB"/>
    <w:rsid w:val="00A75C82"/>
    <w:rsid w:val="00A96912"/>
    <w:rsid w:val="00AB1050"/>
    <w:rsid w:val="00AC27F2"/>
    <w:rsid w:val="00AD2A68"/>
    <w:rsid w:val="00AD771A"/>
    <w:rsid w:val="00AE17F4"/>
    <w:rsid w:val="00AF006B"/>
    <w:rsid w:val="00AF3F63"/>
    <w:rsid w:val="00B13FE4"/>
    <w:rsid w:val="00B414C6"/>
    <w:rsid w:val="00B47146"/>
    <w:rsid w:val="00B52065"/>
    <w:rsid w:val="00B55CD5"/>
    <w:rsid w:val="00B55FCB"/>
    <w:rsid w:val="00BB75AC"/>
    <w:rsid w:val="00BC6D68"/>
    <w:rsid w:val="00BD0C99"/>
    <w:rsid w:val="00BF3064"/>
    <w:rsid w:val="00C129CE"/>
    <w:rsid w:val="00C23B1D"/>
    <w:rsid w:val="00C50535"/>
    <w:rsid w:val="00C66B89"/>
    <w:rsid w:val="00C87E01"/>
    <w:rsid w:val="00CB2B3C"/>
    <w:rsid w:val="00CD6E7E"/>
    <w:rsid w:val="00CE1355"/>
    <w:rsid w:val="00D03356"/>
    <w:rsid w:val="00D3564C"/>
    <w:rsid w:val="00D5337F"/>
    <w:rsid w:val="00D75025"/>
    <w:rsid w:val="00D926EF"/>
    <w:rsid w:val="00DD2F34"/>
    <w:rsid w:val="00DD453D"/>
    <w:rsid w:val="00E1018B"/>
    <w:rsid w:val="00E5502A"/>
    <w:rsid w:val="00E71DCF"/>
    <w:rsid w:val="00E7377C"/>
    <w:rsid w:val="00E75C93"/>
    <w:rsid w:val="00E76B99"/>
    <w:rsid w:val="00EC1C95"/>
    <w:rsid w:val="00EC2B28"/>
    <w:rsid w:val="00ED6F68"/>
    <w:rsid w:val="00F12682"/>
    <w:rsid w:val="00F30D5A"/>
    <w:rsid w:val="00F72CE6"/>
    <w:rsid w:val="00F91292"/>
    <w:rsid w:val="00FA1A6E"/>
    <w:rsid w:val="00FD0E3A"/>
    <w:rsid w:val="00FE3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13831"/>
  <w15:chartTrackingRefBased/>
  <w15:docId w15:val="{2B650DBA-CD33-470F-9132-48C7FD59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5"/>
        <w:szCs w:val="25"/>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5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37F"/>
    <w:pPr>
      <w:ind w:left="720"/>
      <w:contextualSpacing/>
    </w:pPr>
  </w:style>
  <w:style w:type="paragraph" w:styleId="Header">
    <w:name w:val="header"/>
    <w:basedOn w:val="Normal"/>
    <w:link w:val="HeaderChar"/>
    <w:uiPriority w:val="99"/>
    <w:unhideWhenUsed/>
    <w:rsid w:val="00580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ADE"/>
  </w:style>
  <w:style w:type="paragraph" w:styleId="Footer">
    <w:name w:val="footer"/>
    <w:basedOn w:val="Normal"/>
    <w:link w:val="FooterChar"/>
    <w:uiPriority w:val="99"/>
    <w:unhideWhenUsed/>
    <w:rsid w:val="00580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ADE"/>
  </w:style>
  <w:style w:type="paragraph" w:styleId="NormalWeb">
    <w:name w:val="Normal (Web)"/>
    <w:basedOn w:val="Normal"/>
    <w:uiPriority w:val="99"/>
    <w:semiHidden/>
    <w:unhideWhenUsed/>
    <w:rsid w:val="00511C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folder\rac\iuh\m&#244;n\hkh-4\dinhTuyenChuyenMach\lab\lab1\%23LABREPORT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8BF8F-0718-4C00-A61D-123E20C5C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#LABREPORT2022.dotx</Template>
  <TotalTime>1491</TotalTime>
  <Pages>62</Pages>
  <Words>5151</Words>
  <Characters>29366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Long Lê</cp:lastModifiedBy>
  <cp:revision>71</cp:revision>
  <dcterms:created xsi:type="dcterms:W3CDTF">2026-06-15T02:46:00Z</dcterms:created>
  <dcterms:modified xsi:type="dcterms:W3CDTF">2026-07-19T15:18:00Z</dcterms:modified>
</cp:coreProperties>
</file>